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49" w:after="0" w:line="240" w:lineRule="auto"/>
        <w:ind w:left="6762" w:right="-20"/>
        <w:jc w:val="left"/>
        <w:rPr>
          <w:rFonts w:ascii="Century Gothic" w:hAnsi="Century Gothic" w:cs="Century Gothic" w:eastAsia="Century Gothic"/>
          <w:sz w:val="32"/>
          <w:szCs w:val="32"/>
        </w:rPr>
      </w:pPr>
      <w:rPr/>
      <w:r>
        <w:rPr>
          <w:rFonts w:ascii="Century Gothic" w:hAnsi="Century Gothic" w:cs="Century Gothic" w:eastAsia="Century Gothic"/>
          <w:sz w:val="32"/>
          <w:szCs w:val="32"/>
          <w:color w:val="056369"/>
          <w:spacing w:val="0"/>
          <w:w w:val="100"/>
          <w:b/>
          <w:bCs/>
        </w:rPr>
        <w:t>CIRED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-9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0"/>
          <w:w w:val="100"/>
          <w:b/>
          <w:bCs/>
        </w:rPr>
        <w:t>Working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-1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0"/>
          <w:w w:val="100"/>
          <w:b/>
          <w:bCs/>
        </w:rPr>
        <w:t>Paper</w:t>
      </w:r>
      <w:r>
        <w:rPr>
          <w:rFonts w:ascii="Century Gothic" w:hAnsi="Century Gothic" w:cs="Century Gothic" w:eastAsia="Century Gothic"/>
          <w:sz w:val="32"/>
          <w:szCs w:val="32"/>
          <w:color w:val="000000"/>
          <w:spacing w:val="0"/>
          <w:w w:val="100"/>
        </w:rPr>
      </w:r>
    </w:p>
    <w:p>
      <w:pPr>
        <w:spacing w:before="27" w:after="0" w:line="240" w:lineRule="auto"/>
        <w:ind w:left="6499" w:right="-20"/>
        <w:jc w:val="left"/>
        <w:rPr>
          <w:rFonts w:ascii="Century Gothic" w:hAnsi="Century Gothic" w:cs="Century Gothic" w:eastAsia="Century Gothic"/>
          <w:sz w:val="32"/>
          <w:szCs w:val="32"/>
        </w:rPr>
      </w:pPr>
      <w:rPr/>
      <w:r>
        <w:rPr/>
        <w:pict>
          <v:shape style="position:absolute;margin-left:62.75322pt;margin-top:11.37497pt;width:471.09044pt;height:354.24560pt;mso-position-horizontal-relative:page;mso-position-vertical-relative:paragraph;z-index:-10121" type="#_x0000_t75">
            <v:imagedata r:id="rId5" o:title=""/>
          </v:shape>
        </w:pic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0"/>
          <w:w w:val="100"/>
          <w:b/>
          <w:bCs/>
        </w:rPr>
        <w:t>N°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0"/>
          <w:w w:val="100"/>
          <w:b/>
          <w:bCs/>
        </w:rPr>
        <w:t>2020-81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0"/>
          <w:w w:val="100"/>
          <w:b/>
          <w:bCs/>
        </w:rPr>
        <w:t>-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-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0"/>
          <w:w w:val="100"/>
          <w:b/>
          <w:bCs/>
        </w:rPr>
        <w:t>Mars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-7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32"/>
          <w:szCs w:val="32"/>
          <w:color w:val="056369"/>
          <w:spacing w:val="0"/>
          <w:w w:val="100"/>
          <w:b/>
          <w:bCs/>
        </w:rPr>
        <w:t>2020</w:t>
      </w:r>
      <w:r>
        <w:rPr>
          <w:rFonts w:ascii="Century Gothic" w:hAnsi="Century Gothic" w:cs="Century Gothic" w:eastAsia="Century Gothic"/>
          <w:sz w:val="32"/>
          <w:szCs w:val="32"/>
          <w:color w:val="000000"/>
          <w:spacing w:val="0"/>
          <w:w w:val="100"/>
        </w:rPr>
      </w:r>
    </w:p>
    <w:p>
      <w:pPr>
        <w:spacing w:before="9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720" w:lineRule="exact"/>
        <w:ind w:left="166" w:right="747"/>
        <w:jc w:val="center"/>
        <w:rPr>
          <w:rFonts w:ascii="Century Gothic" w:hAnsi="Century Gothic" w:cs="Century Gothic" w:eastAsia="Century Gothic"/>
          <w:sz w:val="60"/>
          <w:szCs w:val="60"/>
        </w:rPr>
      </w:pPr>
      <w:rPr/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99"/>
          <w:b/>
          <w:bCs/>
        </w:rPr>
        <w:t>O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99"/>
          <w:b/>
          <w:bCs/>
        </w:rPr>
        <w:t>n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8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100"/>
          <w:b/>
          <w:bCs/>
        </w:rPr>
        <w:t>th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8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1"/>
          <w:w w:val="98"/>
          <w:b/>
          <w:bCs/>
        </w:rPr>
        <w:t>estimatio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98"/>
          <w:b/>
          <w:bCs/>
        </w:rPr>
        <w:t>n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58"/>
          <w:w w:val="98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99"/>
          <w:b/>
          <w:bCs/>
        </w:rPr>
        <w:t>o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99"/>
          <w:b/>
          <w:bCs/>
        </w:rPr>
        <w:t>f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8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100"/>
          <w:b/>
          <w:bCs/>
        </w:rPr>
        <w:t>Enge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8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100"/>
          <w:b/>
          <w:bCs/>
        </w:rPr>
        <w:t>curve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8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99"/>
          <w:b/>
          <w:bCs/>
        </w:rPr>
        <w:t>for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99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8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1"/>
          <w:w w:val="98"/>
          <w:b/>
          <w:bCs/>
        </w:rPr>
        <w:t>micro-macr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98"/>
          <w:b/>
          <w:bCs/>
        </w:rPr>
        <w:t>o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51"/>
          <w:w w:val="98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1"/>
          <w:w w:val="98"/>
          <w:b/>
          <w:bCs/>
        </w:rPr>
        <w:t>interfac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98"/>
          <w:b/>
          <w:bCs/>
        </w:rPr>
        <w:t>e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61"/>
          <w:w w:val="98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98"/>
          <w:b/>
          <w:bCs/>
        </w:rPr>
        <w:t>loo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98"/>
          <w:b/>
          <w:bCs/>
        </w:rPr>
        <w:t>p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84"/>
          <w:w w:val="98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99"/>
          <w:b/>
          <w:bCs/>
        </w:rPr>
        <w:t>o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99"/>
          <w:b/>
          <w:bCs/>
        </w:rPr>
        <w:t>f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8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99"/>
          <w:b/>
          <w:bCs/>
        </w:rPr>
        <w:t>two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99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100"/>
          <w:b/>
          <w:bCs/>
        </w:rPr>
        <w:t>economi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8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1"/>
          <w:w w:val="98"/>
          <w:b/>
          <w:bCs/>
        </w:rPr>
        <w:t>simulatio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0"/>
          <w:w w:val="98"/>
          <w:b/>
          <w:bCs/>
        </w:rPr>
        <w:t>n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59"/>
          <w:w w:val="98"/>
          <w:b/>
          <w:bCs/>
        </w:rPr>
        <w:t> </w:t>
      </w:r>
      <w:r>
        <w:rPr>
          <w:rFonts w:ascii="Century Gothic" w:hAnsi="Century Gothic" w:cs="Century Gothic" w:eastAsia="Century Gothic"/>
          <w:sz w:val="60"/>
          <w:szCs w:val="60"/>
          <w:color w:val="056369"/>
          <w:spacing w:val="-42"/>
          <w:w w:val="100"/>
          <w:b/>
          <w:bCs/>
        </w:rPr>
        <w:t>models</w:t>
      </w:r>
      <w:r>
        <w:rPr>
          <w:rFonts w:ascii="Century Gothic" w:hAnsi="Century Gothic" w:cs="Century Gothic" w:eastAsia="Century Gothic"/>
          <w:sz w:val="60"/>
          <w:szCs w:val="6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414" w:lineRule="exact"/>
        <w:ind w:right="100"/>
        <w:jc w:val="right"/>
        <w:rPr>
          <w:rFonts w:ascii="Century Gothic" w:hAnsi="Century Gothic" w:cs="Century Gothic" w:eastAsia="Century Gothic"/>
          <w:sz w:val="34"/>
          <w:szCs w:val="34"/>
        </w:rPr>
      </w:pPr>
      <w:rPr/>
      <w:r>
        <w:rPr>
          <w:rFonts w:ascii="Century Gothic" w:hAnsi="Century Gothic" w:cs="Century Gothic" w:eastAsia="Century Gothic"/>
          <w:sz w:val="34"/>
          <w:szCs w:val="34"/>
          <w:color w:val="056369"/>
          <w:spacing w:val="0"/>
          <w:w w:val="100"/>
          <w:b/>
          <w:bCs/>
          <w:position w:val="-1"/>
        </w:rPr>
        <w:t>Franck</w:t>
      </w:r>
      <w:r>
        <w:rPr>
          <w:rFonts w:ascii="Century Gothic" w:hAnsi="Century Gothic" w:cs="Century Gothic" w:eastAsia="Century Gothic"/>
          <w:sz w:val="34"/>
          <w:szCs w:val="34"/>
          <w:color w:val="056369"/>
          <w:spacing w:val="0"/>
          <w:w w:val="100"/>
          <w:b/>
          <w:bCs/>
          <w:position w:val="-1"/>
        </w:rPr>
        <w:t> </w:t>
      </w:r>
      <w:r>
        <w:rPr>
          <w:rFonts w:ascii="Century Gothic" w:hAnsi="Century Gothic" w:cs="Century Gothic" w:eastAsia="Century Gothic"/>
          <w:sz w:val="34"/>
          <w:szCs w:val="34"/>
          <w:color w:val="056369"/>
          <w:spacing w:val="0"/>
          <w:w w:val="100"/>
          <w:b/>
          <w:bCs/>
          <w:position w:val="-1"/>
        </w:rPr>
        <w:t>Nadaud</w:t>
      </w:r>
      <w:r>
        <w:rPr>
          <w:rFonts w:ascii="Century Gothic" w:hAnsi="Century Gothic" w:cs="Century Gothic" w:eastAsia="Century Gothic"/>
          <w:sz w:val="34"/>
          <w:szCs w:val="34"/>
          <w:color w:val="000000"/>
          <w:spacing w:val="0"/>
          <w:w w:val="100"/>
          <w:position w:val="0"/>
        </w:rPr>
      </w:r>
    </w:p>
    <w:p>
      <w:pPr>
        <w:spacing w:before="3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85" w:lineRule="exact"/>
        <w:ind w:right="100"/>
        <w:jc w:val="right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56369"/>
          <w:spacing w:val="0"/>
          <w:w w:val="100"/>
          <w:position w:val="-1"/>
        </w:rPr>
        <w:t>Corresponding</w:t>
      </w:r>
      <w:r>
        <w:rPr>
          <w:rFonts w:ascii="Century Gothic" w:hAnsi="Century Gothic" w:cs="Century Gothic" w:eastAsia="Century Gothic"/>
          <w:sz w:val="24"/>
          <w:szCs w:val="24"/>
          <w:color w:val="056369"/>
          <w:spacing w:val="-1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56369"/>
          <w:spacing w:val="0"/>
          <w:w w:val="100"/>
          <w:position w:val="-1"/>
        </w:rPr>
        <w:t>author:</w:t>
      </w:r>
      <w:r>
        <w:rPr>
          <w:rFonts w:ascii="Century Gothic" w:hAnsi="Century Gothic" w:cs="Century Gothic" w:eastAsia="Century Gothic"/>
          <w:sz w:val="24"/>
          <w:szCs w:val="24"/>
          <w:color w:val="056369"/>
          <w:spacing w:val="-8"/>
          <w:w w:val="100"/>
          <w:position w:val="-1"/>
        </w:rPr>
        <w:t> </w:t>
      </w:r>
      <w:hyperlink r:id="rId6">
        <w:r>
          <w:rPr>
            <w:rFonts w:ascii="Century Gothic" w:hAnsi="Century Gothic" w:cs="Century Gothic" w:eastAsia="Century Gothic"/>
            <w:sz w:val="24"/>
            <w:szCs w:val="24"/>
            <w:color w:val="056369"/>
            <w:spacing w:val="0"/>
            <w:w w:val="99"/>
            <w:position w:val="-1"/>
          </w:rPr>
          <w:t>nadaud@centre-cired.fr</w:t>
        </w:r>
        <w:r>
          <w:rPr>
            <w:rFonts w:ascii="Century Gothic" w:hAnsi="Century Gothic" w:cs="Century Gothic" w:eastAsia="Century Gothic"/>
            <w:sz w:val="24"/>
            <w:szCs w:val="24"/>
            <w:color w:val="000000"/>
            <w:spacing w:val="0"/>
            <w:w w:val="100"/>
            <w:position w:val="0"/>
          </w:rPr>
        </w:r>
      </w:hyperlink>
    </w:p>
    <w:p>
      <w:pPr>
        <w:spacing w:before="2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3" w:after="0" w:line="240" w:lineRule="auto"/>
        <w:ind w:left="1618" w:right="-20"/>
        <w:jc w:val="left"/>
        <w:rPr>
          <w:rFonts w:ascii="Century Gothic" w:hAnsi="Century Gothic" w:cs="Century Gothic" w:eastAsia="Century Gothic"/>
          <w:sz w:val="20"/>
          <w:szCs w:val="20"/>
        </w:rPr>
      </w:pPr>
      <w:rPr/>
      <w:r>
        <w:rPr/>
        <w:pict>
          <v:shape style="position:absolute;margin-left:63.496021pt;margin-top:-3.577024pt;width:52.42988pt;height:53.13128pt;mso-position-horizontal-relative:page;mso-position-vertical-relative:paragraph;z-index:-10122" type="#_x0000_t75">
            <v:imagedata r:id="rId7" o:title=""/>
          </v:shape>
        </w:pic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Centre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-7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international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-1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de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recherche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sur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l’environnement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-16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et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le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0"/>
          <w:szCs w:val="20"/>
          <w:color w:val="056369"/>
          <w:spacing w:val="0"/>
          <w:w w:val="100"/>
          <w:b/>
          <w:bCs/>
        </w:rPr>
        <w:t>développement</w:t>
      </w:r>
      <w:r>
        <w:rPr>
          <w:rFonts w:ascii="Century Gothic" w:hAnsi="Century Gothic" w:cs="Century Gothic" w:eastAsia="Century Gothic"/>
          <w:sz w:val="20"/>
          <w:szCs w:val="20"/>
          <w:color w:val="000000"/>
          <w:spacing w:val="0"/>
          <w:w w:val="100"/>
        </w:rPr>
      </w:r>
    </w:p>
    <w:p>
      <w:pPr>
        <w:spacing w:before="60" w:after="0" w:line="240" w:lineRule="auto"/>
        <w:ind w:left="1618" w:right="-20"/>
        <w:jc w:val="left"/>
        <w:rPr>
          <w:rFonts w:ascii="Century Gothic" w:hAnsi="Century Gothic" w:cs="Century Gothic" w:eastAsia="Century Gothic"/>
          <w:sz w:val="16"/>
          <w:szCs w:val="16"/>
        </w:rPr>
      </w:pPr>
      <w:rPr/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Unité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mixte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de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recherche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CNRS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Ecole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des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Ponts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ParisTech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Cirad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EHESS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AgroParisTech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0"/>
          <w:w w:val="100"/>
        </w:rPr>
      </w:r>
    </w:p>
    <w:p>
      <w:pPr>
        <w:spacing w:before="13" w:after="0" w:line="240" w:lineRule="auto"/>
        <w:ind w:left="1618" w:right="-20"/>
        <w:jc w:val="left"/>
        <w:rPr>
          <w:rFonts w:ascii="Century Gothic" w:hAnsi="Century Gothic" w:cs="Century Gothic" w:eastAsia="Century Gothic"/>
          <w:sz w:val="16"/>
          <w:szCs w:val="16"/>
        </w:rPr>
      </w:pPr>
      <w:rPr/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Site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web: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4"/>
          <w:w w:val="100"/>
        </w:rPr>
        <w:t> </w:t>
      </w:r>
      <w:hyperlink r:id="rId8">
        <w:r>
          <w:rPr>
            <w:rFonts w:ascii="Century Gothic" w:hAnsi="Century Gothic" w:cs="Century Gothic" w:eastAsia="Century Gothic"/>
            <w:sz w:val="16"/>
            <w:szCs w:val="16"/>
            <w:color w:val="056369"/>
            <w:spacing w:val="0"/>
            <w:w w:val="100"/>
          </w:rPr>
          <w:t>www.centre-cired.fr</w:t>
        </w:r>
        <w:r>
          <w:rPr>
            <w:rFonts w:ascii="Century Gothic" w:hAnsi="Century Gothic" w:cs="Century Gothic" w:eastAsia="Century Gothic"/>
            <w:sz w:val="16"/>
            <w:szCs w:val="16"/>
            <w:color w:val="056369"/>
            <w:spacing w:val="0"/>
            <w:w w:val="100"/>
          </w:rPr>
          <w:t>  </w:t>
        </w:r>
        <w:r>
          <w:rPr>
            <w:rFonts w:ascii="Century Gothic" w:hAnsi="Century Gothic" w:cs="Century Gothic" w:eastAsia="Century Gothic"/>
            <w:sz w:val="16"/>
            <w:szCs w:val="16"/>
            <w:color w:val="056369"/>
            <w:spacing w:val="29"/>
            <w:w w:val="100"/>
          </w:rPr>
          <w:t> </w:t>
        </w:r>
      </w:hyperlink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Twitter: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@cired8568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0"/>
          <w:w w:val="100"/>
        </w:rPr>
      </w:r>
    </w:p>
    <w:p>
      <w:pPr>
        <w:spacing w:before="27" w:after="0" w:line="240" w:lineRule="auto"/>
        <w:ind w:left="1618" w:right="-20"/>
        <w:jc w:val="left"/>
        <w:rPr>
          <w:rFonts w:ascii="Century Gothic" w:hAnsi="Century Gothic" w:cs="Century Gothic" w:eastAsia="Century Gothic"/>
          <w:sz w:val="16"/>
          <w:szCs w:val="16"/>
        </w:rPr>
      </w:pPr>
      <w:rPr/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Jardin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Tropical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de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Paris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--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45bis,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avenue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de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la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Belle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Gabrielle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94736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Nogent-sur-Marne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-14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56369"/>
          <w:spacing w:val="0"/>
          <w:w w:val="100"/>
        </w:rPr>
        <w:t>Cedex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160" w:right="60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Sz w:w="11920" w:h="16840"/>
          <w:pgMar w:top="0" w:bottom="0" w:left="0" w:right="0"/>
        </w:sectPr>
      </w:pPr>
      <w:rPr/>
    </w:p>
    <w:p>
      <w:pPr>
        <w:spacing w:before="51" w:after="0" w:line="250" w:lineRule="exact"/>
        <w:ind w:left="3812" w:right="3793"/>
        <w:jc w:val="center"/>
        <w:rPr>
          <w:rFonts w:ascii="Century Gothic" w:hAnsi="Century Gothic" w:cs="Century Gothic" w:eastAsia="Century Gothic"/>
          <w:sz w:val="21"/>
          <w:szCs w:val="21"/>
        </w:rPr>
      </w:pPr>
      <w:rPr/>
      <w:r>
        <w:rPr>
          <w:rFonts w:ascii="Century Gothic" w:hAnsi="Century Gothic" w:cs="Century Gothic" w:eastAsia="Century Gothic"/>
          <w:sz w:val="21"/>
          <w:szCs w:val="21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1"/>
          <w:szCs w:val="21"/>
          <w:spacing w:val="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1"/>
          <w:szCs w:val="21"/>
          <w:spacing w:val="1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1"/>
          <w:szCs w:val="21"/>
          <w:spacing w:val="-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1"/>
          <w:szCs w:val="21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1"/>
          <w:szCs w:val="21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1"/>
          <w:szCs w:val="21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1"/>
          <w:szCs w:val="21"/>
          <w:spacing w:val="-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1"/>
          <w:szCs w:val="21"/>
          <w:spacing w:val="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1"/>
          <w:szCs w:val="21"/>
          <w:spacing w:val="-2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1"/>
          <w:szCs w:val="21"/>
          <w:spacing w:val="-2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1"/>
          <w:szCs w:val="21"/>
          <w:spacing w:val="2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1"/>
          <w:szCs w:val="21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1"/>
          <w:szCs w:val="21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1"/>
          <w:szCs w:val="21"/>
          <w:spacing w:val="-1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1"/>
          <w:szCs w:val="21"/>
          <w:spacing w:val="-3"/>
          <w:w w:val="100"/>
          <w:position w:val="-1"/>
        </w:rPr>
        <w:t>.</w:t>
      </w:r>
      <w:r>
        <w:rPr>
          <w:rFonts w:ascii="Century Gothic" w:hAnsi="Century Gothic" w:cs="Century Gothic" w:eastAsia="Century Gothic"/>
          <w:sz w:val="21"/>
          <w:szCs w:val="21"/>
          <w:spacing w:val="0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1"/>
          <w:szCs w:val="21"/>
          <w:spacing w:val="0"/>
          <w:w w:val="100"/>
          <w:position w:val="0"/>
        </w:rPr>
      </w:r>
    </w:p>
    <w:p>
      <w:pPr>
        <w:spacing w:before="0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40" w:lineRule="auto"/>
        <w:ind w:left="116" w:right="8092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b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: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s·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p.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7" w:lineRule="auto"/>
        <w:ind w:left="116" w:right="6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6" w:lineRule="auto"/>
        <w:ind w:left="116" w:right="5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6" w:lineRule="auto"/>
        <w:ind w:left="116" w:right="6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b/>
          <w:bCs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5719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0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6913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k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g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me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s: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9" w:lineRule="auto"/>
        <w:ind w:left="116" w:right="6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°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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´I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´.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6" w:after="0" w:line="240" w:lineRule="auto"/>
        <w:ind w:left="116" w:right="7736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5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ion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4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task.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sis,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xpla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lin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xt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3" w:lineRule="auto"/>
        <w:ind w:left="116" w:right="56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1)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h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6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b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oade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j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33"/>
          <w:b/>
          <w:bCs/>
        </w:rPr>
        <w:t>W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84"/>
          <w:b/>
          <w:bCs/>
        </w:rPr>
        <w:t>·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62"/>
          <w:b/>
          <w:bCs/>
        </w:rPr>
        <w:t>V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33"/>
          <w:b/>
          <w:bCs/>
        </w:rPr>
        <w:t>W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70"/>
          <w:b/>
          <w:bCs/>
        </w:rPr>
        <w:t>[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70"/>
          <w:b/>
          <w:bCs/>
        </w:rPr>
        <w:t>W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99"/>
          <w:b/>
          <w:bCs/>
        </w:rPr>
        <w:t>: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mo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g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b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7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k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g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7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take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3" w:lineRule="auto"/>
        <w:ind w:left="116" w:right="48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Sylfaen" w:hAnsi="Sylfaen" w:cs="Sylfaen" w:eastAsia="Sylfaen"/>
          <w:sz w:val="13"/>
          <w:szCs w:val="13"/>
          <w:spacing w:val="0"/>
          <w:w w:val="100"/>
        </w:rPr>
        <w:t>1</w:t>
      </w:r>
      <w:r>
        <w:rPr>
          <w:rFonts w:ascii="Sylfaen" w:hAnsi="Sylfaen" w:cs="Sylfaen" w:eastAsia="Sylfaen"/>
          <w:sz w:val="13"/>
          <w:szCs w:val="13"/>
          <w:spacing w:val="0"/>
          <w:w w:val="100"/>
        </w:rPr>
        <w:t>  </w:t>
      </w:r>
      <w:r>
        <w:rPr>
          <w:rFonts w:ascii="Sylfaen" w:hAnsi="Sylfaen" w:cs="Sylfaen" w:eastAsia="Sylfaen"/>
          <w:sz w:val="13"/>
          <w:szCs w:val="13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4" w:lineRule="auto"/>
        <w:ind w:left="116" w:right="63"/>
        <w:jc w:val="left"/>
        <w:tabs>
          <w:tab w:pos="9140" w:val="left"/>
        </w:tabs>
        <w:rPr>
          <w:rFonts w:ascii="Century Gothic" w:hAnsi="Century Gothic" w:cs="Century Gothic" w:eastAsia="Century Gothic"/>
          <w:sz w:val="16"/>
          <w:szCs w:val="16"/>
        </w:rPr>
      </w:pPr>
      <w:rPr/>
      <w:r>
        <w:rPr>
          <w:rFonts w:ascii="Century Gothic" w:hAnsi="Century Gothic" w:cs="Century Gothic" w:eastAsia="Century Gothic"/>
          <w:sz w:val="10"/>
          <w:szCs w:val="10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0"/>
          <w:w w:val="100"/>
        </w:rPr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2"/>
          <w:w w:val="100"/>
          <w:u w:val="single" w:color="0000FF"/>
        </w:rPr>
        <w:t>h</w:t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2"/>
          <w:w w:val="100"/>
          <w:u w:val="single" w:color="0000FF"/>
        </w:rPr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1"/>
          <w:w w:val="100"/>
          <w:u w:val="single" w:color="0000FF"/>
        </w:rPr>
        <w:t>t</w:t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1"/>
          <w:w w:val="100"/>
          <w:u w:val="single" w:color="0000FF"/>
        </w:rPr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1"/>
          <w:w w:val="100"/>
          <w:u w:val="single" w:color="0000FF"/>
        </w:rPr>
        <w:t>t</w:t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1"/>
          <w:w w:val="100"/>
          <w:u w:val="single" w:color="0000FF"/>
        </w:rPr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1"/>
          <w:w w:val="100"/>
          <w:u w:val="single" w:color="0000FF"/>
        </w:rPr>
        <w:t>p</w:t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1"/>
          <w:w w:val="100"/>
          <w:u w:val="single" w:color="0000FF"/>
        </w:rPr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-2"/>
          <w:w w:val="100"/>
          <w:u w:val="single" w:color="0000FF"/>
        </w:rPr>
        <w:t>s</w:t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-2"/>
          <w:w w:val="100"/>
          <w:u w:val="single" w:color="0000FF"/>
        </w:rPr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0"/>
          <w:w w:val="100"/>
          <w:u w:val="single" w:color="0000FF"/>
        </w:rPr>
        <w:t>:</w:t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0"/>
          <w:w w:val="100"/>
          <w:u w:val="single" w:color="0000FF"/>
        </w:rPr>
      </w:r>
      <w:hyperlink r:id="rId9"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//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3"/>
            <w:w w:val="100"/>
            <w:u w:val="single" w:color="0000FF"/>
          </w:rPr>
          <w:t>w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3"/>
            <w:w w:val="100"/>
            <w:u w:val="single" w:color="0000FF"/>
          </w:rPr>
        </w:r>
      </w:hyperlink>
      <w:r>
        <w:rPr>
          <w:rFonts w:ascii="Century Gothic" w:hAnsi="Century Gothic" w:cs="Century Gothic" w:eastAsia="Century Gothic"/>
          <w:sz w:val="16"/>
          <w:szCs w:val="16"/>
          <w:color w:val="0000FF"/>
          <w:spacing w:val="2"/>
          <w:w w:val="100"/>
          <w:u w:val="single" w:color="0000FF"/>
        </w:rPr>
        <w:t>w</w:t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2"/>
          <w:w w:val="100"/>
          <w:u w:val="single" w:color="0000FF"/>
        </w:rPr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2"/>
          <w:w w:val="100"/>
          <w:u w:val="single" w:color="0000FF"/>
        </w:rPr>
        <w:t>w</w:t>
      </w:r>
      <w:r>
        <w:rPr>
          <w:rFonts w:ascii="Century Gothic" w:hAnsi="Century Gothic" w:cs="Century Gothic" w:eastAsia="Century Gothic"/>
          <w:sz w:val="16"/>
          <w:szCs w:val="16"/>
          <w:color w:val="0000FF"/>
          <w:spacing w:val="2"/>
          <w:w w:val="100"/>
          <w:u w:val="single" w:color="0000FF"/>
        </w:rPr>
      </w:r>
      <w:hyperlink r:id="rId10"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.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4"/>
            <w:w w:val="100"/>
            <w:u w:val="single" w:color="0000FF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4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c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o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l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o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  <w:t>g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q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u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4"/>
            <w:w w:val="100"/>
            <w:u w:val="single" w:color="0000FF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4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o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l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d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a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.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  <w:t>g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o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u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v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.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f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/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/d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fa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u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l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/f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l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/P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o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j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6"/>
            <w:w w:val="100"/>
            <w:u w:val="single" w:color="0000FF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6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%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2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0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  <w:t>B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2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C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%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2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0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6"/>
            <w:w w:val="100"/>
            <w:u w:val="single" w:color="0000FF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6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.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  <w:t>p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1"/>
            <w:w w:val="100"/>
            <w:u w:val="single" w:color="0000FF"/>
          </w:rPr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  <w:u w:val="single" w:color="0000FF"/>
          </w:rPr>
          <w:t>df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-7"/>
            <w:w w:val="100"/>
          </w:rPr>
          <w:t> </w:t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</w:rPr>
          <w:tab/>
        </w:r>
        <w:r>
          <w:rPr>
            <w:rFonts w:ascii="Century Gothic" w:hAnsi="Century Gothic" w:cs="Century Gothic" w:eastAsia="Century Gothic"/>
            <w:sz w:val="16"/>
            <w:szCs w:val="16"/>
            <w:color w:val="0000FF"/>
            <w:spacing w:val="0"/>
            <w:w w:val="100"/>
          </w:rPr>
        </w:r>
      </w:hyperlink>
      <w:r>
        <w:rPr>
          <w:rFonts w:ascii="Century Gothic" w:hAnsi="Century Gothic" w:cs="Century Gothic" w:eastAsia="Century Gothic"/>
          <w:sz w:val="16"/>
          <w:szCs w:val="16"/>
          <w:color w:val="000000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2"/>
          <w:w w:val="100"/>
        </w:rPr>
        <w:t>h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:</w:t>
      </w:r>
      <w:hyperlink r:id="rId11"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//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3"/>
            <w:w w:val="100"/>
          </w:rPr>
          <w:t>w</w:t>
        </w:r>
      </w:hyperlink>
      <w:r>
        <w:rPr>
          <w:rFonts w:ascii="Century Gothic" w:hAnsi="Century Gothic" w:cs="Century Gothic" w:eastAsia="Century Gothic"/>
          <w:sz w:val="16"/>
          <w:szCs w:val="16"/>
          <w:color w:val="000000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2"/>
          <w:w w:val="100"/>
        </w:rPr>
        <w:t>w</w:t>
      </w:r>
      <w:hyperlink r:id="rId12"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.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u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4"/>
            <w:w w:val="100"/>
          </w:rPr>
          <w:t>a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c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v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.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c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om/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c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o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/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4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g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4"/>
            <w:w w:val="100"/>
          </w:rPr>
          <w:t>y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3"/>
            <w:w w:val="100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v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5"/>
            <w:w w:val="100"/>
          </w:rPr>
          <w:t>o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m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4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/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4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w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/f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4"/>
            <w:w w:val="100"/>
          </w:rPr>
          <w:t>a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c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4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is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a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3"/>
            <w:w w:val="100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g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oo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d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u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d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3"/>
            <w:w w:val="100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-w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4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3"/>
            <w:w w:val="100"/>
          </w:rPr>
          <w:t>h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ba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4"/>
            <w:w w:val="100"/>
          </w:rPr>
          <w:t>d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u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l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wh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4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3"/>
            <w:w w:val="100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2"/>
            <w:w w:val="100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-2"/>
            <w:w w:val="100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-</w:t>
        </w:r>
        <w:r>
          <w:rPr>
            <w:rFonts w:ascii="Century Gothic" w:hAnsi="Century Gothic" w:cs="Century Gothic" w:eastAsia="Century Gothic"/>
            <w:sz w:val="16"/>
            <w:szCs w:val="16"/>
            <w:color w:val="000000"/>
            <w:spacing w:val="0"/>
            <w:w w:val="100"/>
          </w:rPr>
          <w:t> </w:t>
        </w:r>
      </w:hyperlink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0"/>
          <w:w w:val="100"/>
        </w:rPr>
        <w:t>om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0"/>
          <w:w w:val="100"/>
        </w:rPr>
        <w:t>ma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-3"/>
          <w:w w:val="100"/>
        </w:rPr>
        <w:t>-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-1"/>
          <w:w w:val="100"/>
        </w:rPr>
        <w:t>y</w:t>
      </w:r>
      <w:r>
        <w:rPr>
          <w:rFonts w:ascii="Century Gothic" w:hAnsi="Century Gothic" w:cs="Century Gothic" w:eastAsia="Century Gothic"/>
          <w:sz w:val="16"/>
          <w:szCs w:val="16"/>
          <w:color w:val="000000"/>
          <w:spacing w:val="0"/>
          <w:w w:val="100"/>
        </w:rPr>
        <w:t>/</w:t>
      </w:r>
    </w:p>
    <w:p>
      <w:pPr>
        <w:jc w:val="left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68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xt,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tax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bsidi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k.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s·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tax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bsidy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9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tax.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als,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16" w:right="6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</w:p>
    <w:p>
      <w:pPr>
        <w:spacing w:before="30" w:after="0" w:line="268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62"/>
        </w:rPr>
        <w:t>¶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5"/>
        </w:rPr>
        <w:t>·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ak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t)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spla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6" w:after="0" w:line="261" w:lineRule="exact"/>
        <w:ind w:left="2977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b/>
          <w:bCs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  <w:position w:val="-1"/>
        </w:rPr>
        <w:t>re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7"/>
          <w:w w:val="100"/>
          <w:b/>
          <w:bCs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  <w:position w:val="-1"/>
        </w:rPr>
        <w:t>: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b/>
          <w:bCs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  <w:position w:val="-1"/>
        </w:rPr>
        <w:t>da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3"/>
          <w:w w:val="100"/>
          <w:b/>
          <w:bCs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  <w:position w:val="-1"/>
        </w:rPr>
        <w:t>pr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4"/>
          <w:w w:val="100"/>
          <w:b/>
          <w:bCs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b/>
          <w:bCs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4"/>
          <w:w w:val="100"/>
          <w:b/>
          <w:bCs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34" w:after="0" w:line="240" w:lineRule="auto"/>
        <w:ind w:left="498" w:right="149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24"/>
          <w:w w:val="100"/>
        </w:rPr>
        <w:t>Co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16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1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56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16"/>
          <w:w w:val="102"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4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F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57" w:lineRule="exact"/>
        <w:ind w:left="501" w:right="155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34"/>
          <w:w w:val="100"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34"/>
          <w:w w:val="100"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56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34"/>
          <w:w w:val="100"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16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</w:rPr>
      </w:r>
    </w:p>
    <w:p>
      <w:pPr>
        <w:spacing w:before="83" w:after="0" w:line="240" w:lineRule="auto"/>
        <w:ind w:left="344" w:right="-69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FFFFFF"/>
          <w:w w:val="101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-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33"/>
          <w:w w:val="100"/>
        </w:rPr>
        <w:t>m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y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8"/>
          <w:w w:val="101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x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p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8"/>
          <w:w w:val="101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u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8"/>
          <w:w w:val="101"/>
        </w:rPr>
        <w:t>re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60" w:after="0" w:line="240" w:lineRule="auto"/>
        <w:ind w:left="344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FFFFFF"/>
          <w:w w:val="101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-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4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u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60" w:after="0" w:line="215" w:lineRule="exact"/>
        <w:ind w:left="344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FFFFFF"/>
          <w:w w:val="101"/>
          <w:position w:val="-1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2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  <w:position w:val="-1"/>
        </w:rPr>
        <w:t>-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16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  <w:position w:val="-1"/>
        </w:rPr>
        <w:t>ill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  <w:position w:val="-1"/>
        </w:rPr>
        <w:t>u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  <w:position w:val="-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  <w:position w:val="-1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  <w:position w:val="-1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  <w:position w:val="-1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7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  <w:position w:val="-1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1"/>
          <w:position w:val="-1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  <w:position w:val="-1"/>
        </w:rPr>
        <w:t>v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36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  <w:position w:val="-1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  <w:position w:val="-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37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  <w:position w:val="-1"/>
        </w:rPr>
        <w:t>v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36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  <w:position w:val="-1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7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  <w:position w:val="-1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  <w:position w:val="-1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  <w:position w:val="-1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7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  <w:position w:val="-1"/>
        </w:rPr>
        <w:t>b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  <w:position w:val="-1"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  <w:position w:val="-1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9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  <w:position w:val="-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  <w:position w:val="0"/>
        </w:rPr>
      </w:r>
    </w:p>
    <w:p>
      <w:pPr>
        <w:spacing w:before="12" w:after="0" w:line="220" w:lineRule="exact"/>
        <w:jc w:val="left"/>
        <w:rPr>
          <w:sz w:val="22"/>
          <w:szCs w:val="22"/>
        </w:rPr>
      </w:pPr>
      <w:rPr/>
      <w:r>
        <w:rPr/>
        <w:br w:type="column"/>
      </w:r>
      <w:r>
        <w:rPr>
          <w:sz w:val="22"/>
          <w:szCs w:val="22"/>
        </w:rPr>
      </w:r>
    </w:p>
    <w:p>
      <w:pPr>
        <w:spacing w:before="0" w:after="0" w:line="240" w:lineRule="auto"/>
        <w:ind w:left="-43" w:right="316"/>
        <w:jc w:val="center"/>
        <w:rPr>
          <w:rFonts w:ascii="Times New Roman" w:hAnsi="Times New Roman" w:cs="Times New Roman" w:eastAsia="Times New Roman"/>
          <w:sz w:val="27"/>
          <w:szCs w:val="27"/>
        </w:rPr>
      </w:pPr>
      <w:rPr/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31"/>
          <w:w w:val="100"/>
        </w:rPr>
        <w:t>P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10"/>
          <w:w w:val="100"/>
        </w:rPr>
        <w:t>i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c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10"/>
          <w:w w:val="100"/>
        </w:rPr>
        <w:t>i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p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l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C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4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9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p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9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5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10"/>
          <w:w w:val="101"/>
        </w:rPr>
        <w:t>l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y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5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10"/>
          <w:w w:val="100"/>
        </w:rPr>
        <w:t>i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5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15"/>
          <w:w w:val="101"/>
        </w:rPr>
        <w:t>(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P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6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C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4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A)</w:t>
      </w:r>
      <w:r>
        <w:rPr>
          <w:rFonts w:ascii="Times New Roman" w:hAnsi="Times New Roman" w:cs="Times New Roman" w:eastAsia="Times New Roman"/>
          <w:sz w:val="27"/>
          <w:szCs w:val="27"/>
          <w:color w:val="000000"/>
          <w:spacing w:val="0"/>
          <w:w w:val="100"/>
        </w:rPr>
      </w:r>
    </w:p>
    <w:p>
      <w:pPr>
        <w:spacing w:before="0" w:after="0" w:line="287" w:lineRule="exact"/>
        <w:ind w:left="53" w:right="431"/>
        <w:jc w:val="center"/>
        <w:rPr>
          <w:rFonts w:ascii="Times New Roman" w:hAnsi="Times New Roman" w:cs="Times New Roman" w:eastAsia="Times New Roman"/>
          <w:sz w:val="27"/>
          <w:szCs w:val="27"/>
        </w:rPr>
      </w:pPr>
      <w:rPr/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28"/>
          <w:w w:val="100"/>
        </w:rPr>
        <w:t>o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62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34"/>
          <w:w w:val="100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5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v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5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59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19"/>
          <w:w w:val="101"/>
        </w:rPr>
        <w:t>B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D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46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58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34"/>
          <w:w w:val="100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u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r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v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5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y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5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5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38"/>
          <w:w w:val="100"/>
        </w:rPr>
        <w:t>d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38"/>
          <w:w w:val="100"/>
        </w:rPr>
        <w:t>b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e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000000"/>
          <w:spacing w:val="0"/>
          <w:w w:val="100"/>
        </w:rPr>
      </w:r>
    </w:p>
    <w:p>
      <w:pPr>
        <w:spacing w:before="86" w:after="0" w:line="240" w:lineRule="auto"/>
        <w:ind w:left="1308" w:right="1568"/>
        <w:jc w:val="center"/>
        <w:rPr>
          <w:rFonts w:ascii="Times New Roman" w:hAnsi="Times New Roman" w:cs="Times New Roman" w:eastAsia="Times New Roman"/>
          <w:sz w:val="27"/>
          <w:szCs w:val="27"/>
        </w:rPr>
      </w:pPr>
      <w:rPr/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10"/>
          <w:w w:val="101"/>
        </w:rPr>
        <w:t>f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r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9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m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36"/>
          <w:w w:val="101"/>
        </w:rPr>
        <w:t>197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9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36"/>
          <w:w w:val="101"/>
        </w:rPr>
        <w:t>201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0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2970" w:space="779"/>
            <w:col w:w="5571"/>
          </w:cols>
        </w:sectPr>
      </w:pPr>
      <w:rPr/>
    </w:p>
    <w:p>
      <w:pPr>
        <w:spacing w:before="2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94" w:after="0" w:line="240" w:lineRule="auto"/>
        <w:ind w:left="252" w:right="-61"/>
        <w:jc w:val="center"/>
        <w:rPr>
          <w:rFonts w:ascii="Times New Roman" w:hAnsi="Times New Roman" w:cs="Times New Roman" w:eastAsia="Times New Roman"/>
          <w:sz w:val="27"/>
          <w:szCs w:val="27"/>
        </w:rPr>
      </w:pPr>
      <w:rPr/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27"/>
          <w:w w:val="101"/>
        </w:rPr>
        <w:t>C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10"/>
          <w:w w:val="101"/>
        </w:rPr>
        <w:t>l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u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e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r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10"/>
          <w:w w:val="101"/>
        </w:rPr>
        <w:t>i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n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g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28"/>
          <w:w w:val="101"/>
        </w:rPr>
        <w:t>o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n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9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000000"/>
          <w:spacing w:val="0"/>
          <w:w w:val="100"/>
        </w:rPr>
      </w:r>
    </w:p>
    <w:p>
      <w:pPr>
        <w:spacing w:before="0" w:after="0" w:line="287" w:lineRule="exact"/>
        <w:ind w:left="503" w:right="182"/>
        <w:jc w:val="center"/>
        <w:rPr>
          <w:rFonts w:ascii="Times New Roman" w:hAnsi="Times New Roman" w:cs="Times New Roman" w:eastAsia="Times New Roman"/>
          <w:sz w:val="27"/>
          <w:szCs w:val="27"/>
        </w:rPr>
      </w:pPr>
      <w:rPr/>
      <w:r>
        <w:rPr>
          <w:rFonts w:ascii="Times New Roman" w:hAnsi="Times New Roman" w:cs="Times New Roman" w:eastAsia="Times New Roman"/>
          <w:sz w:val="27"/>
          <w:szCs w:val="27"/>
          <w:color w:val="FFFFFF"/>
          <w:w w:val="101"/>
        </w:rPr>
        <w:t>2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0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1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0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57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P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6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C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41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A</w:t>
      </w:r>
      <w:r>
        <w:rPr>
          <w:rFonts w:ascii="Times New Roman" w:hAnsi="Times New Roman" w:cs="Times New Roman" w:eastAsia="Times New Roman"/>
          <w:sz w:val="27"/>
          <w:szCs w:val="27"/>
          <w:color w:val="000000"/>
          <w:spacing w:val="0"/>
          <w:w w:val="100"/>
        </w:rPr>
      </w:r>
    </w:p>
    <w:p>
      <w:pPr>
        <w:spacing w:before="0" w:after="0" w:line="285" w:lineRule="exact"/>
        <w:ind w:left="717" w:right="432"/>
        <w:jc w:val="center"/>
        <w:rPr>
          <w:rFonts w:ascii="Times New Roman" w:hAnsi="Times New Roman" w:cs="Times New Roman" w:eastAsia="Times New Roman"/>
          <w:sz w:val="27"/>
          <w:szCs w:val="27"/>
        </w:rPr>
      </w:pPr>
      <w:rPr/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39"/>
          <w:w w:val="100"/>
        </w:rPr>
        <w:t>r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5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0"/>
        </w:rPr>
        <w:t>u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27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10"/>
          <w:w w:val="101"/>
        </w:rPr>
        <w:t>l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-34"/>
          <w:w w:val="100"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27"/>
          <w:szCs w:val="27"/>
          <w:color w:val="000000"/>
          <w:spacing w:val="0"/>
          <w:w w:val="100"/>
        </w:rPr>
      </w:r>
    </w:p>
    <w:p>
      <w:pPr>
        <w:spacing w:before="4" w:after="0" w:line="150" w:lineRule="exact"/>
        <w:jc w:val="left"/>
        <w:rPr>
          <w:sz w:val="15"/>
          <w:szCs w:val="15"/>
        </w:rPr>
      </w:pPr>
      <w:rPr/>
      <w:r>
        <w:rPr/>
        <w:br w:type="column"/>
      </w:r>
      <w:r>
        <w:rPr>
          <w:sz w:val="15"/>
          <w:szCs w:val="15"/>
        </w:rPr>
      </w:r>
    </w:p>
    <w:p>
      <w:pPr>
        <w:spacing w:before="0" w:after="0" w:line="200" w:lineRule="exact"/>
        <w:ind w:left="21" w:right="-1" w:firstLine="-9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11"/>
          <w:w w:val="100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p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u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h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3"/>
          <w:w w:val="100"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1"/>
        </w:rPr>
        <w:t>f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9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7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9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01" w:lineRule="exact"/>
        <w:ind w:left="-36" w:right="-56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5"/>
          <w:w w:val="100"/>
        </w:rPr>
        <w:t>200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6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1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3"/>
          <w:w w:val="101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h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2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0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1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0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00" w:lineRule="exact"/>
        <w:ind w:left="504" w:right="471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4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</w:rPr>
        <w:t>y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35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p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g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y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37" w:after="0" w:line="240" w:lineRule="auto"/>
        <w:ind w:left="82" w:right="432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19"/>
          <w:w w:val="101"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u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1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h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7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00" w:lineRule="exact"/>
        <w:ind w:left="305" w:right="637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3"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1"/>
        </w:rPr>
        <w:t>f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: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00" w:lineRule="exact"/>
        <w:ind w:left="-34" w:right="286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7"/>
          <w:w w:val="100"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19"/>
          <w:w w:val="100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v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i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X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00" w:lineRule="exact"/>
        <w:ind w:left="118" w:right="425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4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</w:rPr>
        <w:t>y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35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p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g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y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3"/>
          <w:w w:val="100"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7"/>
          <w:w w:val="100"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X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12"/>
          <w:w w:val="101"/>
        </w:rPr>
        <w:t>y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19"/>
          <w:w w:val="101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f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0" w:after="0" w:line="198" w:lineRule="exact"/>
        <w:ind w:left="704" w:right="1033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13"/>
          <w:w w:val="101"/>
        </w:rPr>
        <w:t>B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3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24"/>
          <w:w w:val="101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u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v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FFFFFF"/>
          <w:spacing w:val="0"/>
          <w:w w:val="101"/>
        </w:rPr>
        <w:t>y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1920" w:h="16840"/>
          <w:pgMar w:top="220" w:bottom="0" w:left="1300" w:right="1300"/>
          <w:cols w:num="3" w:equalWidth="0">
            <w:col w:w="2164" w:space="1265"/>
            <w:col w:w="1880" w:space="1053"/>
            <w:col w:w="2958"/>
          </w:cols>
        </w:sectPr>
      </w:pPr>
      <w:rPr/>
    </w:p>
    <w:p>
      <w:pPr>
        <w:spacing w:before="3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6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30" w:lineRule="exact"/>
        <w:ind w:left="963" w:right="-56" w:firstLine="-684"/>
        <w:jc w:val="left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color w:val="FFFFFF"/>
          <w:w w:val="103"/>
        </w:rPr>
        <w:t>P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C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26"/>
          <w:w w:val="103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c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0"/>
          <w:w w:val="103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c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3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26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30"/>
          <w:w w:val="100"/>
        </w:rPr>
        <w:t>p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24"/>
          <w:w w:val="100"/>
        </w:rPr>
        <w:t>c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0"/>
          <w:w w:val="103"/>
        </w:rPr>
        <w:t>l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l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</w:r>
    </w:p>
    <w:p>
      <w:pPr>
        <w:spacing w:before="33" w:after="0" w:line="240" w:lineRule="auto"/>
        <w:ind w:left="176" w:right="165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30"/>
          <w:w w:val="102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3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1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30"/>
          <w:w w:val="102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10"/>
          <w:w w:val="102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6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</w:rPr>
      </w:r>
    </w:p>
    <w:p>
      <w:pPr>
        <w:spacing w:before="11" w:after="0" w:line="240" w:lineRule="auto"/>
        <w:ind w:left="431" w:right="419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24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59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</w:rPr>
      </w:r>
    </w:p>
    <w:p>
      <w:pPr>
        <w:spacing w:before="10" w:after="0" w:line="240" w:lineRule="auto"/>
        <w:ind w:left="-41" w:right="-58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16"/>
          <w:w w:val="102"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4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F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7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6"/>
          <w:w w:val="100"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14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17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</w:rPr>
      </w:r>
    </w:p>
    <w:p>
      <w:pPr>
        <w:spacing w:before="9" w:after="0" w:line="272" w:lineRule="exact"/>
        <w:ind w:left="-14" w:right="-58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36"/>
          <w:w w:val="102"/>
          <w:position w:val="-1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  <w:position w:val="-1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6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  <w:position w:val="-1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19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  <w:position w:val="-1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4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36"/>
          <w:w w:val="102"/>
          <w:position w:val="-1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  <w:position w:val="-1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2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10"/>
          <w:w w:val="102"/>
          <w:position w:val="-1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  <w:position w:val="-1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4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  <w:position w:val="-1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30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36"/>
          <w:w w:val="102"/>
          <w:position w:val="-1"/>
        </w:rPr>
        <w:t>ur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102"/>
          <w:position w:val="-1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24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6" w:after="0" w:line="110" w:lineRule="exact"/>
        <w:jc w:val="left"/>
        <w:rPr>
          <w:sz w:val="11"/>
          <w:szCs w:val="11"/>
        </w:rPr>
      </w:pPr>
      <w:rPr/>
      <w:r>
        <w:rPr/>
        <w:br w:type="column"/>
      </w:r>
      <w:r>
        <w:rPr>
          <w:sz w:val="11"/>
          <w:szCs w:val="11"/>
        </w:rPr>
      </w:r>
    </w:p>
    <w:p>
      <w:pPr>
        <w:spacing w:before="0" w:after="0" w:line="240" w:lineRule="auto"/>
        <w:ind w:left="423" w:right="797"/>
        <w:jc w:val="center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25"/>
          <w:w w:val="99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10"/>
          <w:w w:val="99"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0"/>
          <w:w w:val="99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0"/>
          <w:w w:val="99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0"/>
          <w:w w:val="99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10"/>
          <w:w w:val="99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0"/>
          <w:w w:val="99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10"/>
          <w:w w:val="99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0"/>
          <w:w w:val="99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-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10"/>
          <w:w w:val="99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0"/>
          <w:w w:val="99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FFFFFF"/>
          <w:spacing w:val="0"/>
          <w:w w:val="99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</w:rPr>
      </w:r>
    </w:p>
    <w:p>
      <w:pPr>
        <w:spacing w:before="0" w:after="0" w:line="227" w:lineRule="exact"/>
        <w:ind w:left="87" w:right="470"/>
        <w:jc w:val="center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24"/>
          <w:w w:val="103"/>
        </w:rPr>
        <w:t>c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p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u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0"/>
          <w:w w:val="103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5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7"/>
          <w:w w:val="103"/>
        </w:rPr>
        <w:t>f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</w:r>
    </w:p>
    <w:p>
      <w:pPr>
        <w:spacing w:before="0" w:after="0" w:line="229" w:lineRule="exact"/>
        <w:ind w:left="69" w:right="430"/>
        <w:jc w:val="center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30"/>
          <w:w w:val="100"/>
        </w:rPr>
        <w:t>201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0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3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3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é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c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0"/>
          <w:w w:val="100"/>
        </w:rPr>
        <w:t>l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x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</w:r>
    </w:p>
    <w:p>
      <w:pPr>
        <w:spacing w:before="0" w:after="0" w:line="228" w:lineRule="exact"/>
        <w:ind w:left="-36" w:right="337"/>
        <w:jc w:val="center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26"/>
          <w:w w:val="103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p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0"/>
          <w:w w:val="103"/>
        </w:rPr>
        <w:t>l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24"/>
          <w:w w:val="100"/>
        </w:rPr>
        <w:t>c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0"/>
          <w:w w:val="100"/>
        </w:rPr>
        <w:t>l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24"/>
          <w:w w:val="100"/>
        </w:rPr>
        <w:t>c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0"/>
          <w:w w:val="103"/>
        </w:rPr>
        <w:t>l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10"/>
          <w:w w:val="103"/>
        </w:rPr>
        <w:t>l</w:t>
      </w:r>
      <w:r>
        <w:rPr>
          <w:rFonts w:ascii="Times New Roman" w:hAnsi="Times New Roman" w:cs="Times New Roman" w:eastAsia="Times New Roman"/>
          <w:sz w:val="21"/>
          <w:szCs w:val="21"/>
          <w:color w:val="FFFFFF"/>
          <w:spacing w:val="0"/>
          <w:w w:val="103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1920" w:h="16840"/>
          <w:pgMar w:top="220" w:bottom="0" w:left="1300" w:right="1300"/>
          <w:cols w:num="3" w:equalWidth="0">
            <w:col w:w="3250" w:space="888"/>
            <w:col w:w="1751" w:space="914"/>
            <w:col w:w="2517"/>
          </w:cols>
        </w:sectPr>
      </w:pPr>
      <w:rPr/>
    </w:p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68" w:lineRule="auto"/>
        <w:ind w:left="116" w:right="5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70.417747pt;margin-top:-307.661530pt;width:452.15555pt;height:289.218968pt;mso-position-horizontal-relative:page;mso-position-vertical-relative:paragraph;z-index:-10120" coordorigin="1408,-6153" coordsize="9043,5784">
            <v:group style="position:absolute;left:4426;top:-5377;width:409;height:190" coordorigin="4426,-5377" coordsize="409,190">
              <v:shape style="position:absolute;left:4426;top:-5377;width:409;height:190" coordorigin="4426,-5377" coordsize="409,190" path="m4753,-5282l4651,-5223,4648,-5210,4654,-5200,4659,-5191,4672,-5187,4800,-5262,4794,-5262,4794,-5265,4784,-5265,4753,-5282e" filled="t" fillcolor="#0070C0" stroked="f">
                <v:path arrowok="t"/>
                <v:fill/>
              </v:shape>
              <v:shape style="position:absolute;left:4426;top:-5377;width:409;height:190" coordorigin="4426,-5377" coordsize="409,190" path="m4628,-5283l4628,-5271,4637,-5262,4718,-5262,4719,-5263,4649,-5263,4628,-5283e" filled="t" fillcolor="#0070C0" stroked="f">
                <v:path arrowok="t"/>
                <v:fill/>
              </v:shape>
              <v:shape style="position:absolute;left:4426;top:-5377;width:409;height:190" coordorigin="4426,-5377" coordsize="409,190" path="m4800,-5303l4794,-5303,4794,-5262,4800,-5262,4835,-5282,4800,-5303e" filled="t" fillcolor="#0070C0" stroked="f">
                <v:path arrowok="t"/>
                <v:fill/>
              </v:shape>
              <v:shape style="position:absolute;left:4426;top:-5377;width:409;height:190" coordorigin="4426,-5377" coordsize="409,190" path="m4660,-5303l4426,-5303,4426,-5263,4637,-5263,4628,-5271,4628,-5283,4668,-5283,4649,-5303,4661,-5303,4660,-5303e" filled="t" fillcolor="#0070C0" stroked="f">
                <v:path arrowok="t"/>
                <v:fill/>
              </v:shape>
              <v:shape style="position:absolute;left:4426;top:-5377;width:409;height:190" coordorigin="4426,-5377" coordsize="409,190" path="m4668,-5283l4628,-5283,4649,-5263,4719,-5263,4753,-5282,4669,-5282,4668,-5283e" filled="t" fillcolor="#0070C0" stroked="f">
                <v:path arrowok="t"/>
                <v:fill/>
              </v:shape>
              <v:shape style="position:absolute;left:4426;top:-5377;width:409;height:190" coordorigin="4426,-5377" coordsize="409,190" path="m4784,-5300l4753,-5282,4784,-5265,4784,-5300e" filled="t" fillcolor="#0070C0" stroked="f">
                <v:path arrowok="t"/>
                <v:fill/>
              </v:shape>
              <v:shape style="position:absolute;left:4426;top:-5377;width:409;height:190" coordorigin="4426,-5377" coordsize="409,190" path="m4794,-5300l4784,-5300,4784,-5265,4794,-5265,4794,-5300e" filled="t" fillcolor="#0070C0" stroked="f">
                <v:path arrowok="t"/>
                <v:fill/>
              </v:shape>
              <v:shape style="position:absolute;left:4426;top:-5377;width:409;height:190" coordorigin="4426,-5377" coordsize="409,190" path="m4661,-5303l4649,-5303,4669,-5282,4669,-5294,4661,-5303e" filled="t" fillcolor="#0070C0" stroked="f">
                <v:path arrowok="t"/>
                <v:fill/>
              </v:shape>
              <v:shape style="position:absolute;left:4426;top:-5377;width:409;height:190" coordorigin="4426,-5377" coordsize="409,190" path="m4718,-5303l4661,-5303,4669,-5294,4669,-5282,4753,-5282,4718,-5303e" filled="t" fillcolor="#0070C0" stroked="f">
                <v:path arrowok="t"/>
                <v:fill/>
              </v:shape>
              <v:shape style="position:absolute;left:4426;top:-5377;width:409;height:190" coordorigin="4426,-5377" coordsize="409,190" path="m4672,-5377l4659,-5374,4654,-5364,4648,-5354,4651,-5342,4753,-5282,4784,-5300,4794,-5300,4794,-5303,4800,-5303,4672,-5377e" filled="t" fillcolor="#0070C0" stroked="f">
                <v:path arrowok="t"/>
                <v:fill/>
              </v:shape>
            </v:group>
            <v:group style="position:absolute;left:1507;top:-6133;width:2920;height:1701" coordorigin="1507,-6133" coordsize="2920,1701">
              <v:shape style="position:absolute;left:1507;top:-6133;width:2920;height:1701" coordorigin="1507,-6133" coordsize="2920,1701" path="m1507,-4432l4427,-4432,4427,-6133,1507,-6133,1507,-4432e" filled="t" fillcolor="#604A7B" stroked="f">
                <v:path arrowok="t"/>
                <v:fill/>
              </v:shape>
            </v:group>
            <v:group style="position:absolute;left:1507;top:-6133;width:2920;height:1701" coordorigin="1507,-6133" coordsize="2920,1701">
              <v:shape style="position:absolute;left:1507;top:-6133;width:2920;height:1701" coordorigin="1507,-6133" coordsize="2920,1701" path="m1507,-4432l4427,-4432,4427,-6133,1507,-6133,1507,-4432xe" filled="f" stroked="t" strokeweight="2.047662pt" strokecolor="#C0C0C0">
                <v:path arrowok="t"/>
              </v:shape>
            </v:group>
            <v:group style="position:absolute;left:2439;top:-4477;width:5227;height:503" coordorigin="2439,-4477" coordsize="5227,503">
              <v:shape style="position:absolute;left:2439;top:-4477;width:5227;height:503" coordorigin="2439,-4477" coordsize="5227,503" path="m2462,-4162l2442,-4150,2439,-4138,2445,-4128,2534,-3975,2558,-4016,2514,-4016,2514,-4091,2474,-4158,2462,-4162e" filled="t" fillcolor="#0070C0" stroked="f">
                <v:path arrowok="t"/>
                <v:fill/>
              </v:shape>
              <v:shape style="position:absolute;left:2439;top:-4477;width:5227;height:503" coordorigin="2439,-4477" coordsize="5227,503" path="m2514,-4091l2514,-4016,2555,-4016,2555,-4026,2516,-4026,2534,-4056,2514,-4091e" filled="t" fillcolor="#0070C0" stroked="f">
                <v:path arrowok="t"/>
                <v:fill/>
              </v:shape>
              <v:shape style="position:absolute;left:2439;top:-4477;width:5227;height:503" coordorigin="2439,-4477" coordsize="5227,503" path="m2606,-4162l2594,-4158,2555,-4091,2555,-4016,2558,-4016,2624,-4128,2629,-4138,2626,-4150,2606,-4162e" filled="t" fillcolor="#0070C0" stroked="f">
                <v:path arrowok="t"/>
                <v:fill/>
              </v:shape>
              <v:shape style="position:absolute;left:2439;top:-4477;width:5227;height:503" coordorigin="2439,-4477" coordsize="5227,503" path="m2534,-4056l2516,-4026,2552,-4026,2534,-4056e" filled="t" fillcolor="#0070C0" stroked="f">
                <v:path arrowok="t"/>
                <v:fill/>
              </v:shape>
              <v:shape style="position:absolute;left:2439;top:-4477;width:5227;height:503" coordorigin="2439,-4477" coordsize="5227,503" path="m2555,-4091l2534,-4056,2552,-4026,2555,-4026,2555,-4091e" filled="t" fillcolor="#0070C0" stroked="f">
                <v:path arrowok="t"/>
                <v:fill/>
              </v:shape>
              <v:shape style="position:absolute;left:2439;top:-4477;width:5227;height:503" coordorigin="2439,-4477" coordsize="5227,503" path="m7625,-4228l2523,-4228,2514,-4219,2514,-4091,2534,-4056,2555,-4091,2555,-4187,2534,-4187,2555,-4208,7625,-4208,7625,-4228e" filled="t" fillcolor="#0070C0" stroked="f">
                <v:path arrowok="t"/>
                <v:fill/>
              </v:shape>
              <v:shape style="position:absolute;left:2439;top:-4477;width:5227;height:503" coordorigin="2439,-4477" coordsize="5227,503" path="m2555,-4208l2534,-4187,2555,-4187,2555,-4208e" filled="t" fillcolor="#0070C0" stroked="f">
                <v:path arrowok="t"/>
                <v:fill/>
              </v:shape>
              <v:shape style="position:absolute;left:2439;top:-4477;width:5227;height:503" coordorigin="2439,-4477" coordsize="5227,503" path="m7666,-4228l7646,-4228,7625,-4208,2555,-4208,2555,-4187,7657,-4187,7666,-4197,7666,-4228e" filled="t" fillcolor="#0070C0" stroked="f">
                <v:path arrowok="t"/>
                <v:fill/>
              </v:shape>
              <v:shape style="position:absolute;left:2439;top:-4477;width:5227;height:503" coordorigin="2439,-4477" coordsize="5227,503" path="m7666,-4477l7625,-4477,7625,-4208,7646,-4228,7666,-4228,7666,-4477e" filled="t" fillcolor="#0070C0" stroked="f">
                <v:path arrowok="t"/>
                <v:fill/>
              </v:shape>
            </v:group>
            <v:group style="position:absolute;left:4870;top:-6089;width:5551;height:1613" coordorigin="4870,-6089" coordsize="5551,1613">
              <v:shape style="position:absolute;left:4870;top:-6089;width:5551;height:1613" coordorigin="4870,-6089" coordsize="5551,1613" path="m4870,-4476l10421,-4476,10421,-6089,4870,-6089,4870,-4476e" filled="t" fillcolor="#438787" stroked="f">
                <v:path arrowok="t"/>
                <v:fill/>
              </v:shape>
            </v:group>
            <v:group style="position:absolute;left:4870;top:-6089;width:5551;height:1613" coordorigin="4870,-6089" coordsize="5551,1613">
              <v:shape style="position:absolute;left:4870;top:-6089;width:5551;height:1613" coordorigin="4870,-6089" coordsize="5551,1613" path="m4870,-4476l10421,-4476,10421,-6089,4870,-6089,4870,-4476xe" filled="f" stroked="t" strokeweight="2.046979pt" strokecolor="#C0C0C0">
                <v:path arrowok="t"/>
              </v:shape>
            </v:group>
            <v:group style="position:absolute;left:3628;top:-3212;width:945;height:190" coordorigin="3628,-3212" coordsize="945,190">
              <v:shape style="position:absolute;left:3628;top:-3212;width:945;height:190" coordorigin="3628,-3212" coordsize="945,190" path="m4492,-3117l4390,-3058,4387,-3045,4392,-3035,4398,-3025,4410,-3022,4538,-3097,4533,-3097,4533,-3100,4523,-3100,4492,-3117e" filled="t" fillcolor="#0070C0" stroked="f">
                <v:path arrowok="t"/>
                <v:fill/>
              </v:shape>
              <v:shape style="position:absolute;left:3628;top:-3212;width:945;height:190" coordorigin="3628,-3212" coordsize="945,190" path="m4099,-3122l4099,-3106,4108,-3097,4457,-3097,4465,-3101,4119,-3101,4099,-3122e" filled="t" fillcolor="#0070C0" stroked="f">
                <v:path arrowok="t"/>
                <v:fill/>
              </v:shape>
              <v:shape style="position:absolute;left:3628;top:-3212;width:945;height:190" coordorigin="3628,-3212" coordsize="945,190" path="m4539,-3138l4533,-3138,4533,-3097,4538,-3097,4574,-3117,4539,-3138e" filled="t" fillcolor="#0070C0" stroked="f">
                <v:path arrowok="t"/>
                <v:fill/>
              </v:shape>
              <v:shape style="position:absolute;left:3628;top:-3212;width:945;height:190" coordorigin="3628,-3212" coordsize="945,190" path="m4523,-3135l4492,-3117,4523,-3100,4523,-3135e" filled="t" fillcolor="#0070C0" stroked="f">
                <v:path arrowok="t"/>
                <v:fill/>
              </v:shape>
              <v:shape style="position:absolute;left:3628;top:-3212;width:945;height:190" coordorigin="3628,-3212" coordsize="945,190" path="m4533,-3135l4523,-3135,4523,-3100,4533,-3100,4533,-3135e" filled="t" fillcolor="#0070C0" stroked="f">
                <v:path arrowok="t"/>
                <v:fill/>
              </v:shape>
              <v:shape style="position:absolute;left:3628;top:-3212;width:945;height:190" coordorigin="3628,-3212" coordsize="945,190" path="m4131,-3142l3628,-3142,3628,-3101,4104,-3101,4099,-3106,4099,-3122,4135,-3122,4119,-3138,4135,-3138,4131,-3142e" filled="t" fillcolor="#0070C0" stroked="f">
                <v:path arrowok="t"/>
                <v:fill/>
              </v:shape>
              <v:shape style="position:absolute;left:3628;top:-3212;width:945;height:190" coordorigin="3628,-3212" coordsize="945,190" path="m4135,-3122l4099,-3122,4119,-3101,4465,-3101,4492,-3117,4140,-3117,4135,-3122e" filled="t" fillcolor="#0070C0" stroked="f">
                <v:path arrowok="t"/>
                <v:fill/>
              </v:shape>
              <v:shape style="position:absolute;left:3628;top:-3212;width:945;height:190" coordorigin="3628,-3212" coordsize="945,190" path="m4135,-3138l4119,-3138,4140,-3117,4140,-3133,4135,-3138e" filled="t" fillcolor="#0070C0" stroked="f">
                <v:path arrowok="t"/>
                <v:fill/>
              </v:shape>
              <v:shape style="position:absolute;left:3628;top:-3212;width:945;height:190" coordorigin="3628,-3212" coordsize="945,190" path="m4457,-3138l4135,-3138,4140,-3133,4140,-3117,4492,-3117,4457,-3138e" filled="t" fillcolor="#0070C0" stroked="f">
                <v:path arrowok="t"/>
                <v:fill/>
              </v:shape>
              <v:shape style="position:absolute;left:3628;top:-3212;width:945;height:190" coordorigin="3628,-3212" coordsize="945,190" path="m4410,-3212l4398,-3209,4392,-3199,4387,-3189,4390,-3177,4492,-3117,4523,-3135,4533,-3135,4533,-3138,4539,-3138,4410,-3212e" filled="t" fillcolor="#0070C0" stroked="f">
                <v:path arrowok="t"/>
                <v:fill/>
              </v:shape>
            </v:group>
            <v:group style="position:absolute;left:1438;top:-3940;width:2193;height:1636" coordorigin="1438,-3940" coordsize="2193,1636">
              <v:shape style="position:absolute;left:1438;top:-3940;width:2193;height:1636" coordorigin="1438,-3940" coordsize="2193,1636" path="m1438,-2305l3632,-2305,3632,-3940,1438,-3940,1438,-2305e" filled="t" fillcolor="#FFC000" stroked="f">
                <v:path arrowok="t"/>
                <v:fill/>
              </v:shape>
            </v:group>
            <v:group style="position:absolute;left:1438;top:-3940;width:2193;height:1636" coordorigin="1438,-3940" coordsize="2193,1636">
              <v:shape style="position:absolute;left:1438;top:-3940;width:2193;height:1636" coordorigin="1438,-3940" coordsize="2193,1636" path="m1438,-2305l3632,-2305,3632,-3940,1438,-3940,1438,-2305xe" filled="f" stroked="t" strokeweight="2.048066pt" strokecolor="#C0C0C0">
                <v:path arrowok="t"/>
              </v:shape>
            </v:group>
            <v:group style="position:absolute;left:6755;top:-3212;width:719;height:190" coordorigin="6755,-3212" coordsize="719,190">
              <v:shape style="position:absolute;left:6755;top:-3212;width:719;height:190" coordorigin="6755,-3212" coordsize="719,190" path="m7393,-3117l7291,-3057,7287,-3045,7293,-3035,7299,-3025,7311,-3022,7439,-3096,7434,-3096,7434,-3099,7423,-3099,7393,-3117e" filled="t" fillcolor="#0070C0" stroked="f">
                <v:path arrowok="t"/>
                <v:fill/>
              </v:shape>
              <v:shape style="position:absolute;left:6755;top:-3212;width:719;height:190" coordorigin="6755,-3212" coordsize="719,190" path="m7358,-3137l6755,-3137,6755,-3096,7358,-3096,7393,-3117,7358,-3137e" filled="t" fillcolor="#0070C0" stroked="f">
                <v:path arrowok="t"/>
                <v:fill/>
              </v:shape>
              <v:shape style="position:absolute;left:6755;top:-3212;width:719;height:190" coordorigin="6755,-3212" coordsize="719,190" path="m7439,-3137l7434,-3137,7434,-3096,7439,-3096,7474,-3117,7439,-3137e" filled="t" fillcolor="#0070C0" stroked="f">
                <v:path arrowok="t"/>
                <v:fill/>
              </v:shape>
              <v:shape style="position:absolute;left:6755;top:-3212;width:719;height:190" coordorigin="6755,-3212" coordsize="719,190" path="m7423,-3135l7393,-3117,7423,-3099,7423,-3135e" filled="t" fillcolor="#0070C0" stroked="f">
                <v:path arrowok="t"/>
                <v:fill/>
              </v:shape>
              <v:shape style="position:absolute;left:6755;top:-3212;width:719;height:190" coordorigin="6755,-3212" coordsize="719,190" path="m7434,-3135l7423,-3135,7423,-3099,7434,-3099,7434,-3135e" filled="t" fillcolor="#0070C0" stroked="f">
                <v:path arrowok="t"/>
                <v:fill/>
              </v:shape>
              <v:shape style="position:absolute;left:6755;top:-3212;width:719;height:190" coordorigin="6755,-3212" coordsize="719,190" path="m7311,-3212l7299,-3209,7293,-3199,7287,-3189,7291,-3177,7393,-3117,7423,-3135,7434,-3135,7434,-3137,7439,-3137,7311,-3212e" filled="t" fillcolor="#0070C0" stroked="f">
                <v:path arrowok="t"/>
                <v:fill/>
              </v:shape>
            </v:group>
            <v:group style="position:absolute;left:4609;top:-3773;width:2147;height:1313" coordorigin="4609,-3773" coordsize="2147,1313">
              <v:shape style="position:absolute;left:4609;top:-3773;width:2147;height:1313" coordorigin="4609,-3773" coordsize="2147,1313" path="m4609,-2460l6757,-2460,6757,-3773,4609,-3773,4609,-2460e" filled="t" fillcolor="#604A7B" stroked="f">
                <v:path arrowok="t"/>
                <v:fill/>
              </v:shape>
            </v:group>
            <v:group style="position:absolute;left:4609;top:-3773;width:2147;height:1313" coordorigin="4609,-3773" coordsize="2147,1313">
              <v:shape style="position:absolute;left:4609;top:-3773;width:2147;height:1313" coordorigin="4609,-3773" coordsize="2147,1313" path="m4609,-2460l6757,-2460,6757,-3773,4609,-3773,4609,-2460xe" filled="f" stroked="t" strokeweight="2.047735pt" strokecolor="#C0C0C0">
                <v:path arrowok="t"/>
              </v:shape>
            </v:group>
            <v:group style="position:absolute;left:2987;top:-2463;width:5999;height:672" coordorigin="2987,-2463" coordsize="5999,672">
              <v:shape style="position:absolute;left:2987;top:-2463;width:5999;height:672" coordorigin="2987,-2463" coordsize="5999,672" path="m3010,-1978l3000,-1973,2990,-1967,2987,-1954,2993,-1945,3082,-1791,3106,-1832,3062,-1832,3062,-1908,3028,-1965,3022,-1975,3010,-1978e" filled="t" fillcolor="#0070C0" stroked="f">
                <v:path arrowok="t"/>
                <v:fill/>
              </v:shape>
              <v:shape style="position:absolute;left:2987;top:-2463;width:5999;height:672" coordorigin="2987,-2463" coordsize="5999,672" path="m3062,-1908l3062,-1832,3103,-1832,3103,-1843,3064,-1843,3082,-1873,3062,-1908e" filled="t" fillcolor="#0070C0" stroked="f">
                <v:path arrowok="t"/>
                <v:fill/>
              </v:shape>
              <v:shape style="position:absolute;left:2987;top:-2463;width:5999;height:672" coordorigin="2987,-2463" coordsize="5999,672" path="m3154,-1978l3142,-1975,3136,-1965,3103,-1908,3103,-1832,3106,-1832,3172,-1945,3177,-1954,3174,-1967,3164,-1973,3154,-1978e" filled="t" fillcolor="#0070C0" stroked="f">
                <v:path arrowok="t"/>
                <v:fill/>
              </v:shape>
              <v:shape style="position:absolute;left:2987;top:-2463;width:5999;height:672" coordorigin="2987,-2463" coordsize="5999,672" path="m3082,-1873l3064,-1843,3100,-1843,3082,-1873e" filled="t" fillcolor="#0070C0" stroked="f">
                <v:path arrowok="t"/>
                <v:fill/>
              </v:shape>
              <v:shape style="position:absolute;left:2987;top:-2463;width:5999;height:672" coordorigin="2987,-2463" coordsize="5999,672" path="m3103,-1908l3082,-1873,3100,-1843,3103,-1843,3103,-1908e" filled="t" fillcolor="#0070C0" stroked="f">
                <v:path arrowok="t"/>
                <v:fill/>
              </v:shape>
              <v:shape style="position:absolute;left:2987;top:-2463;width:5999;height:672" coordorigin="2987,-2463" coordsize="5999,672" path="m8945,-2130l3071,-2130,3062,-2121,3062,-1908,3082,-1873,3103,-1908,3103,-2089,3082,-2089,3103,-2109,8945,-2109,8945,-2130e" filled="t" fillcolor="#0070C0" stroked="f">
                <v:path arrowok="t"/>
                <v:fill/>
              </v:shape>
              <v:shape style="position:absolute;left:2987;top:-2463;width:5999;height:672" coordorigin="2987,-2463" coordsize="5999,672" path="m3103,-2109l3082,-2089,3103,-2089,3103,-2109e" filled="t" fillcolor="#0070C0" stroked="f">
                <v:path arrowok="t"/>
                <v:fill/>
              </v:shape>
              <v:shape style="position:absolute;left:2987;top:-2463;width:5999;height:672" coordorigin="2987,-2463" coordsize="5999,672" path="m8986,-2130l8965,-2130,8945,-2109,3103,-2109,3103,-2089,8977,-2089,8986,-2098,8986,-2130e" filled="t" fillcolor="#0070C0" stroked="f">
                <v:path arrowok="t"/>
                <v:fill/>
              </v:shape>
              <v:shape style="position:absolute;left:2987;top:-2463;width:5999;height:672" coordorigin="2987,-2463" coordsize="5999,672" path="m8986,-2463l8945,-2463,8945,-2109,8965,-2130,8986,-2130,8986,-2463e" filled="t" fillcolor="#0070C0" stroked="f">
                <v:path arrowok="t"/>
                <v:fill/>
              </v:shape>
            </v:group>
            <v:group style="position:absolute;left:7508;top:-3773;width:2913;height:1313" coordorigin="7508,-3773" coordsize="2913,1313">
              <v:shape style="position:absolute;left:7508;top:-3773;width:2913;height:1313" coordorigin="7508,-3773" coordsize="2913,1313" path="m10421,-3773l7508,-3773,7508,-2460,10421,-2460,10421,-3773e" filled="t" fillcolor="#604A7B" stroked="f">
                <v:path arrowok="t"/>
                <v:fill/>
              </v:shape>
            </v:group>
            <v:group style="position:absolute;left:7508;top:-3773;width:2913;height:1313" coordorigin="7508,-3773" coordsize="2913,1313">
              <v:shape style="position:absolute;left:7508;top:-3773;width:2913;height:1313" coordorigin="7508,-3773" coordsize="2913,1313" path="m7508,-2460l10421,-2460,10421,-3773,7508,-3773,7508,-2460xe" filled="f" stroked="t" strokeweight="2.047333pt" strokecolor="#C0C0C0">
                <v:path arrowok="t"/>
              </v:shape>
            </v:group>
            <v:group style="position:absolute;left:4726;top:-1195;width:471;height:190" coordorigin="4726,-1195" coordsize="471,190">
              <v:shape style="position:absolute;left:4726;top:-1195;width:471;height:190" coordorigin="4726,-1195" coordsize="471,190" path="m5116,-1100l5013,-1040,5010,-1027,5022,-1008,5034,-1005,5162,-1079,5157,-1079,5157,-1082,5146,-1082,5116,-1100e" filled="t" fillcolor="#0070C0" stroked="f">
                <v:path arrowok="t"/>
                <v:fill/>
              </v:shape>
              <v:shape style="position:absolute;left:4726;top:-1195;width:471;height:190" coordorigin="4726,-1195" coordsize="471,190" path="m5081,-1120l4726,-1120,4726,-1079,5081,-1079,5116,-1100,5081,-1120e" filled="t" fillcolor="#0070C0" stroked="f">
                <v:path arrowok="t"/>
                <v:fill/>
              </v:shape>
              <v:shape style="position:absolute;left:4726;top:-1195;width:471;height:190" coordorigin="4726,-1195" coordsize="471,190" path="m5162,-1120l5157,-1120,5157,-1079,5162,-1079,5197,-1100,5162,-1120e" filled="t" fillcolor="#0070C0" stroked="f">
                <v:path arrowok="t"/>
                <v:fill/>
              </v:shape>
              <v:shape style="position:absolute;left:4726;top:-1195;width:471;height:190" coordorigin="4726,-1195" coordsize="471,190" path="m5146,-1117l5116,-1100,5146,-1082,5146,-1117e" filled="t" fillcolor="#0070C0" stroked="f">
                <v:path arrowok="t"/>
                <v:fill/>
              </v:shape>
              <v:shape style="position:absolute;left:4726;top:-1195;width:471;height:190" coordorigin="4726,-1195" coordsize="471,190" path="m5157,-1117l5146,-1117,5146,-1082,5157,-1082,5157,-1117e" filled="t" fillcolor="#0070C0" stroked="f">
                <v:path arrowok="t"/>
                <v:fill/>
              </v:shape>
              <v:shape style="position:absolute;left:4726;top:-1195;width:471;height:190" coordorigin="4726,-1195" coordsize="471,190" path="m5034,-1195l5022,-1191,5010,-1172,5013,-1159,5116,-1100,5146,-1117,5157,-1117,5157,-1120,5162,-1120,5034,-1195e" filled="t" fillcolor="#0070C0" stroked="f">
                <v:path arrowok="t"/>
                <v:fill/>
              </v:shape>
            </v:group>
            <v:group style="position:absolute;left:1438;top:-1756;width:3289;height:1313" coordorigin="1438,-1756" coordsize="3289,1313">
              <v:shape style="position:absolute;left:1438;top:-1756;width:3289;height:1313" coordorigin="1438,-1756" coordsize="3289,1313" path="m4727,-1756l1438,-1756,1438,-443,4727,-443,4727,-1756e" filled="t" fillcolor="#438787" stroked="f">
                <v:path arrowok="t"/>
                <v:fill/>
              </v:shape>
            </v:group>
            <v:group style="position:absolute;left:1438;top:-1756;width:3289;height:1313" coordorigin="1438,-1756" coordsize="3289,1313">
              <v:shape style="position:absolute;left:1438;top:-1756;width:3289;height:1313" coordorigin="1438,-1756" coordsize="3289,1313" path="m1438,-443l4727,-443,4727,-1756,1438,-1756,1438,-443xe" filled="f" stroked="t" strokeweight="2.047211pt" strokecolor="#C0C0C0">
                <v:path arrowok="t"/>
              </v:shape>
            </v:group>
            <v:group style="position:absolute;left:7423;top:-1187;width:471;height:175" coordorigin="7423,-1187" coordsize="471,175">
              <v:shape style="position:absolute;left:7423;top:-1187;width:471;height:175" coordorigin="7423,-1187" coordsize="471,175" path="m7819,-1100l7725,-1045,7722,-1033,7727,-1024,7733,-1015,7744,-1012,7862,-1081,7857,-1081,7857,-1083,7847,-1083,7819,-1100e" filled="t" fillcolor="#0070C0" stroked="f">
                <v:path arrowok="t"/>
                <v:fill/>
              </v:shape>
              <v:shape style="position:absolute;left:7423;top:-1187;width:471;height:175" coordorigin="7423,-1187" coordsize="471,175" path="m7787,-1118l7423,-1118,7423,-1081,7787,-1081,7819,-1100,7787,-1118e" filled="t" fillcolor="#0070C0" stroked="f">
                <v:path arrowok="t"/>
                <v:fill/>
              </v:shape>
              <v:shape style="position:absolute;left:7423;top:-1187;width:471;height:175" coordorigin="7423,-1187" coordsize="471,175" path="m7862,-1118l7857,-1118,7857,-1081,7862,-1081,7894,-1100,7862,-1118e" filled="t" fillcolor="#0070C0" stroked="f">
                <v:path arrowok="t"/>
                <v:fill/>
              </v:shape>
              <v:shape style="position:absolute;left:7423;top:-1187;width:471;height:175" coordorigin="7423,-1187" coordsize="471,175" path="m7847,-1116l7819,-1100,7847,-1083,7847,-1116e" filled="t" fillcolor="#0070C0" stroked="f">
                <v:path arrowok="t"/>
                <v:fill/>
              </v:shape>
              <v:shape style="position:absolute;left:7423;top:-1187;width:471;height:175" coordorigin="7423,-1187" coordsize="471,175" path="m7857,-1116l7847,-1116,7847,-1083,7857,-1083,7857,-1116e" filled="t" fillcolor="#0070C0" stroked="f">
                <v:path arrowok="t"/>
                <v:fill/>
              </v:shape>
              <v:shape style="position:absolute;left:7423;top:-1187;width:471;height:175" coordorigin="7423,-1187" coordsize="471,175" path="m7744,-1187l7733,-1184,7727,-1175,7722,-1166,7725,-1155,7819,-1100,7847,-1116,7857,-1116,7857,-1118,7862,-1118,7744,-1187e" filled="t" fillcolor="#0070C0" stroked="f">
                <v:path arrowok="t"/>
                <v:fill/>
              </v:shape>
            </v:group>
            <v:group style="position:absolute;left:5231;top:-1756;width:2193;height:1313" coordorigin="5231,-1756" coordsize="2193,1313">
              <v:shape style="position:absolute;left:5231;top:-1756;width:2193;height:1313" coordorigin="5231,-1756" coordsize="2193,1313" path="m5231,-443l7424,-443,7424,-1756,5231,-1756,5231,-443e" filled="t" fillcolor="#953735" stroked="f">
                <v:path arrowok="t"/>
                <v:fill/>
              </v:shape>
            </v:group>
            <v:group style="position:absolute;left:5231;top:-1756;width:2193;height:1313" coordorigin="5231,-1756" coordsize="2193,1313">
              <v:shape style="position:absolute;left:5231;top:-1756;width:2193;height:1313" coordorigin="5231,-1756" coordsize="2193,1313" path="m5231,-443l7424,-443,7424,-1756,5231,-1756,5231,-443xe" filled="f" stroked="t" strokeweight="2.047703pt" strokecolor="#C0C0C0">
                <v:path arrowok="t"/>
              </v:shape>
            </v:group>
            <v:group style="position:absolute;left:7928;top:-1800;width:2485;height:1402" coordorigin="7928,-1800" coordsize="2485,1402">
              <v:shape style="position:absolute;left:7928;top:-1800;width:2485;height:1402" coordorigin="7928,-1800" coordsize="2485,1402" path="m7928,-399l10413,-399,10413,-1800,7928,-1800,7928,-399e" filled="t" fillcolor="#604A7B" stroked="f">
                <v:path arrowok="t"/>
                <v:fill/>
              </v:shape>
            </v:group>
            <v:group style="position:absolute;left:7928;top:-1800;width:2485;height:1402" coordorigin="7928,-1800" coordsize="2485,1402">
              <v:shape style="position:absolute;left:7928;top:-1800;width:2485;height:1402" coordorigin="7928,-1800" coordsize="2485,1402" path="m7928,-399l10413,-399,10413,-1800,7928,-1800,7928,-399xe" filled="f" stroked="t" strokeweight="2.047615pt" strokecolor="#C0C0C0">
                <v:path arrowok="t"/>
              </v:shape>
            </v:group>
            <w10:wrap type="none"/>
          </v:group>
        </w:pic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task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&amp;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9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4525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2)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h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7" w:lineRule="auto"/>
        <w:ind w:left="116" w:right="6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4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apt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339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2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.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)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3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3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4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7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6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lin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and,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51" w:after="0" w:line="268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bj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7" w:lineRule="auto"/>
        <w:ind w:left="116" w:right="5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fou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tak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take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%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6" w:lineRule="auto"/>
        <w:ind w:left="116" w:right="5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268" w:lineRule="auto"/>
        <w:ind w:left="116" w:right="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6" w:after="0" w:line="240" w:lineRule="auto"/>
        <w:ind w:left="1497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ab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3"/>
          <w:w w:val="100"/>
          <w:b/>
          <w:bCs/>
        </w:rPr>
        <w:t>-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4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3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3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4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5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62" w:lineRule="exact"/>
        <w:ind w:left="186" w:right="-20"/>
        <w:jc w:val="left"/>
        <w:tabs>
          <w:tab w:pos="880" w:val="left"/>
          <w:tab w:pos="3160" w:val="left"/>
          <w:tab w:pos="614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70.817482pt;margin-top:.060677pt;width:453.64562pt;height:.1pt;mso-position-horizontal-relative:page;mso-position-vertical-relative:paragraph;z-index:-10119" coordorigin="1416,1" coordsize="9073,2">
            <v:shape style="position:absolute;left:1416;top:1;width:9073;height:2" coordorigin="1416,1" coordsize="9073,0" path="m1416,1l10489,1e" filled="f" stroked="t" strokeweight=".599935pt" strokecolor="#000000">
              <v:path arrowok="t"/>
            </v:shape>
          </v:group>
          <w10:wrap type="none"/>
        </w:pic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It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40" w:lineRule="auto"/>
        <w:ind w:left="186" w:right="-73"/>
        <w:jc w:val="left"/>
        <w:tabs>
          <w:tab w:pos="88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</w:p>
    <w:p>
      <w:pPr>
        <w:spacing w:before="18" w:after="0" w:line="231" w:lineRule="exact"/>
        <w:ind w:right="-20"/>
        <w:jc w:val="left"/>
        <w:tabs>
          <w:tab w:pos="1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4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4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4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4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4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4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4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4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4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4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4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4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4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4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4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4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4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4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4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4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7" w:after="0" w:line="133" w:lineRule="auto"/>
        <w:ind w:right="3029" w:firstLine="2976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70.817482pt;margin-top:-11.521026pt;width:453.64562pt;height:.1pt;mso-position-horizontal-relative:page;mso-position-vertical-relative:paragraph;z-index:-10118" coordorigin="1416,-230" coordsize="9073,2">
            <v:shape style="position:absolute;left:1416;top:-230;width:9073;height:2" coordorigin="1416,-230" coordsize="9073,0" path="m1416,-230l10489,-230e" filled="f" stroked="t" strokeweight=".599935pt" strokecolor="#000000">
              <v:path arrowok="t"/>
            </v:shape>
          </v:group>
          <w10:wrap type="none"/>
        </w:pict>
      </w:r>
      <w:r>
        <w:rPr/>
        <w:pict>
          <v:group style="position:absolute;margin-left:70.317482pt;margin-top:28.488661pt;width:454.89562pt;height:76.025180pt;mso-position-horizontal-relative:page;mso-position-vertical-relative:paragraph;z-index:-10117" coordorigin="1406,570" coordsize="9098,1521">
            <v:group style="position:absolute;left:2057;top:580;width:70;height:500" coordorigin="2057,580" coordsize="70,500">
              <v:shape style="position:absolute;left:2057;top:580;width:70;height:500" coordorigin="2057,580" coordsize="70,500" path="m2057,1080l2127,1080,2127,580,2057,580,2057,1080xe" filled="t" fillcolor="#F1F1F1" stroked="f">
                <v:path arrowok="t"/>
                <v:fill/>
              </v:shape>
            </v:group>
            <v:group style="position:absolute;left:1416;top:580;width:70;height:500" coordorigin="1416,580" coordsize="70,500">
              <v:shape style="position:absolute;left:1416;top:580;width:70;height:500" coordorigin="1416,580" coordsize="70,500" path="m1416,1080l1486,1080,1486,580,1416,580,1416,1080xe" filled="t" fillcolor="#F1F1F1" stroked="f">
                <v:path arrowok="t"/>
                <v:fill/>
              </v:shape>
            </v:group>
            <v:group style="position:absolute;left:1486;top:580;width:570;height:500" coordorigin="1486,580" coordsize="570,500">
              <v:shape style="position:absolute;left:1486;top:580;width:570;height:500" coordorigin="1486,580" coordsize="570,500" path="m1486,1080l2057,1080,2057,580,1486,580,1486,1080e" filled="t" fillcolor="#F1F1F1" stroked="f">
                <v:path arrowok="t"/>
                <v:fill/>
              </v:shape>
            </v:group>
            <v:group style="position:absolute;left:2127;top:580;width:2271;height:1500" coordorigin="2127,580" coordsize="2271,1500">
              <v:shape style="position:absolute;left:2127;top:580;width:2271;height:1500" coordorigin="2127,580" coordsize="2271,1500" path="m2127,2080l4397,2080,4397,580,2127,580,2127,2080e" filled="t" fillcolor="#F1F1F1" stroked="f">
                <v:path arrowok="t"/>
                <v:fill/>
              </v:shape>
            </v:group>
            <v:group style="position:absolute;left:2197;top:1080;width:2131;height:500" coordorigin="2197,1080" coordsize="2131,500">
              <v:shape style="position:absolute;left:2197;top:1080;width:2131;height:500" coordorigin="2197,1080" coordsize="2131,500" path="m2197,1580l4327,1580,4327,1080,2197,1080,2197,1580e" filled="t" fillcolor="#F1F1F1" stroked="f">
                <v:path arrowok="t"/>
                <v:fill/>
              </v:shape>
            </v:group>
            <v:group style="position:absolute;left:4397;top:580;width:70;height:500" coordorigin="4397,580" coordsize="70,500">
              <v:shape style="position:absolute;left:4397;top:580;width:70;height:500" coordorigin="4397,580" coordsize="70,500" path="m4397,1080l4467,1080,4467,580,4397,580,4397,1080xe" filled="t" fillcolor="#F1F1F1" stroked="f">
                <v:path arrowok="t"/>
                <v:fill/>
              </v:shape>
            </v:group>
            <v:group style="position:absolute;left:7303;top:580;width:70;height:500" coordorigin="7303,580" coordsize="70,500">
              <v:shape style="position:absolute;left:7303;top:580;width:70;height:500" coordorigin="7303,580" coordsize="70,500" path="m7303,1080l7373,1080,7373,580,7303,580,7303,1080xe" filled="t" fillcolor="#F1F1F1" stroked="f">
                <v:path arrowok="t"/>
                <v:fill/>
              </v:shape>
            </v:group>
            <v:group style="position:absolute;left:4467;top:580;width:2836;height:500" coordorigin="4467,580" coordsize="2836,500">
              <v:shape style="position:absolute;left:4467;top:580;width:2836;height:500" coordorigin="4467,580" coordsize="2836,500" path="m4467,1080l7303,1080,7303,580,4467,580,4467,1080e" filled="t" fillcolor="#F1F1F1" stroked="f">
                <v:path arrowok="t"/>
                <v:fill/>
              </v:shape>
            </v:group>
            <v:group style="position:absolute;left:7373;top:580;width:70;height:500" coordorigin="7373,580" coordsize="70,500">
              <v:shape style="position:absolute;left:7373;top:580;width:70;height:500" coordorigin="7373,580" coordsize="70,500" path="m7373,1080l7443,1080,7443,580,7373,580,7373,1080xe" filled="t" fillcolor="#F1F1F1" stroked="f">
                <v:path arrowok="t"/>
                <v:fill/>
              </v:shape>
            </v:group>
            <v:group style="position:absolute;left:10424;top:580;width:70;height:500" coordorigin="10424,580" coordsize="70,500">
              <v:shape style="position:absolute;left:10424;top:580;width:70;height:500" coordorigin="10424,580" coordsize="70,500" path="m10424,1080l10494,1080,10494,580,10424,580,10424,1080xe" filled="t" fillcolor="#F1F1F1" stroked="f">
                <v:path arrowok="t"/>
                <v:fill/>
              </v:shape>
            </v:group>
            <v:group style="position:absolute;left:7443;top:580;width:2981;height:500" coordorigin="7443,580" coordsize="2981,500">
              <v:shape style="position:absolute;left:7443;top:580;width:2981;height:500" coordorigin="7443,580" coordsize="2981,500" path="m7443,1080l10424,1080,10424,580,7443,580,7443,1080e" filled="t" fillcolor="#F1F1F1" stroked="f">
                <v:path arrowok="t"/>
                <v:fill/>
              </v:shape>
            </v:group>
            <v:group style="position:absolute;left:2057;top:1080;width:70;height:500" coordorigin="2057,1080" coordsize="70,500">
              <v:shape style="position:absolute;left:2057;top:1080;width:70;height:500" coordorigin="2057,1080" coordsize="70,500" path="m2057,1580l2127,1580,2127,1080,2057,1080,2057,1580xe" filled="t" fillcolor="#F1F1F1" stroked="f">
                <v:path arrowok="t"/>
                <v:fill/>
              </v:shape>
            </v:group>
            <v:group style="position:absolute;left:1416;top:1080;width:70;height:500" coordorigin="1416,1080" coordsize="70,500">
              <v:shape style="position:absolute;left:1416;top:1080;width:70;height:500" coordorigin="1416,1080" coordsize="70,500" path="m1416,1580l1486,1580,1486,1080,1416,1080,1416,1580xe" filled="t" fillcolor="#F1F1F1" stroked="f">
                <v:path arrowok="t"/>
                <v:fill/>
              </v:shape>
            </v:group>
            <v:group style="position:absolute;left:1486;top:1080;width:570;height:500" coordorigin="1486,1080" coordsize="570,500">
              <v:shape style="position:absolute;left:1486;top:1080;width:570;height:500" coordorigin="1486,1080" coordsize="570,500" path="m1486,1580l2057,1580,2057,1080,1486,1080,1486,1580e" filled="t" fillcolor="#F1F1F1" stroked="f">
                <v:path arrowok="t"/>
                <v:fill/>
              </v:shape>
            </v:group>
            <v:group style="position:absolute;left:7303;top:1080;width:70;height:500" coordorigin="7303,1080" coordsize="70,500">
              <v:shape style="position:absolute;left:7303;top:1080;width:70;height:500" coordorigin="7303,1080" coordsize="70,500" path="m7303,1580l7373,1580,7373,1080,7303,1080,7303,1580xe" filled="t" fillcolor="#F1F1F1" stroked="f">
                <v:path arrowok="t"/>
                <v:fill/>
              </v:shape>
            </v:group>
            <v:group style="position:absolute;left:4397;top:1080;width:70;height:500" coordorigin="4397,1080" coordsize="70,500">
              <v:shape style="position:absolute;left:4397;top:1080;width:70;height:500" coordorigin="4397,1080" coordsize="70,500" path="m4397,1580l4467,1580,4467,1080,4397,1080,4397,1580xe" filled="t" fillcolor="#F1F1F1" stroked="f">
                <v:path arrowok="t"/>
                <v:fill/>
              </v:shape>
            </v:group>
            <v:group style="position:absolute;left:4467;top:1080;width:2836;height:500" coordorigin="4467,1080" coordsize="2836,500">
              <v:shape style="position:absolute;left:4467;top:1080;width:2836;height:500" coordorigin="4467,1080" coordsize="2836,500" path="m4467,1580l7303,1580,7303,1080,4467,1080,4467,1580e" filled="t" fillcolor="#F1F1F1" stroked="f">
                <v:path arrowok="t"/>
                <v:fill/>
              </v:shape>
            </v:group>
            <v:group style="position:absolute;left:10424;top:1080;width:70;height:500" coordorigin="10424,1080" coordsize="70,500">
              <v:shape style="position:absolute;left:10424;top:1080;width:70;height:500" coordorigin="10424,1080" coordsize="70,500" path="m10424,1580l10494,1580,10494,1080,10424,1080,10424,1580xe" filled="t" fillcolor="#F1F1F1" stroked="f">
                <v:path arrowok="t"/>
                <v:fill/>
              </v:shape>
            </v:group>
            <v:group style="position:absolute;left:7373;top:1080;width:70;height:500" coordorigin="7373,1080" coordsize="70,500">
              <v:shape style="position:absolute;left:7373;top:1080;width:70;height:500" coordorigin="7373,1080" coordsize="70,500" path="m7373,1580l7443,1580,7443,1080,7373,1080,7373,1580xe" filled="t" fillcolor="#F1F1F1" stroked="f">
                <v:path arrowok="t"/>
                <v:fill/>
              </v:shape>
            </v:group>
            <v:group style="position:absolute;left:7443;top:1080;width:2981;height:500" coordorigin="7443,1080" coordsize="2981,500">
              <v:shape style="position:absolute;left:7443;top:1080;width:2981;height:500" coordorigin="7443,1080" coordsize="2981,500" path="m7443,1580l10424,1580,10424,1080,7443,1080,7443,1580e" filled="t" fillcolor="#F1F1F1" stroked="f">
                <v:path arrowok="t"/>
                <v:fill/>
              </v:shape>
            </v:group>
            <v:group style="position:absolute;left:2057;top:1580;width:70;height:500" coordorigin="2057,1580" coordsize="70,500">
              <v:shape style="position:absolute;left:2057;top:1580;width:70;height:500" coordorigin="2057,1580" coordsize="70,500" path="m2057,2080l2127,2080,2127,1580,2057,1580,2057,2080xe" filled="t" fillcolor="#F1F1F1" stroked="f">
                <v:path arrowok="t"/>
                <v:fill/>
              </v:shape>
            </v:group>
            <v:group style="position:absolute;left:1416;top:1580;width:70;height:500" coordorigin="1416,1580" coordsize="70,500">
              <v:shape style="position:absolute;left:1416;top:1580;width:70;height:500" coordorigin="1416,1580" coordsize="70,500" path="m1416,2080l1486,2080,1486,1580,1416,1580,1416,2080xe" filled="t" fillcolor="#F1F1F1" stroked="f">
                <v:path arrowok="t"/>
                <v:fill/>
              </v:shape>
            </v:group>
            <v:group style="position:absolute;left:1486;top:1580;width:570;height:500" coordorigin="1486,1580" coordsize="570,500">
              <v:shape style="position:absolute;left:1486;top:1580;width:570;height:500" coordorigin="1486,1580" coordsize="570,500" path="m1486,2080l2057,2080,2057,1580,1486,1580,1486,2080e" filled="t" fillcolor="#F1F1F1" stroked="f">
                <v:path arrowok="t"/>
                <v:fill/>
              </v:shape>
            </v:group>
            <v:group style="position:absolute;left:7303;top:1580;width:70;height:500" coordorigin="7303,1580" coordsize="70,500">
              <v:shape style="position:absolute;left:7303;top:1580;width:70;height:500" coordorigin="7303,1580" coordsize="70,500" path="m7303,2080l7373,2080,7373,1580,7303,1580,7303,2080xe" filled="t" fillcolor="#F1F1F1" stroked="f">
                <v:path arrowok="t"/>
                <v:fill/>
              </v:shape>
            </v:group>
            <v:group style="position:absolute;left:4397;top:1580;width:70;height:500" coordorigin="4397,1580" coordsize="70,500">
              <v:shape style="position:absolute;left:4397;top:1580;width:70;height:500" coordorigin="4397,1580" coordsize="70,500" path="m4397,2080l4467,2080,4467,1580,4397,1580,4397,2080xe" filled="t" fillcolor="#F1F1F1" stroked="f">
                <v:path arrowok="t"/>
                <v:fill/>
              </v:shape>
            </v:group>
            <v:group style="position:absolute;left:4467;top:1580;width:2836;height:500" coordorigin="4467,1580" coordsize="2836,500">
              <v:shape style="position:absolute;left:4467;top:1580;width:2836;height:500" coordorigin="4467,1580" coordsize="2836,500" path="m4467,2080l7303,2080,7303,1580,4467,1580,4467,2080e" filled="t" fillcolor="#F1F1F1" stroked="f">
                <v:path arrowok="t"/>
                <v:fill/>
              </v:shape>
            </v:group>
            <v:group style="position:absolute;left:10424;top:1580;width:70;height:500" coordorigin="10424,1580" coordsize="70,500">
              <v:shape style="position:absolute;left:10424;top:1580;width:70;height:500" coordorigin="10424,1580" coordsize="70,500" path="m10424,2080l10494,2080,10494,1580,10424,1580,10424,2080xe" filled="t" fillcolor="#F1F1F1" stroked="f">
                <v:path arrowok="t"/>
                <v:fill/>
              </v:shape>
            </v:group>
            <v:group style="position:absolute;left:7373;top:1580;width:70;height:500" coordorigin="7373,1580" coordsize="70,500">
              <v:shape style="position:absolute;left:7373;top:1580;width:70;height:500" coordorigin="7373,1580" coordsize="70,500" path="m7373,2080l7443,2080,7443,1580,7373,1580,7373,2080xe" filled="t" fillcolor="#F1F1F1" stroked="f">
                <v:path arrowok="t"/>
                <v:fill/>
              </v:shape>
            </v:group>
            <v:group style="position:absolute;left:7443;top:1580;width:2981;height:500" coordorigin="7443,1580" coordsize="2981,500">
              <v:shape style="position:absolute;left:7443;top:1580;width:2981;height:500" coordorigin="7443,1580" coordsize="2981,500" path="m7443,2080l10424,2080,10424,1580,7443,1580,7443,2080e" filled="t" fillcolor="#F1F1F1" stroked="f">
                <v:path arrowok="t"/>
                <v:fill/>
              </v:shape>
            </v:group>
            <w10:wrap type="none"/>
          </v:group>
        </w:pic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1442" w:space="1725"/>
            <w:col w:w="6153"/>
          </w:cols>
        </w:sectPr>
      </w:pPr>
      <w:rPr/>
    </w:p>
    <w:p>
      <w:pPr>
        <w:spacing w:before="19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18" w:after="0" w:line="262" w:lineRule="exact"/>
        <w:ind w:left="186" w:right="-73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8" w:after="0" w:line="262" w:lineRule="exact"/>
        <w:ind w:right="-20"/>
        <w:jc w:val="left"/>
        <w:tabs>
          <w:tab w:pos="29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593" w:space="2574"/>
            <w:col w:w="6153"/>
          </w:cols>
        </w:sectPr>
      </w:pPr>
      <w:rPr/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18" w:after="0" w:line="262" w:lineRule="exact"/>
        <w:ind w:left="186" w:right="-73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8" w:after="0" w:line="262" w:lineRule="exact"/>
        <w:ind w:right="-73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Ho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8" w:after="0" w:line="262" w:lineRule="exact"/>
        <w:ind w:right="-20"/>
        <w:jc w:val="left"/>
        <w:tabs>
          <w:tab w:pos="29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as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3" w:equalWidth="0">
            <w:col w:w="593" w:space="303"/>
            <w:col w:w="1457" w:space="813"/>
            <w:col w:w="6154"/>
          </w:cols>
        </w:sectPr>
      </w:pPr>
      <w:rPr/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62" w:lineRule="exact"/>
        <w:ind w:left="186" w:right="-20"/>
        <w:jc w:val="left"/>
        <w:tabs>
          <w:tab w:pos="3160" w:val="left"/>
          <w:tab w:pos="614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3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6" w:right="-73"/>
        <w:jc w:val="left"/>
        <w:tabs>
          <w:tab w:pos="88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8" w:after="0" w:line="240" w:lineRule="auto"/>
        <w:ind w:right="-20"/>
        <w:jc w:val="left"/>
        <w:tabs>
          <w:tab w:pos="1520" w:val="left"/>
          <w:tab w:pos="20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</w:p>
    <w:p>
      <w:pPr>
        <w:spacing w:before="5" w:after="0" w:line="300" w:lineRule="atLeast"/>
        <w:ind w:right="121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70.317482pt;margin-top:41.563538pt;width:454.89562pt;height:26.27169pt;mso-position-horizontal-relative:page;mso-position-vertical-relative:paragraph;z-index:-10116" coordorigin="1406,831" coordsize="9098,525">
            <v:group style="position:absolute;left:2057;top:841;width:70;height:505" coordorigin="2057,841" coordsize="70,505">
              <v:shape style="position:absolute;left:2057;top:841;width:70;height:505" coordorigin="2057,841" coordsize="70,505" path="m2057,1347l2127,1347,2127,841,2057,841,2057,1347xe" filled="t" fillcolor="#F1F1F1" stroked="f">
                <v:path arrowok="t"/>
                <v:fill/>
              </v:shape>
            </v:group>
            <v:group style="position:absolute;left:1416;top:841;width:70;height:505" coordorigin="1416,841" coordsize="70,505">
              <v:shape style="position:absolute;left:1416;top:841;width:70;height:505" coordorigin="1416,841" coordsize="70,505" path="m1416,1347l1486,1347,1486,841,1416,841,1416,1347xe" filled="t" fillcolor="#F1F1F1" stroked="f">
                <v:path arrowok="t"/>
                <v:fill/>
              </v:shape>
            </v:group>
            <v:group style="position:absolute;left:1486;top:841;width:570;height:505" coordorigin="1486,841" coordsize="570,505">
              <v:shape style="position:absolute;left:1486;top:841;width:570;height:505" coordorigin="1486,841" coordsize="570,505" path="m1486,1347l2057,1347,2057,841,1486,841,1486,1347e" filled="t" fillcolor="#F1F1F1" stroked="f">
                <v:path arrowok="t"/>
                <v:fill/>
              </v:shape>
            </v:group>
            <v:group style="position:absolute;left:2127;top:841;width:70;height:505" coordorigin="2127,841" coordsize="70,505">
              <v:shape style="position:absolute;left:2127;top:841;width:70;height:505" coordorigin="2127,841" coordsize="70,505" path="m2127,1347l2197,1347,2197,841,2127,841,2127,1347xe" filled="t" fillcolor="#F1F1F1" stroked="f">
                <v:path arrowok="t"/>
                <v:fill/>
              </v:shape>
            </v:group>
            <v:group style="position:absolute;left:4327;top:841;width:70;height:505" coordorigin="4327,841" coordsize="70,505">
              <v:shape style="position:absolute;left:4327;top:841;width:70;height:505" coordorigin="4327,841" coordsize="70,505" path="m4327,1347l4397,1347,4397,841,4327,841,4327,1347xe" filled="t" fillcolor="#F1F1F1" stroked="f">
                <v:path arrowok="t"/>
                <v:fill/>
              </v:shape>
            </v:group>
            <v:group style="position:absolute;left:2197;top:841;width:2131;height:505" coordorigin="2197,841" coordsize="2131,505">
              <v:shape style="position:absolute;left:2197;top:841;width:2131;height:505" coordorigin="2197,841" coordsize="2131,505" path="m2197,1347l4327,1347,4327,841,2197,841,2197,1347e" filled="t" fillcolor="#F1F1F1" stroked="f">
                <v:path arrowok="t"/>
                <v:fill/>
              </v:shape>
            </v:group>
            <v:group style="position:absolute;left:4397;top:841;width:70;height:505" coordorigin="4397,841" coordsize="70,505">
              <v:shape style="position:absolute;left:4397;top:841;width:70;height:505" coordorigin="4397,841" coordsize="70,505" path="m4397,1347l4467,1347,4467,841,4397,841,4397,1347xe" filled="t" fillcolor="#F1F1F1" stroked="f">
                <v:path arrowok="t"/>
                <v:fill/>
              </v:shape>
            </v:group>
            <v:group style="position:absolute;left:7303;top:841;width:70;height:505" coordorigin="7303,841" coordsize="70,505">
              <v:shape style="position:absolute;left:7303;top:841;width:70;height:505" coordorigin="7303,841" coordsize="70,505" path="m7303,1347l7373,1347,7373,841,7303,841,7303,1347xe" filled="t" fillcolor="#F1F1F1" stroked="f">
                <v:path arrowok="t"/>
                <v:fill/>
              </v:shape>
            </v:group>
            <v:group style="position:absolute;left:4467;top:841;width:2836;height:505" coordorigin="4467,841" coordsize="2836,505">
              <v:shape style="position:absolute;left:4467;top:841;width:2836;height:505" coordorigin="4467,841" coordsize="2836,505" path="m4467,1347l7303,1347,7303,841,4467,841,4467,1347e" filled="t" fillcolor="#F1F1F1" stroked="f">
                <v:path arrowok="t"/>
                <v:fill/>
              </v:shape>
            </v:group>
            <v:group style="position:absolute;left:7373;top:841;width:70;height:505" coordorigin="7373,841" coordsize="70,505">
              <v:shape style="position:absolute;left:7373;top:841;width:70;height:505" coordorigin="7373,841" coordsize="70,505" path="m7373,1347l7443,1347,7443,841,7373,841,7373,1347xe" filled="t" fillcolor="#F1F1F1" stroked="f">
                <v:path arrowok="t"/>
                <v:fill/>
              </v:shape>
            </v:group>
            <v:group style="position:absolute;left:10424;top:841;width:70;height:505" coordorigin="10424,841" coordsize="70,505">
              <v:shape style="position:absolute;left:10424;top:841;width:70;height:505" coordorigin="10424,841" coordsize="70,505" path="m10424,1347l10494,1347,10494,841,10424,841,10424,1347xe" filled="t" fillcolor="#F1F1F1" stroked="f">
                <v:path arrowok="t"/>
                <v:fill/>
              </v:shape>
            </v:group>
            <v:group style="position:absolute;left:7443;top:841;width:2981;height:505" coordorigin="7443,841" coordsize="2981,505">
              <v:shape style="position:absolute;left:7443;top:841;width:2981;height:505" coordorigin="7443,841" coordsize="2981,505" path="m7443,1347l10424,1347,10424,841,7443,841,7443,1347e" filled="t" fillcolor="#F1F1F1" stroked="f">
                <v:path arrowok="t"/>
                <v:fill/>
              </v:shape>
            </v:group>
            <w10:wrap type="none"/>
          </v:group>
        </w:pic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5449" w:space="694"/>
            <w:col w:w="3177"/>
          </w:cols>
        </w:sectPr>
      </w:pPr>
      <w:rPr/>
    </w:p>
    <w:p>
      <w:pPr>
        <w:spacing w:before="1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62" w:lineRule="exact"/>
        <w:ind w:left="186" w:right="-20"/>
        <w:jc w:val="left"/>
        <w:tabs>
          <w:tab w:pos="880" w:val="left"/>
          <w:tab w:pos="3160" w:val="left"/>
          <w:tab w:pos="614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6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Ne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Ne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40" w:lineRule="auto"/>
        <w:ind w:left="186" w:right="-73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</w:r>
    </w:p>
    <w:p>
      <w:pPr>
        <w:spacing w:before="18" w:after="0" w:line="240" w:lineRule="auto"/>
        <w:ind w:right="-73"/>
        <w:jc w:val="left"/>
        <w:tabs>
          <w:tab w:pos="12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  <w:tab/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</w:p>
    <w:p>
      <w:pPr>
        <w:spacing w:before="30" w:after="0" w:line="262" w:lineRule="exact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/>
        <w:br w:type="column"/>
      </w:r>
      <w:r>
        <w:rPr>
          <w:sz w:val="16"/>
          <w:szCs w:val="16"/>
        </w:rPr>
      </w:r>
    </w:p>
    <w:p>
      <w:pPr>
        <w:spacing w:before="0" w:after="0" w:line="240" w:lineRule="auto"/>
        <w:ind w:right="-20"/>
        <w:jc w:val="left"/>
        <w:tabs>
          <w:tab w:pos="29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3" w:equalWidth="0">
            <w:col w:w="593" w:space="303"/>
            <w:col w:w="2133" w:space="137"/>
            <w:col w:w="6154"/>
          </w:cols>
        </w:sectPr>
      </w:pPr>
      <w:rPr/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18" w:after="0" w:line="240" w:lineRule="auto"/>
        <w:ind w:left="186" w:right="-73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6" w:right="-73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73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</w:p>
    <w:p>
      <w:pPr>
        <w:spacing w:before="18" w:after="0" w:line="240" w:lineRule="auto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&amp;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33" w:lineRule="exact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3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  <w:position w:val="-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3"/>
        </w:rPr>
        <w:t>&amp;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  <w:position w:val="-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3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3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  <w:position w:val="-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3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  <w:position w:val="-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3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3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20" w:after="0" w:line="133" w:lineRule="auto"/>
        <w:ind w:right="3029" w:firstLine="2976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3" w:equalWidth="0">
            <w:col w:w="593" w:space="303"/>
            <w:col w:w="1859" w:space="412"/>
            <w:col w:w="6153"/>
          </w:cols>
        </w:sectPr>
      </w:pPr>
      <w:rPr/>
    </w:p>
    <w:p>
      <w:pPr>
        <w:spacing w:before="1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40" w:lineRule="auto"/>
        <w:ind w:left="186" w:right="-73"/>
        <w:jc w:val="left"/>
        <w:tabs>
          <w:tab w:pos="88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</w:p>
    <w:p>
      <w:pPr>
        <w:spacing w:before="18" w:after="0" w:line="231" w:lineRule="exact"/>
        <w:ind w:right="-20"/>
        <w:jc w:val="left"/>
        <w:tabs>
          <w:tab w:pos="24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4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4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4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4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4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4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4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7" w:after="0" w:line="133" w:lineRule="auto"/>
        <w:ind w:right="3029" w:firstLine="2976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70.317482pt;margin-top:-77.017487pt;width:454.89562pt;height:66.266450pt;mso-position-horizontal-relative:page;mso-position-vertical-relative:paragraph;z-index:-10115" coordorigin="1406,-1540" coordsize="9098,1325">
            <v:group style="position:absolute;left:2057;top:-1530;width:70;height:500" coordorigin="2057,-1530" coordsize="70,500">
              <v:shape style="position:absolute;left:2057;top:-1530;width:70;height:500" coordorigin="2057,-1530" coordsize="70,500" path="m2057,-1030l2127,-1030,2127,-1530,2057,-1530,2057,-1030xe" filled="t" fillcolor="#F1F1F1" stroked="f">
                <v:path arrowok="t"/>
                <v:fill/>
              </v:shape>
            </v:group>
            <v:group style="position:absolute;left:1416;top:-1530;width:70;height:500" coordorigin="1416,-1530" coordsize="70,500">
              <v:shape style="position:absolute;left:1416;top:-1530;width:70;height:500" coordorigin="1416,-1530" coordsize="70,500" path="m1416,-1030l1486,-1030,1486,-1530,1416,-1530,1416,-1030xe" filled="t" fillcolor="#F1F1F1" stroked="f">
                <v:path arrowok="t"/>
                <v:fill/>
              </v:shape>
            </v:group>
            <v:group style="position:absolute;left:1486;top:-1530;width:570;height:500" coordorigin="1486,-1530" coordsize="570,500">
              <v:shape style="position:absolute;left:1486;top:-1530;width:570;height:500" coordorigin="1486,-1530" coordsize="570,500" path="m1486,-1030l2057,-1030,2057,-1530,1486,-1530,1486,-1030e" filled="t" fillcolor="#F1F1F1" stroked="f">
                <v:path arrowok="t"/>
                <v:fill/>
              </v:shape>
            </v:group>
            <v:group style="position:absolute;left:2127;top:-1530;width:2271;height:1305" coordorigin="2127,-1530" coordsize="2271,1305">
              <v:shape style="position:absolute;left:2127;top:-1530;width:2271;height:1305" coordorigin="2127,-1530" coordsize="2271,1305" path="m2127,-225l4397,-225,4397,-1530,2127,-1530,2127,-225e" filled="t" fillcolor="#F1F1F1" stroked="f">
                <v:path arrowok="t"/>
                <v:fill/>
              </v:shape>
            </v:group>
            <v:group style="position:absolute;left:2197;top:-1130;width:2131;height:505" coordorigin="2197,-1130" coordsize="2131,505">
              <v:shape style="position:absolute;left:2197;top:-1130;width:2131;height:505" coordorigin="2197,-1130" coordsize="2131,505" path="m2197,-625l4327,-625,4327,-1130,2197,-1130,2197,-625e" filled="t" fillcolor="#F1F1F1" stroked="f">
                <v:path arrowok="t"/>
                <v:fill/>
              </v:shape>
            </v:group>
            <v:group style="position:absolute;left:4397;top:-1530;width:70;height:500" coordorigin="4397,-1530" coordsize="70,500">
              <v:shape style="position:absolute;left:4397;top:-1530;width:70;height:500" coordorigin="4397,-1530" coordsize="70,500" path="m4397,-1030l4467,-1030,4467,-1530,4397,-1530,4397,-1030xe" filled="t" fillcolor="#F1F1F1" stroked="f">
                <v:path arrowok="t"/>
                <v:fill/>
              </v:shape>
            </v:group>
            <v:group style="position:absolute;left:7303;top:-1530;width:70;height:500" coordorigin="7303,-1530" coordsize="70,500">
              <v:shape style="position:absolute;left:7303;top:-1530;width:70;height:500" coordorigin="7303,-1530" coordsize="70,500" path="m7303,-1030l7373,-1030,7373,-1530,7303,-1530,7303,-1030xe" filled="t" fillcolor="#F1F1F1" stroked="f">
                <v:path arrowok="t"/>
                <v:fill/>
              </v:shape>
            </v:group>
            <v:group style="position:absolute;left:4467;top:-1530;width:2836;height:500" coordorigin="4467,-1530" coordsize="2836,500">
              <v:shape style="position:absolute;left:4467;top:-1530;width:2836;height:500" coordorigin="4467,-1530" coordsize="2836,500" path="m4467,-1030l7303,-1030,7303,-1530,4467,-1530,4467,-1030e" filled="t" fillcolor="#F1F1F1" stroked="f">
                <v:path arrowok="t"/>
                <v:fill/>
              </v:shape>
            </v:group>
            <v:group style="position:absolute;left:7373;top:-1530;width:70;height:500" coordorigin="7373,-1530" coordsize="70,500">
              <v:shape style="position:absolute;left:7373;top:-1530;width:70;height:500" coordorigin="7373,-1530" coordsize="70,500" path="m7373,-1030l7443,-1030,7443,-1530,7373,-1530,7373,-1030xe" filled="t" fillcolor="#F1F1F1" stroked="f">
                <v:path arrowok="t"/>
                <v:fill/>
              </v:shape>
            </v:group>
            <v:group style="position:absolute;left:10424;top:-1530;width:70;height:500" coordorigin="10424,-1530" coordsize="70,500">
              <v:shape style="position:absolute;left:10424;top:-1530;width:70;height:500" coordorigin="10424,-1530" coordsize="70,500" path="m10424,-1030l10494,-1030,10494,-1530,10424,-1530,10424,-1030xe" filled="t" fillcolor="#F1F1F1" stroked="f">
                <v:path arrowok="t"/>
                <v:fill/>
              </v:shape>
            </v:group>
            <v:group style="position:absolute;left:7443;top:-1530;width:2981;height:500" coordorigin="7443,-1530" coordsize="2981,500">
              <v:shape style="position:absolute;left:7443;top:-1530;width:2981;height:500" coordorigin="7443,-1530" coordsize="2981,500" path="m7443,-1030l10424,-1030,10424,-1530,7443,-1530,7443,-1030e" filled="t" fillcolor="#F1F1F1" stroked="f">
                <v:path arrowok="t"/>
                <v:fill/>
              </v:shape>
            </v:group>
            <v:group style="position:absolute;left:1416;top:-1030;width:710;height:805" coordorigin="1416,-1030" coordsize="710,805">
              <v:shape style="position:absolute;left:1416;top:-1030;width:710;height:805" coordorigin="1416,-1030" coordsize="710,805" path="m1416,-225l2127,-225,2127,-1030,1416,-1030,1416,-225e" filled="t" fillcolor="#F1F1F1" stroked="f">
                <v:path arrowok="t"/>
                <v:fill/>
              </v:shape>
            </v:group>
            <v:group style="position:absolute;left:1486;top:-875;width:570;height:500" coordorigin="1486,-875" coordsize="570,500">
              <v:shape style="position:absolute;left:1486;top:-875;width:570;height:500" coordorigin="1486,-875" coordsize="570,500" path="m1486,-375l2057,-375,2057,-875,1486,-875,1486,-375e" filled="t" fillcolor="#F1F1F1" stroked="f">
                <v:path arrowok="t"/>
                <v:fill/>
              </v:shape>
            </v:group>
            <v:group style="position:absolute;left:4397;top:-1030;width:2976;height:805" coordorigin="4397,-1030" coordsize="2976,805">
              <v:shape style="position:absolute;left:4397;top:-1030;width:2976;height:805" coordorigin="4397,-1030" coordsize="2976,805" path="m4397,-225l7373,-225,7373,-1030,4397,-1030,4397,-225e" filled="t" fillcolor="#F1F1F1" stroked="f">
                <v:path arrowok="t"/>
                <v:fill/>
              </v:shape>
            </v:group>
            <v:group style="position:absolute;left:4467;top:-1030;width:2836;height:305" coordorigin="4467,-1030" coordsize="2836,305">
              <v:shape style="position:absolute;left:4467;top:-1030;width:2836;height:305" coordorigin="4467,-1030" coordsize="2836,305" path="m4467,-725l7303,-725,7303,-1030,4467,-1030,4467,-725e" filled="t" fillcolor="#F1F1F1" stroked="f">
                <v:path arrowok="t"/>
                <v:fill/>
              </v:shape>
            </v:group>
            <v:group style="position:absolute;left:4467;top:-725;width:2836;height:500" coordorigin="4467,-725" coordsize="2836,500">
              <v:shape style="position:absolute;left:4467;top:-725;width:2836;height:500" coordorigin="4467,-725" coordsize="2836,500" path="m4467,-225l7303,-225,7303,-725,4467,-725,4467,-225e" filled="t" fillcolor="#F1F1F1" stroked="f">
                <v:path arrowok="t"/>
                <v:fill/>
              </v:shape>
            </v:group>
            <v:group style="position:absolute;left:7373;top:-1030;width:3121;height:805" coordorigin="7373,-1030" coordsize="3121,805">
              <v:shape style="position:absolute;left:7373;top:-1030;width:3121;height:805" coordorigin="7373,-1030" coordsize="3121,805" path="m7373,-225l10494,-225,10494,-1030,7373,-1030,7373,-225e" filled="t" fillcolor="#F1F1F1" stroked="f">
                <v:path arrowok="t"/>
                <v:fill/>
              </v:shape>
            </v:group>
            <v:group style="position:absolute;left:7443;top:-875;width:2981;height:500" coordorigin="7443,-875" coordsize="2981,500">
              <v:shape style="position:absolute;left:7443;top:-875;width:2981;height:500" coordorigin="7443,-875" coordsize="2981,500" path="m7443,-375l10424,-375,10424,-875,7443,-875,7443,-375e" filled="t" fillcolor="#F1F1F1" stroked="f">
                <v:path arrowok="t"/>
                <v:fill/>
              </v:shape>
            </v:group>
            <w10:wrap type="none"/>
          </v:group>
        </w:pic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2511" w:space="657"/>
            <w:col w:w="6152"/>
          </w:cols>
        </w:sectPr>
      </w:pPr>
      <w:rPr/>
    </w:p>
    <w:p>
      <w:pPr>
        <w:spacing w:before="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16.349602" w:type="dxa"/>
      </w:tblPr>
      <w:tblGrid/>
      <w:tr>
        <w:trPr>
          <w:trHeight w:val="500" w:hRule="exact"/>
        </w:trPr>
        <w:tc>
          <w:tcPr>
            <w:tcW w:w="62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209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4" w:lineRule="exact"/>
              <w:ind w:left="152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  <w:tc>
          <w:tcPr>
            <w:tcW w:w="321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4" w:lineRule="exact"/>
              <w:ind w:left="332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  <w:tc>
          <w:tcPr>
            <w:tcW w:w="31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4" w:lineRule="exact"/>
              <w:ind w:left="8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-</w:t>
            </w:r>
          </w:p>
        </w:tc>
      </w:tr>
      <w:tr>
        <w:trPr>
          <w:trHeight w:val="500" w:hRule="exact"/>
        </w:trPr>
        <w:tc>
          <w:tcPr>
            <w:tcW w:w="62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209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152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  <w:tc>
          <w:tcPr>
            <w:tcW w:w="321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332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  <w:tc>
          <w:tcPr>
            <w:tcW w:w="31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8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-</w:t>
            </w:r>
          </w:p>
        </w:tc>
      </w:tr>
      <w:tr>
        <w:trPr>
          <w:trHeight w:val="500" w:hRule="exact"/>
        </w:trPr>
        <w:tc>
          <w:tcPr>
            <w:tcW w:w="62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209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4" w:lineRule="exact"/>
              <w:ind w:left="152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  <w:tc>
          <w:tcPr>
            <w:tcW w:w="321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4" w:lineRule="exact"/>
              <w:ind w:left="332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</w:tc>
        <w:tc>
          <w:tcPr>
            <w:tcW w:w="31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4" w:lineRule="exact"/>
              <w:ind w:left="8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-</w:t>
            </w:r>
          </w:p>
        </w:tc>
      </w:tr>
    </w:tbl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9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40" w:lineRule="auto"/>
        <w:ind w:left="186" w:right="-73"/>
        <w:jc w:val="left"/>
        <w:tabs>
          <w:tab w:pos="88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</w:p>
    <w:p>
      <w:pPr>
        <w:spacing w:before="0" w:after="0" w:line="264" w:lineRule="exact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</w:p>
    <w:p>
      <w:pPr>
        <w:spacing w:before="35" w:after="0" w:line="262" w:lineRule="exact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5557" w:space="586"/>
            <w:col w:w="3177"/>
          </w:cols>
        </w:sectPr>
      </w:pPr>
      <w:rPr/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67" w:lineRule="auto"/>
        <w:ind w:left="116" w:right="6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70.067581pt;margin-top:.960649pt;width:454.39552pt;height:.1pt;mso-position-horizontal-relative:page;mso-position-vertical-relative:paragraph;z-index:-10114" coordorigin="1401,19" coordsize="9088,2">
            <v:shape style="position:absolute;left:1401;top:19;width:9088;height:2" coordorigin="1401,19" coordsize="9088,0" path="m1401,19l10489,19e" filled="f" stroked="t" strokeweight=".599935pt" strokecolor="#000000">
              <v:path arrowok="t"/>
            </v:shape>
          </v:group>
          <w10:wrap type="none"/>
        </w:pic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8" w:lineRule="auto"/>
        <w:ind w:left="116" w:right="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&amp;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51" w:after="0" w:line="271" w:lineRule="auto"/>
        <w:ind w:left="116" w:right="59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7" w:lineRule="auto"/>
        <w:ind w:left="116" w:right="6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749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2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.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2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)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5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48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5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xist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0" w:lineRule="auto"/>
        <w:ind w:left="116" w:right="5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onl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s</w:t>
      </w:r>
      <w:r>
        <w:rPr>
          <w:rFonts w:ascii="Sylfaen" w:hAnsi="Sylfaen" w:cs="Sylfaen" w:eastAsia="Sylfaen"/>
          <w:sz w:val="13"/>
          <w:szCs w:val="13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2" w:lineRule="auto"/>
        <w:ind w:left="116" w:right="5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sk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s</w:t>
      </w:r>
      <w:r>
        <w:rPr>
          <w:rFonts w:ascii="Sylfaen" w:hAnsi="Sylfaen" w:cs="Sylfaen" w:eastAsia="Sylfaen"/>
          <w:sz w:val="13"/>
          <w:szCs w:val="13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</w:p>
    <w:p>
      <w:pPr>
        <w:spacing w:before="6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4169"/>
        <w:jc w:val="both"/>
        <w:rPr>
          <w:rFonts w:ascii="Century Gothic" w:hAnsi="Century Gothic" w:cs="Century Gothic" w:eastAsia="Century Gothic"/>
          <w:sz w:val="16"/>
          <w:szCs w:val="16"/>
        </w:rPr>
      </w:pPr>
      <w:rPr/>
      <w:r>
        <w:rPr>
          <w:rFonts w:ascii="Century Gothic" w:hAnsi="Century Gothic" w:cs="Century Gothic" w:eastAsia="Century Gothic"/>
          <w:sz w:val="10"/>
          <w:szCs w:val="10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10"/>
          <w:szCs w:val="10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h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:</w:t>
      </w:r>
      <w:hyperlink r:id="rId13">
        <w:r>
          <w:rPr>
            <w:rFonts w:ascii="Century Gothic" w:hAnsi="Century Gothic" w:cs="Century Gothic" w:eastAsia="Century Gothic"/>
            <w:sz w:val="16"/>
            <w:szCs w:val="16"/>
            <w:spacing w:val="0"/>
            <w:w w:val="100"/>
          </w:rPr>
          <w:t>//</w:t>
        </w:r>
        <w:r>
          <w:rPr>
            <w:rFonts w:ascii="Century Gothic" w:hAnsi="Century Gothic" w:cs="Century Gothic" w:eastAsia="Century Gothic"/>
            <w:sz w:val="16"/>
            <w:szCs w:val="16"/>
            <w:spacing w:val="-3"/>
            <w:w w:val="100"/>
          </w:rPr>
          <w:t>w</w:t>
        </w:r>
      </w:hyperlink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w</w:t>
      </w:r>
      <w:hyperlink r:id="rId14"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.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spacing w:val="2"/>
            <w:w w:val="100"/>
          </w:rPr>
          <w:t>n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.</w:t>
        </w:r>
        <w:r>
          <w:rPr>
            <w:rFonts w:ascii="Century Gothic" w:hAnsi="Century Gothic" w:cs="Century Gothic" w:eastAsia="Century Gothic"/>
            <w:sz w:val="16"/>
            <w:szCs w:val="16"/>
            <w:spacing w:val="-5"/>
            <w:w w:val="100"/>
          </w:rPr>
          <w:t>f</w:t>
        </w:r>
        <w:r>
          <w:rPr>
            <w:rFonts w:ascii="Century Gothic" w:hAnsi="Century Gothic" w:cs="Century Gothic" w:eastAsia="Century Gothic"/>
            <w:sz w:val="16"/>
            <w:szCs w:val="16"/>
            <w:spacing w:val="2"/>
            <w:w w:val="100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spacing w:val="0"/>
            <w:w w:val="100"/>
          </w:rPr>
          <w:t>/f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spacing w:val="0"/>
            <w:w w:val="100"/>
          </w:rPr>
          <w:t>/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spacing w:val="0"/>
            <w:w w:val="100"/>
          </w:rPr>
          <w:t>a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q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u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spacing w:val="0"/>
            <w:w w:val="100"/>
          </w:rPr>
          <w:t>/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4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1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3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1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3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7</w:t>
        </w:r>
        <w:r>
          <w:rPr>
            <w:rFonts w:ascii="Century Gothic" w:hAnsi="Century Gothic" w:cs="Century Gothic" w:eastAsia="Century Gothic"/>
            <w:sz w:val="16"/>
            <w:szCs w:val="16"/>
            <w:spacing w:val="-4"/>
            <w:w w:val="100"/>
          </w:rPr>
          <w:t>2</w:t>
        </w:r>
        <w:r>
          <w:rPr>
            <w:rFonts w:ascii="Century Gothic" w:hAnsi="Century Gothic" w:cs="Century Gothic" w:eastAsia="Century Gothic"/>
            <w:sz w:val="16"/>
            <w:szCs w:val="16"/>
            <w:spacing w:val="0"/>
            <w:w w:val="100"/>
          </w:rPr>
          <w:t>?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s</w:t>
        </w:r>
        <w:r>
          <w:rPr>
            <w:rFonts w:ascii="Century Gothic" w:hAnsi="Century Gothic" w:cs="Century Gothic" w:eastAsia="Century Gothic"/>
            <w:sz w:val="16"/>
            <w:szCs w:val="16"/>
            <w:spacing w:val="0"/>
            <w:w w:val="100"/>
          </w:rPr>
          <w:t>omm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a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i</w:t>
        </w:r>
        <w:r>
          <w:rPr>
            <w:rFonts w:ascii="Century Gothic" w:hAnsi="Century Gothic" w:cs="Century Gothic" w:eastAsia="Century Gothic"/>
            <w:sz w:val="16"/>
            <w:szCs w:val="16"/>
            <w:spacing w:val="2"/>
            <w:w w:val="100"/>
          </w:rPr>
          <w:t>r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16"/>
            <w:szCs w:val="16"/>
            <w:spacing w:val="-2"/>
            <w:w w:val="100"/>
          </w:rPr>
          <w:t>=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4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1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3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1</w:t>
        </w:r>
        <w:r>
          <w:rPr>
            <w:rFonts w:ascii="Century Gothic" w:hAnsi="Century Gothic" w:cs="Century Gothic" w:eastAsia="Century Gothic"/>
            <w:sz w:val="16"/>
            <w:szCs w:val="16"/>
            <w:spacing w:val="-4"/>
            <w:w w:val="100"/>
          </w:rPr>
          <w:t>4</w:t>
        </w:r>
        <w:r>
          <w:rPr>
            <w:rFonts w:ascii="Century Gothic" w:hAnsi="Century Gothic" w:cs="Century Gothic" w:eastAsia="Century Gothic"/>
            <w:sz w:val="16"/>
            <w:szCs w:val="16"/>
            <w:spacing w:val="1"/>
            <w:w w:val="100"/>
          </w:rPr>
          <w:t>3</w:t>
        </w:r>
        <w:r>
          <w:rPr>
            <w:rFonts w:ascii="Century Gothic" w:hAnsi="Century Gothic" w:cs="Century Gothic" w:eastAsia="Century Gothic"/>
            <w:sz w:val="16"/>
            <w:szCs w:val="16"/>
            <w:spacing w:val="0"/>
            <w:w w:val="100"/>
          </w:rPr>
          <w:t>6</w:t>
        </w:r>
      </w:hyperlink>
    </w:p>
    <w:p>
      <w:pPr>
        <w:spacing w:before="63" w:after="0" w:line="244" w:lineRule="auto"/>
        <w:ind w:left="116" w:right="63"/>
        <w:jc w:val="both"/>
        <w:rPr>
          <w:rFonts w:ascii="Century Gothic" w:hAnsi="Century Gothic" w:cs="Century Gothic" w:eastAsia="Century Gothic"/>
          <w:sz w:val="16"/>
          <w:szCs w:val="16"/>
        </w:rPr>
      </w:pPr>
      <w:rPr/>
      <w:r>
        <w:rPr>
          <w:rFonts w:ascii="Century Gothic" w:hAnsi="Century Gothic" w:cs="Century Gothic" w:eastAsia="Century Gothic"/>
          <w:sz w:val="10"/>
          <w:szCs w:val="10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10"/>
          <w:szCs w:val="1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0"/>
          <w:szCs w:val="10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3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h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x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-4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r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3"/>
          <w:w w:val="100"/>
        </w:rPr>
        <w:t>r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v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-5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u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on</w:t>
      </w:r>
      <w:r>
        <w:rPr>
          <w:rFonts w:ascii="Century Gothic" w:hAnsi="Century Gothic" w:cs="Century Gothic" w:eastAsia="Century Gothic"/>
          <w:sz w:val="16"/>
          <w:szCs w:val="16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ms</w:t>
      </w:r>
      <w:r>
        <w:rPr>
          <w:rFonts w:ascii="Century Gothic" w:hAnsi="Century Gothic" w:cs="Century Gothic" w:eastAsia="Century Gothic"/>
          <w:sz w:val="16"/>
          <w:szCs w:val="16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h</w:t>
      </w:r>
      <w:r>
        <w:rPr>
          <w:rFonts w:ascii="Century Gothic" w:hAnsi="Century Gothic" w:cs="Century Gothic" w:eastAsia="Century Gothic"/>
          <w:sz w:val="16"/>
          <w:szCs w:val="16"/>
          <w:spacing w:val="-4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4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r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-5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16"/>
          <w:szCs w:val="16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4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r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u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-1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16"/>
          <w:szCs w:val="16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v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16"/>
          <w:szCs w:val="16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1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h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r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u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ff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r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-3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16"/>
          <w:szCs w:val="16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of</w:t>
      </w:r>
      <w:r>
        <w:rPr>
          <w:rFonts w:ascii="Century Gothic" w:hAnsi="Century Gothic" w:cs="Century Gothic" w:eastAsia="Century Gothic"/>
          <w:sz w:val="16"/>
          <w:szCs w:val="16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h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-4"/>
          <w:w w:val="100"/>
        </w:rPr>
        <w:t>p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r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68" w:lineRule="auto"/>
        <w:ind w:left="116" w:right="48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9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4652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3)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h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5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mo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6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xt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path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588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3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.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)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6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b/>
          <w:bCs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4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6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7" w:lineRule="auto"/>
        <w:ind w:left="116" w:right="57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5" w:after="0" w:line="262" w:lineRule="exact"/>
        <w:ind w:left="116" w:right="734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jc w:val="left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0" w:after="0" w:line="440" w:lineRule="exact"/>
        <w:ind w:left="1692" w:right="-20"/>
        <w:jc w:val="left"/>
        <w:rPr>
          <w:rFonts w:ascii="Cambria Math" w:hAnsi="Cambria Math" w:cs="Cambria Math" w:eastAsia="Cambria Math"/>
          <w:sz w:val="16"/>
          <w:szCs w:val="16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35.907776pt;margin-top:11.333055pt;width:15.379987pt;height:7.998953pt;mso-position-horizontal-relative:page;mso-position-vertical-relative:paragraph;z-index:-10113" type="#_x0000_t202" filled="f" stroked="f">
            <v:textbox inset="0,0,0,0">
              <w:txbxContent>
                <w:p>
                  <w:pPr>
                    <w:spacing w:before="0" w:after="0" w:line="160" w:lineRule="exact"/>
                    <w:ind w:right="-64"/>
                    <w:jc w:val="left"/>
                    <w:rPr>
                      <w:rFonts w:ascii="Cambria Math" w:hAnsi="Cambria Math" w:cs="Cambria Math" w:eastAsia="Cambria Math"/>
                      <w:sz w:val="16"/>
                      <w:szCs w:val="16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3"/>
                    </w:rPr>
                    <w:t>௞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-1"/>
                    </w:rPr>
                    <w:t>ୀ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0"/>
                    </w:rPr>
                    <w:t>ଵ</w:t>
                  </w:r>
                </w:p>
              </w:txbxContent>
            </v:textbox>
          </v:shape>
        </w:pic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5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33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7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23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ݐ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6"/>
          <w:w w:val="100"/>
          <w:position w:val="5"/>
        </w:rPr>
        <w:t>ܿ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-17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l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5"/>
        </w:rPr>
        <w:t>n</w:t>
      </w:r>
      <w:r>
        <w:rPr>
          <w:rFonts w:ascii="Cambria Math" w:hAnsi="Cambria Math" w:cs="Cambria Math" w:eastAsia="Cambria Math"/>
          <w:sz w:val="22"/>
          <w:szCs w:val="22"/>
          <w:spacing w:val="1"/>
          <w:w w:val="100"/>
          <w:position w:val="5"/>
        </w:rPr>
        <w:t>൫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12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7"/>
          <w:w w:val="100"/>
          <w:position w:val="12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6"/>
          <w:w w:val="100"/>
          <w:position w:val="5"/>
        </w:rPr>
        <w:t>ൗ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4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9"/>
          <w:w w:val="100"/>
          <w:position w:val="-4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൯</w:t>
      </w:r>
      <w:r>
        <w:rPr>
          <w:rFonts w:ascii="Cambria Math" w:hAnsi="Cambria Math" w:cs="Cambria Math" w:eastAsia="Cambria Math"/>
          <w:sz w:val="22"/>
          <w:szCs w:val="22"/>
          <w:spacing w:val="-2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5"/>
        </w:rPr>
        <w:t>݀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4"/>
          <w:w w:val="100"/>
          <w:position w:val="5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5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28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6"/>
        </w:rPr>
        <w:t>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4"/>
        </w:rPr>
        <w:t>ହ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440" w:lineRule="exact"/>
        <w:ind w:right="-78"/>
        <w:jc w:val="left"/>
        <w:rPr>
          <w:rFonts w:ascii="Cambria Math" w:hAnsi="Cambria Math" w:cs="Cambria Math" w:eastAsia="Cambria Math"/>
          <w:sz w:val="16"/>
          <w:szCs w:val="16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߶</w:t>
      </w:r>
      <w:r>
        <w:rPr>
          <w:rFonts w:ascii="Cambria Math" w:hAnsi="Cambria Math" w:cs="Cambria Math" w:eastAsia="Cambria Math"/>
          <w:sz w:val="16"/>
          <w:szCs w:val="16"/>
          <w:spacing w:val="8"/>
          <w:w w:val="100"/>
          <w:position w:val="1"/>
        </w:rPr>
        <w:t>௞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"/>
        </w:rPr>
        <w:t>,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5"/>
        </w:rPr>
        <w:t>𝐶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5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௞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-7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5"/>
        </w:rPr>
        <w:t>݁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95" w:after="0" w:line="240" w:lineRule="auto"/>
        <w:ind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</w:rPr>
        <w:t>(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1)</w:t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3" w:equalWidth="0">
            <w:col w:w="5726" w:space="37"/>
            <w:col w:w="1137" w:space="458"/>
            <w:col w:w="1962"/>
          </w:cols>
        </w:sectPr>
      </w:pPr>
      <w:rPr/>
    </w:p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18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0" w:after="0" w:line="888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25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33"/>
          <w:w w:val="100"/>
          <w:position w:val="2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5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5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5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5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5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5"/>
        </w:rPr>
        <w:t>݅</w:t>
      </w:r>
      <w:r>
        <w:rPr>
          <w:rFonts w:ascii="Cambria Math" w:hAnsi="Cambria Math" w:cs="Cambria Math" w:eastAsia="Cambria Math"/>
          <w:sz w:val="22"/>
          <w:szCs w:val="22"/>
          <w:spacing w:val="17"/>
          <w:w w:val="100"/>
          <w:position w:val="2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5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5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5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5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5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2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5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18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"/>
        </w:rPr>
        <w:t>ݐ</w:t>
      </w:r>
      <w:r>
        <w:rPr>
          <w:rFonts w:ascii="Cambria Math" w:hAnsi="Cambria Math" w:cs="Cambria Math" w:eastAsia="Cambria Math"/>
          <w:sz w:val="22"/>
          <w:szCs w:val="22"/>
          <w:spacing w:val="15"/>
          <w:w w:val="100"/>
          <w:position w:val="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=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3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81"/>
          <w:position w:val="3"/>
        </w:rPr>
        <w:t>«,</w:t>
      </w:r>
      <w:r>
        <w:rPr>
          <w:rFonts w:ascii="Century Gothic" w:hAnsi="Century Gothic" w:cs="Century Gothic" w:eastAsia="Century Gothic"/>
          <w:sz w:val="22"/>
          <w:szCs w:val="22"/>
          <w:spacing w:val="-46"/>
          <w:w w:val="181"/>
          <w:position w:val="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3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3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656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9"/>
        </w:rPr>
        <w:t>𝑋</w:t>
      </w:r>
      <w:r>
        <w:rPr>
          <w:rFonts w:ascii="Cambria Math" w:hAnsi="Cambria Math" w:cs="Cambria Math" w:eastAsia="Cambria Math"/>
          <w:sz w:val="22"/>
          <w:szCs w:val="22"/>
          <w:spacing w:val="15"/>
          <w:w w:val="100"/>
          <w:position w:val="29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9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9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29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9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9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9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9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9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29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9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29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9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9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9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9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9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9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9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9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9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9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9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70" w:lineRule="exact"/>
        <w:ind w:left="116" w:right="-20"/>
        <w:jc w:val="left"/>
        <w:rPr>
          <w:rFonts w:ascii="Cambria Math" w:hAnsi="Cambria Math" w:cs="Cambria Math" w:eastAsia="Cambria Math"/>
          <w:sz w:val="16"/>
          <w:szCs w:val="16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87.644104pt;margin-top:.477386pt;width:15.629954pt;height:7.998953pt;mso-position-horizontal-relative:page;mso-position-vertical-relative:paragraph;z-index:-10112" type="#_x0000_t202" filled="f" stroked="f">
            <v:textbox inset="0,0,0,0">
              <w:txbxContent>
                <w:p>
                  <w:pPr>
                    <w:spacing w:before="0" w:after="0" w:line="160" w:lineRule="exact"/>
                    <w:ind w:right="-64"/>
                    <w:jc w:val="left"/>
                    <w:rPr>
                      <w:rFonts w:ascii="Cambria Math" w:hAnsi="Cambria Math" w:cs="Cambria Math" w:eastAsia="Cambria Math"/>
                      <w:sz w:val="16"/>
                      <w:szCs w:val="16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8"/>
                    </w:rPr>
                    <w:t>௞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-1"/>
                    </w:rPr>
                    <w:t>ୀ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0"/>
                    </w:rPr>
                    <w:t>ଵ</w:t>
                  </w:r>
                </w:p>
              </w:txbxContent>
            </v:textbox>
          </v:shape>
        </w:pic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𝑃</w:t>
      </w:r>
      <w:r>
        <w:rPr>
          <w:rFonts w:ascii="Cambria Math" w:hAnsi="Cambria Math" w:cs="Cambria Math" w:eastAsia="Cambria Math"/>
          <w:sz w:val="22"/>
          <w:szCs w:val="22"/>
          <w:spacing w:val="15"/>
          <w:w w:val="100"/>
          <w:position w:val="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5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5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5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5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5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5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5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5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5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5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5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5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5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5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𝑃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2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  </w:t>
      </w:r>
      <w:r>
        <w:rPr>
          <w:rFonts w:ascii="Cambria Math" w:hAnsi="Cambria Math" w:cs="Cambria Math" w:eastAsia="Cambria Math"/>
          <w:sz w:val="22"/>
          <w:szCs w:val="22"/>
          <w:spacing w:val="1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6"/>
        </w:rPr>
        <w:t>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4"/>
        </w:rPr>
        <w:t>௡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54" w:after="0" w:line="771" w:lineRule="exact"/>
        <w:ind w:right="-20"/>
        <w:jc w:val="left"/>
        <w:rPr>
          <w:rFonts w:ascii="Cambria Math" w:hAnsi="Cambria Math" w:cs="Cambria Math" w:eastAsia="Cambria Math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-7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௞</w:t>
      </w:r>
      <w:r>
        <w:rPr>
          <w:rFonts w:ascii="Cambria Math" w:hAnsi="Cambria Math" w:cs="Cambria Math" w:eastAsia="Cambria Math"/>
          <w:sz w:val="16"/>
          <w:szCs w:val="16"/>
          <w:spacing w:val="13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7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-7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-7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௞</w:t>
      </w:r>
      <w:r>
        <w:rPr>
          <w:rFonts w:ascii="Cambria Math" w:hAnsi="Cambria Math" w:cs="Cambria Math" w:eastAsia="Cambria Math"/>
          <w:sz w:val="16"/>
          <w:szCs w:val="16"/>
          <w:spacing w:val="33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7"/>
        </w:rPr>
        <w:t>;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4766" w:space="37"/>
            <w:col w:w="4517"/>
          </w:cols>
        </w:sectPr>
      </w:pPr>
      <w:rPr/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673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30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5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5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8"/>
          <w:w w:val="100"/>
          <w:position w:val="2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3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3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3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݅</w:t>
      </w:r>
      <w:r>
        <w:rPr>
          <w:rFonts w:ascii="Cambria Math" w:hAnsi="Cambria Math" w:cs="Cambria Math" w:eastAsia="Cambria Math"/>
          <w:sz w:val="22"/>
          <w:szCs w:val="22"/>
          <w:spacing w:val="17"/>
          <w:w w:val="100"/>
          <w:position w:val="3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0"/>
        </w:rPr>
        <w:t>fo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3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502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33"/>
        </w:rPr>
        <w:t>𝐶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33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9"/>
        </w:rPr>
        <w:t>௞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9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8"/>
          <w:w w:val="100"/>
          <w:position w:val="29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3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7"/>
          <w:w w:val="100"/>
          <w:position w:val="3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3"/>
        </w:rPr>
        <w:t>݇</w:t>
      </w:r>
      <w:r>
        <w:rPr>
          <w:rFonts w:ascii="Cambria Math" w:hAnsi="Cambria Math" w:cs="Cambria Math" w:eastAsia="Cambria Math"/>
          <w:sz w:val="22"/>
          <w:szCs w:val="22"/>
          <w:spacing w:val="20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33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33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3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3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33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33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33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ts·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500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33"/>
        </w:rPr>
        <w:t>݁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9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9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3"/>
          <w:w w:val="100"/>
          <w:position w:val="29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3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sid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33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3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3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  <w:position w:val="33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3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18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5" w:after="0" w:line="240" w:lineRule="auto"/>
        <w:ind w:left="116" w:right="-20"/>
        <w:jc w:val="left"/>
        <w:tabs>
          <w:tab w:pos="900" w:val="left"/>
          <w:tab w:pos="1820" w:val="left"/>
          <w:tab w:pos="2240" w:val="left"/>
          <w:tab w:pos="3340" w:val="left"/>
          <w:tab w:pos="3920" w:val="left"/>
          <w:tab w:pos="5400" w:val="left"/>
          <w:tab w:pos="6240" w:val="left"/>
          <w:tab w:pos="82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  <w:tab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508" w:lineRule="exact"/>
        <w:ind w:left="116" w:right="6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3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3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3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  <w:position w:val="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13"/>
        </w:rPr>
        <w:t>𝐶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13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9"/>
        </w:rPr>
        <w:t>௞</w:t>
      </w:r>
      <w:r>
        <w:rPr>
          <w:rFonts w:ascii="Cambria Math" w:hAnsi="Cambria Math" w:cs="Cambria Math" w:eastAsia="Cambria Math"/>
          <w:sz w:val="16"/>
          <w:szCs w:val="16"/>
          <w:spacing w:val="-17"/>
          <w:w w:val="100"/>
          <w:position w:val="9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  <w:position w:val="1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bta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  <w:position w:val="1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  <w:position w:val="1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  <w:position w:val="1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  <w:position w:val="1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1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  <w:position w:val="1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  <w:position w:val="1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  <w:position w:val="1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3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13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  <w:position w:val="1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3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3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3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18" w:lineRule="exact"/>
        <w:ind w:left="116" w:right="7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4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5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1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54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ay</w:t>
      </w:r>
      <w:r>
        <w:rPr>
          <w:rFonts w:ascii="Century Gothic" w:hAnsi="Century Gothic" w:cs="Century Gothic" w:eastAsia="Century Gothic"/>
          <w:sz w:val="22"/>
          <w:szCs w:val="22"/>
          <w:spacing w:val="55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0" w:after="0" w:line="269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7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side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7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sists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taki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Y*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9"/>
        </w:rPr>
        <w:t>¼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P)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*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9"/>
        </w:rPr>
        <w:t>¼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Y*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Y*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=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7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58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3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.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2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)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6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9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9" w:lineRule="auto"/>
        <w:ind w:left="116" w:right="59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aw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199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2" w:lineRule="exact"/>
        <w:ind w:left="116" w:right="16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ase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0" w:after="0" w:line="347" w:lineRule="exact"/>
        <w:ind w:right="-20"/>
        <w:jc w:val="righ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253.118607pt;margin-top:12.592869pt;width:13.02329pt;height:.1pt;mso-position-horizontal-relative:page;mso-position-vertical-relative:paragraph;z-index:-10111" coordorigin="5062,252" coordsize="260,2">
            <v:shape style="position:absolute;left:5062;top:252;width:260;height:2" coordorigin="5062,252" coordsize="260,0" path="m5062,252l5323,252e" filled="f" stroked="t" strokeweight=".849902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19.623001pt;margin-top:7.165308pt;width:30.463012pt;height:10.99856pt;mso-position-horizontal-relative:page;mso-position-vertical-relative:paragraph;z-index:-10109" type="#_x0000_t202" filled="f" stroked="f">
            <v:textbox inset="0,0,0,0">
              <w:txbxContent>
                <w:p>
                  <w:pPr>
                    <w:spacing w:before="0" w:after="0" w:line="220" w:lineRule="exact"/>
                    <w:ind w:right="-73"/>
                    <w:jc w:val="left"/>
                    <w:tabs>
                      <w:tab w:pos="440" w:val="left"/>
                    </w:tabs>
                    <w:rPr>
                      <w:rFonts w:ascii="Cambria Math" w:hAnsi="Cambria Math" w:cs="Cambria Math" w:eastAsia="Cambria Math"/>
                      <w:sz w:val="22"/>
                      <w:szCs w:val="22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22"/>
                      <w:szCs w:val="22"/>
                      <w:spacing w:val="0"/>
                      <w:w w:val="100"/>
                    </w:rPr>
                    <w:t>݁</w:t>
                    <w:tab/>
                  </w:r>
                  <w:r>
                    <w:rPr>
                      <w:rFonts w:ascii="Cambria Math" w:hAnsi="Cambria Math" w:cs="Cambria Math" w:eastAsia="Cambria Math"/>
                      <w:sz w:val="22"/>
                      <w:szCs w:val="22"/>
                      <w:spacing w:val="0"/>
                      <w:w w:val="100"/>
                    </w:rPr>
                    <w:t>ൌ</w:t>
                  </w:r>
                </w:p>
              </w:txbxContent>
            </v:textbox>
          </v:shape>
        </w:pict>
      </w:r>
      <w:r>
        <w:rPr>
          <w:rFonts w:ascii="Cambria Math" w:hAnsi="Cambria Math" w:cs="Cambria Math" w:eastAsia="Cambria Math"/>
          <w:sz w:val="16"/>
          <w:szCs w:val="16"/>
          <w:spacing w:val="6"/>
          <w:w w:val="100"/>
          <w:position w:val="9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9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6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0" w:after="0" w:line="466" w:lineRule="exact"/>
        <w:ind w:right="3"/>
        <w:jc w:val="right"/>
        <w:tabs>
          <w:tab w:pos="580" w:val="left"/>
        </w:tabs>
        <w:rPr>
          <w:rFonts w:ascii="Cambria Math" w:hAnsi="Cambria Math" w:cs="Cambria Math" w:eastAsia="Cambria Math"/>
          <w:sz w:val="16"/>
          <w:szCs w:val="16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-2"/>
          <w:position w:val="36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6"/>
          <w:position w:val="33"/>
        </w:rPr>
        <w:t>೔</w:t>
      </w:r>
      <w:r>
        <w:rPr>
          <w:rFonts w:ascii="Cambria Math" w:hAnsi="Cambria Math" w:cs="Cambria Math" w:eastAsia="Cambria Math"/>
          <w:sz w:val="16"/>
          <w:szCs w:val="16"/>
          <w:spacing w:val="0"/>
          <w:position w:val="36"/>
        </w:rPr>
        <w:t>௑</w:t>
        <w:tab/>
      </w:r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30"/>
        </w:rPr>
        <w:t>డ௑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394" w:lineRule="exact"/>
        <w:ind w:left="20" w:right="-20"/>
        <w:jc w:val="left"/>
        <w:tabs>
          <w:tab w:pos="18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3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3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19"/>
          <w:w w:val="100"/>
          <w:position w:val="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2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1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7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13"/>
        </w:rPr>
        <w:t>௖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0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3"/>
          <w:w w:val="100"/>
          <w:position w:val="1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.</w:t>
        <w:tab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)</w:t>
      </w:r>
    </w:p>
    <w:p>
      <w:pPr>
        <w:spacing w:before="0" w:after="0" w:line="424" w:lineRule="exact"/>
        <w:ind w:right="-20"/>
        <w:jc w:val="left"/>
        <w:tabs>
          <w:tab w:pos="82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311.8909pt;margin-top:-7.113481pt;width:9.248789pt;height:.1pt;mso-position-horizontal-relative:page;mso-position-vertical-relative:paragraph;z-index:-10110" coordorigin="6238,-142" coordsize="185,2">
            <v:shape style="position:absolute;left:6238;top:-142;width:185;height:2" coordorigin="6238,-142" coordsize="185,0" path="m6238,-142l6423,-142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31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27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27"/>
        </w:rPr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31"/>
        </w:rPr>
        <w:t>௪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27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4017" w:space="91"/>
            <w:col w:w="5212"/>
          </w:cols>
        </w:sectPr>
      </w:pPr>
      <w:rPr/>
    </w:p>
    <w:p>
      <w:pPr>
        <w:spacing w:before="51" w:after="0" w:line="262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0" w:after="0" w:line="362" w:lineRule="exact"/>
        <w:ind w:right="-15"/>
        <w:jc w:val="righ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255.368301pt;margin-top:12.59286pt;width:13.02329pt;height:.1pt;mso-position-horizontal-relative:page;mso-position-vertical-relative:paragraph;z-index:-10108" coordorigin="5107,252" coordsize="260,2">
            <v:shape style="position:absolute;left:5107;top:252;width:260;height:2" coordorigin="5107,252" coordsize="260,0" path="m5107,252l5368,252e" filled="f" stroked="t" strokeweight=".849902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19.623001pt;margin-top:7.165308pt;width:32.712718pt;height:10.99856pt;mso-position-horizontal-relative:page;mso-position-vertical-relative:paragraph;z-index:-10101" type="#_x0000_t202" filled="f" stroked="f">
            <v:textbox inset="0,0,0,0">
              <w:txbxContent>
                <w:p>
                  <w:pPr>
                    <w:spacing w:before="0" w:after="0" w:line="220" w:lineRule="exact"/>
                    <w:ind w:right="-73"/>
                    <w:jc w:val="left"/>
                    <w:tabs>
                      <w:tab w:pos="480" w:val="left"/>
                    </w:tabs>
                    <w:rPr>
                      <w:rFonts w:ascii="Cambria Math" w:hAnsi="Cambria Math" w:cs="Cambria Math" w:eastAsia="Cambria Math"/>
                      <w:sz w:val="22"/>
                      <w:szCs w:val="22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22"/>
                      <w:szCs w:val="22"/>
                      <w:spacing w:val="0"/>
                      <w:w w:val="100"/>
                    </w:rPr>
                    <w:t>݁</w:t>
                    <w:tab/>
                  </w:r>
                  <w:r>
                    <w:rPr>
                      <w:rFonts w:ascii="Cambria Math" w:hAnsi="Cambria Math" w:cs="Cambria Math" w:eastAsia="Cambria Math"/>
                      <w:sz w:val="22"/>
                      <w:szCs w:val="22"/>
                      <w:spacing w:val="0"/>
                      <w:w w:val="100"/>
                    </w:rPr>
                    <w:t>ൌ</w:t>
                  </w:r>
                </w:p>
              </w:txbxContent>
            </v:textbox>
          </v:shape>
        </w:pict>
      </w:r>
      <w:r>
        <w:rPr>
          <w:rFonts w:ascii="Cambria Math" w:hAnsi="Cambria Math" w:cs="Cambria Math" w:eastAsia="Cambria Math"/>
          <w:sz w:val="16"/>
          <w:szCs w:val="16"/>
          <w:spacing w:val="6"/>
          <w:w w:val="100"/>
          <w:position w:val="10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10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7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0" w:after="0" w:line="127" w:lineRule="exact"/>
        <w:ind w:right="-20"/>
        <w:jc w:val="right"/>
        <w:tabs>
          <w:tab w:pos="60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-2"/>
          <w:position w:val="10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6"/>
          <w:position w:val="7"/>
        </w:rPr>
        <w:t>೔</w:t>
      </w:r>
      <w:r>
        <w:rPr>
          <w:rFonts w:ascii="Cambria Math" w:hAnsi="Cambria Math" w:cs="Cambria Math" w:eastAsia="Cambria Math"/>
          <w:sz w:val="16"/>
          <w:szCs w:val="16"/>
          <w:spacing w:val="2"/>
          <w:position w:val="10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7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position w:val="7"/>
        </w:rPr>
      </w:r>
      <w:r>
        <w:rPr>
          <w:rFonts w:ascii="Cambria Math" w:hAnsi="Cambria Math" w:cs="Cambria Math" w:eastAsia="Cambria Math"/>
          <w:sz w:val="16"/>
          <w:szCs w:val="16"/>
          <w:spacing w:val="6"/>
          <w:w w:val="100"/>
          <w:position w:val="4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4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  <w:t>೔</w:t>
      </w:r>
    </w:p>
    <w:p>
      <w:pPr>
        <w:spacing w:before="0" w:after="0" w:line="394" w:lineRule="exact"/>
        <w:ind w:right="-70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3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0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0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9"/>
          <w:w w:val="100"/>
          <w:position w:val="1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21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13"/>
        </w:rPr>
        <w:t>ௗ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0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0" w:after="0" w:line="94" w:lineRule="exact"/>
        <w:ind w:right="-68"/>
        <w:jc w:val="left"/>
        <w:tabs>
          <w:tab w:pos="44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275.145691pt;margin-top:-7.113489pt;width:7.998953pt;height:.1pt;mso-position-horizontal-relative:page;mso-position-vertical-relative:paragraph;z-index:-10107" coordorigin="5503,-142" coordsize="160,2">
            <v:shape style="position:absolute;left:5503;top:-142;width:160;height:2" coordorigin="5503,-142" coordsize="160,0" path="m5503,-142l5663,-142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297.392792pt;margin-top:-7.113489pt;width:9.248789pt;height:.1pt;mso-position-horizontal-relative:page;mso-position-vertical-relative:paragraph;z-index:-10106" coordorigin="5948,-142" coordsize="185,2">
            <v:shape style="position:absolute;left:5948;top:-142;width:185;height:2" coordorigin="5948,-142" coordsize="185,0" path="m5948,-142l6133,-142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16"/>
          <w:szCs w:val="16"/>
          <w:spacing w:val="-2"/>
          <w:position w:val="5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1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position w:val="1"/>
        </w:rPr>
      </w:r>
      <w:r>
        <w:rPr>
          <w:rFonts w:ascii="Cambria Math" w:hAnsi="Cambria Math" w:cs="Cambria Math" w:eastAsia="Cambria Math"/>
          <w:sz w:val="16"/>
          <w:szCs w:val="16"/>
          <w:spacing w:val="-1"/>
          <w:position w:val="5"/>
        </w:rPr>
        <w:t>௪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0"/>
        </w:rPr>
      </w:r>
    </w:p>
    <w:p>
      <w:pPr>
        <w:spacing w:before="0" w:after="0" w:line="488" w:lineRule="exact"/>
        <w:ind w:right="-20"/>
        <w:jc w:val="left"/>
        <w:tabs>
          <w:tab w:pos="104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8"/>
        </w:rPr>
        <w:t>െ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8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6"/>
          <w:w w:val="100"/>
          <w:position w:val="8"/>
        </w:rPr>
        <w:t>ܿ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3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3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8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8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8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8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8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3" w:equalWidth="0">
            <w:col w:w="4067" w:space="136"/>
            <w:col w:w="624" w:space="56"/>
            <w:col w:w="4437"/>
          </w:cols>
        </w:sectPr>
      </w:pPr>
      <w:rPr/>
    </w:p>
    <w:p>
      <w:pPr>
        <w:spacing w:before="7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18" w:after="0" w:line="240" w:lineRule="auto"/>
        <w:ind w:left="116" w:right="122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</w:p>
    <w:p>
      <w:pPr>
        <w:spacing w:before="0" w:after="0" w:line="962" w:lineRule="exact"/>
        <w:ind w:left="2689" w:right="2677"/>
        <w:jc w:val="center"/>
        <w:tabs>
          <w:tab w:pos="62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-2"/>
          <w:w w:val="100"/>
          <w:position w:val="28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4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33"/>
          <w:w w:val="100"/>
          <w:position w:val="2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8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7"/>
          <w:w w:val="100"/>
          <w:position w:val="28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8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28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4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23"/>
          <w:w w:val="100"/>
          <w:position w:val="2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8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28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8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28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4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9"/>
          <w:w w:val="100"/>
          <w:position w:val="2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8"/>
        </w:rPr>
        <w:t>l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28"/>
        </w:rPr>
        <w:t>n</w:t>
      </w:r>
      <w:r>
        <w:rPr>
          <w:rFonts w:ascii="Cambria Math" w:hAnsi="Cambria Math" w:cs="Cambria Math" w:eastAsia="Cambria Math"/>
          <w:sz w:val="22"/>
          <w:szCs w:val="22"/>
          <w:spacing w:val="1"/>
          <w:w w:val="100"/>
          <w:position w:val="28"/>
        </w:rPr>
        <w:t>൫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7"/>
          <w:w w:val="100"/>
          <w:position w:val="3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6"/>
          <w:w w:val="100"/>
          <w:position w:val="28"/>
        </w:rPr>
        <w:t>ൗ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19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9"/>
          <w:w w:val="100"/>
          <w:position w:val="19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8"/>
        </w:rPr>
        <w:t>൯</w:t>
      </w:r>
      <w:r>
        <w:rPr>
          <w:rFonts w:ascii="Cambria Math" w:hAnsi="Cambria Math" w:cs="Cambria Math" w:eastAsia="Cambria Math"/>
          <w:sz w:val="22"/>
          <w:szCs w:val="22"/>
          <w:spacing w:val="-2"/>
          <w:w w:val="100"/>
          <w:position w:val="28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8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28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6"/>
          <w:w w:val="100"/>
          <w:position w:val="28"/>
        </w:rPr>
        <w:t>ܿ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4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2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8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4"/>
          <w:w w:val="100"/>
          <w:position w:val="28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28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4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16"/>
          <w:w w:val="100"/>
          <w:position w:val="2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8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28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28"/>
        </w:rPr>
        <w:t>݁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4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4"/>
        </w:rPr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8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8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8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18" w:lineRule="exact"/>
        <w:ind w:left="116" w:right="6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i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  <w:position w:val="2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54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0" w:after="0" w:line="268" w:lineRule="auto"/>
        <w:ind w:left="116" w:right="5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P)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&amp;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r,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0" w:after="0" w:line="261" w:lineRule="exact"/>
        <w:ind w:left="116" w:right="552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18" w:after="0" w:line="240" w:lineRule="auto"/>
        <w:ind w:left="116" w:right="-73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3" w:after="0" w:line="786" w:lineRule="exact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7"/>
        </w:rPr>
        <w:t>𝑋</w:t>
      </w:r>
      <w:r>
        <w:rPr>
          <w:rFonts w:ascii="Cambria Math" w:hAnsi="Cambria Math" w:cs="Cambria Math" w:eastAsia="Cambria Math"/>
          <w:sz w:val="22"/>
          <w:szCs w:val="22"/>
          <w:spacing w:val="20"/>
          <w:w w:val="100"/>
          <w:position w:val="-7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7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7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9"/>
          <w:w w:val="100"/>
          <w:position w:val="-7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-6"/>
        </w:rPr>
        <w:t>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6"/>
          <w:w w:val="100"/>
          <w:position w:val="2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2"/>
        </w:rPr>
        <w:t>ୀ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"/>
        </w:rPr>
        <w:t>ூ</w:t>
      </w:r>
      <w:r>
        <w:rPr>
          <w:rFonts w:ascii="Cambria Math" w:hAnsi="Cambria Math" w:cs="Cambria Math" w:eastAsia="Cambria Math"/>
          <w:sz w:val="16"/>
          <w:szCs w:val="16"/>
          <w:spacing w:val="32"/>
          <w:w w:val="100"/>
          <w:position w:val="2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7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2"/>
          <w:w w:val="100"/>
          <w:position w:val="-7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-1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3499" w:space="554"/>
            <w:col w:w="5267"/>
          </w:cols>
        </w:sectPr>
      </w:pPr>
      <w:rPr/>
    </w:p>
    <w:p>
      <w:pPr>
        <w:spacing w:before="5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18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9.392548pt;margin-top:-16.756189pt;width:13.630216pt;height:7.998953pt;mso-position-horizontal-relative:page;mso-position-vertical-relative:paragraph;z-index:-10100" type="#_x0000_t202" filled="f" stroked="f">
            <v:textbox inset="0,0,0,0">
              <w:txbxContent>
                <w:p>
                  <w:pPr>
                    <w:spacing w:before="0" w:after="0" w:line="160" w:lineRule="exact"/>
                    <w:ind w:right="-64"/>
                    <w:jc w:val="left"/>
                    <w:rPr>
                      <w:rFonts w:ascii="Cambria Math" w:hAnsi="Cambria Math" w:cs="Cambria Math" w:eastAsia="Cambria Math"/>
                      <w:sz w:val="16"/>
                      <w:szCs w:val="16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0"/>
                      <w:w w:val="100"/>
                    </w:rPr>
                    <w:t>௜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-26"/>
                      <w:w w:val="100"/>
                    </w:rPr>
                    <w:t> 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-1"/>
                      <w:w w:val="100"/>
                    </w:rPr>
                    <w:t>ୀ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0"/>
                      <w:w w:val="100"/>
                    </w:rPr>
                    <w:t>ଵ</w:t>
                  </w:r>
                </w:p>
              </w:txbxContent>
            </v:textbox>
          </v:shape>
        </w:pic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0" w:after="0" w:line="910" w:lineRule="exact"/>
        <w:ind w:left="3381" w:right="3360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30.908447pt;margin-top:20.350252pt;width:13.630216pt;height:7.998953pt;mso-position-horizontal-relative:page;mso-position-vertical-relative:paragraph;z-index:-10099" type="#_x0000_t202" filled="f" stroked="f">
            <v:textbox inset="0,0,0,0">
              <w:txbxContent>
                <w:p>
                  <w:pPr>
                    <w:spacing w:before="0" w:after="0" w:line="160" w:lineRule="exact"/>
                    <w:ind w:right="-64"/>
                    <w:jc w:val="left"/>
                    <w:rPr>
                      <w:rFonts w:ascii="Cambria Math" w:hAnsi="Cambria Math" w:cs="Cambria Math" w:eastAsia="Cambria Math"/>
                      <w:sz w:val="16"/>
                      <w:szCs w:val="16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4"/>
                    </w:rPr>
                    <w:t>௜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4"/>
                    </w:rPr>
                    <w:t>ୀ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0"/>
                    </w:rPr>
                    <w:t>ଵ</w:t>
                  </w:r>
                </w:p>
              </w:txbxContent>
            </v:textbox>
          </v:shape>
        </w:pic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25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33"/>
          <w:w w:val="100"/>
          <w:position w:val="2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5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4"/>
          <w:w w:val="100"/>
          <w:position w:val="2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2"/>
          <w:w w:val="100"/>
          <w:position w:val="25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2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2"/>
          <w:w w:val="100"/>
          <w:position w:val="26"/>
        </w:rPr>
        <w:t>⁄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5"/>
        </w:rPr>
        <w:t>𝑋</w:t>
      </w:r>
      <w:r>
        <w:rPr>
          <w:rFonts w:ascii="Cambria Math" w:hAnsi="Cambria Math" w:cs="Cambria Math" w:eastAsia="Cambria Math"/>
          <w:sz w:val="22"/>
          <w:szCs w:val="22"/>
          <w:spacing w:val="20"/>
          <w:w w:val="100"/>
          <w:position w:val="2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5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4"/>
          <w:w w:val="100"/>
          <w:position w:val="2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2"/>
          <w:w w:val="100"/>
          <w:position w:val="25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18"/>
          <w:w w:val="100"/>
          <w:position w:val="2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5"/>
        </w:rPr>
        <w:t>/</w:t>
      </w:r>
      <w:r>
        <w:rPr>
          <w:rFonts w:ascii="Cambria Math" w:hAnsi="Cambria Math" w:cs="Cambria Math" w:eastAsia="Cambria Math"/>
          <w:sz w:val="22"/>
          <w:szCs w:val="22"/>
          <w:spacing w:val="-11"/>
          <w:w w:val="100"/>
          <w:position w:val="2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∑</w:t>
      </w:r>
      <w:r>
        <w:rPr>
          <w:rFonts w:ascii="Cambria Math" w:hAnsi="Cambria Math" w:cs="Cambria Math" w:eastAsia="Cambria Math"/>
          <w:sz w:val="16"/>
          <w:szCs w:val="16"/>
          <w:spacing w:val="4"/>
          <w:w w:val="100"/>
          <w:position w:val="34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4"/>
          <w:w w:val="100"/>
          <w:position w:val="34"/>
        </w:rPr>
        <w:t>ୀ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34"/>
        </w:rPr>
        <w:t>ூ</w:t>
      </w:r>
      <w:r>
        <w:rPr>
          <w:rFonts w:ascii="Cambria Math" w:hAnsi="Cambria Math" w:cs="Cambria Math" w:eastAsia="Cambria Math"/>
          <w:sz w:val="16"/>
          <w:szCs w:val="16"/>
          <w:spacing w:val="27"/>
          <w:w w:val="100"/>
          <w:position w:val="3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2"/>
          <w:w w:val="100"/>
          <w:position w:val="25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16"/>
          <w:w w:val="100"/>
          <w:position w:val="2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  <w:position w:val="25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12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35" w:lineRule="exact"/>
        <w:ind w:left="4584" w:right="3989"/>
        <w:jc w:val="center"/>
        <w:tabs>
          <w:tab w:pos="5100" w:val="left"/>
        </w:tabs>
        <w:rPr>
          <w:rFonts w:ascii="Cambria Math" w:hAnsi="Cambria Math" w:cs="Cambria Math" w:eastAsia="Cambria Math"/>
          <w:sz w:val="16"/>
          <w:szCs w:val="16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6"/>
          <w:w w:val="100"/>
          <w:position w:val="-8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-8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11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11"/>
        </w:rPr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8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661" w:lineRule="exact"/>
        <w:ind w:left="3903" w:right="3887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295.893005pt;margin-top:5.835743pt;width:12.9983pt;height:.1pt;mso-position-horizontal-relative:page;mso-position-vertical-relative:paragraph;z-index:-10105" coordorigin="5918,117" coordsize="260,2">
            <v:shape style="position:absolute;left:5918;top:117;width:260;height:2" coordorigin="5918,117" coordsize="260,0" path="m5918,117l6178,117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321.639587pt;margin-top:5.835743pt;width:8.023949pt;height:.1pt;mso-position-horizontal-relative:page;mso-position-vertical-relative:paragraph;z-index:-10104" coordorigin="6433,117" coordsize="160,2">
            <v:shape style="position:absolute;left:6433;top:117;width:160;height:2" coordorigin="6433,117" coordsize="160,0" path="m6433,117l6593,117e" filled="f" stroked="t" strokeweight=".849902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26.658997pt;margin-top:11.158025pt;width:2.437181pt;height:6.499149pt;mso-position-horizontal-relative:page;mso-position-vertical-relative:paragraph;z-index:-10098" type="#_x0000_t202" filled="f" stroked="f">
            <v:textbox inset="0,0,0,0">
              <w:txbxContent>
                <w:p>
                  <w:pPr>
                    <w:spacing w:before="0" w:after="0" w:line="130" w:lineRule="exact"/>
                    <w:ind w:right="-59"/>
                    <w:jc w:val="left"/>
                    <w:rPr>
                      <w:rFonts w:ascii="Cambria Math" w:hAnsi="Cambria Math" w:cs="Cambria Math" w:eastAsia="Cambria Math"/>
                      <w:sz w:val="13"/>
                      <w:szCs w:val="13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13"/>
                      <w:szCs w:val="13"/>
                    </w:rPr>
                    <w:t>೔</w:t>
                  </w:r>
                </w:p>
              </w:txbxContent>
            </v:textbox>
          </v:shape>
        </w:pic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35"/>
        </w:rPr>
        <w:t>݁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30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6"/>
          <w:w w:val="100"/>
          <w:position w:val="27"/>
        </w:rPr>
        <w:t>೔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30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5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5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32"/>
          <w:w w:val="100"/>
          <w:position w:val="35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24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4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4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10"/>
          <w:w w:val="100"/>
          <w:position w:val="2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5"/>
        </w:rPr>
        <w:t>ൈ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5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4"/>
        </w:rPr>
        <w:t>ா</w:t>
      </w:r>
      <w:r>
        <w:rPr>
          <w:rFonts w:ascii="Cambria Math" w:hAnsi="Cambria Math" w:cs="Cambria Math" w:eastAsia="Cambria Math"/>
          <w:sz w:val="16"/>
          <w:szCs w:val="16"/>
          <w:spacing w:val="23"/>
          <w:w w:val="100"/>
          <w:position w:val="2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  <w:position w:val="35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59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position w:val="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362" w:lineRule="exact"/>
        <w:ind w:right="-15"/>
        <w:jc w:val="righ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297.142914pt;margin-top:12.592867pt;width:12.9983pt;height:.1pt;mso-position-horizontal-relative:page;mso-position-vertical-relative:paragraph;z-index:-10103" coordorigin="5943,252" coordsize="260,2">
            <v:shape style="position:absolute;left:5943;top:252;width:260;height:2" coordorigin="5943,252" coordsize="260,0" path="m5943,252l6203,252e" filled="f" stroked="t" strokeweight=".849902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61.367554pt;margin-top:7.165308pt;width:32.742714pt;height:10.99856pt;mso-position-horizontal-relative:page;mso-position-vertical-relative:paragraph;z-index:-10097" type="#_x0000_t202" filled="f" stroked="f">
            <v:textbox inset="0,0,0,0">
              <w:txbxContent>
                <w:p>
                  <w:pPr>
                    <w:spacing w:before="0" w:after="0" w:line="220" w:lineRule="exact"/>
                    <w:ind w:right="-73"/>
                    <w:jc w:val="left"/>
                    <w:tabs>
                      <w:tab w:pos="480" w:val="left"/>
                    </w:tabs>
                    <w:rPr>
                      <w:rFonts w:ascii="Cambria Math" w:hAnsi="Cambria Math" w:cs="Cambria Math" w:eastAsia="Cambria Math"/>
                      <w:sz w:val="22"/>
                      <w:szCs w:val="22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22"/>
                      <w:szCs w:val="22"/>
                      <w:spacing w:val="0"/>
                      <w:w w:val="100"/>
                    </w:rPr>
                    <w:t>݁</w:t>
                    <w:tab/>
                  </w:r>
                  <w:r>
                    <w:rPr>
                      <w:rFonts w:ascii="Cambria Math" w:hAnsi="Cambria Math" w:cs="Cambria Math" w:eastAsia="Cambria Math"/>
                      <w:sz w:val="22"/>
                      <w:szCs w:val="22"/>
                      <w:spacing w:val="0"/>
                      <w:w w:val="100"/>
                    </w:rPr>
                    <w:t>ൌ</w:t>
                  </w:r>
                </w:p>
              </w:txbxContent>
            </v:textbox>
          </v:shape>
        </w:pict>
      </w:r>
      <w:r>
        <w:rPr>
          <w:rFonts w:ascii="Cambria Math" w:hAnsi="Cambria Math" w:cs="Cambria Math" w:eastAsia="Cambria Math"/>
          <w:sz w:val="16"/>
          <w:szCs w:val="16"/>
          <w:spacing w:val="6"/>
          <w:w w:val="100"/>
          <w:position w:val="10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10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7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0" w:after="0" w:line="127" w:lineRule="exact"/>
        <w:ind w:right="-20"/>
        <w:jc w:val="right"/>
        <w:tabs>
          <w:tab w:pos="60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-2"/>
          <w:position w:val="10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6"/>
          <w:position w:val="7"/>
        </w:rPr>
        <w:t>೔</w:t>
      </w:r>
      <w:r>
        <w:rPr>
          <w:rFonts w:ascii="Cambria Math" w:hAnsi="Cambria Math" w:cs="Cambria Math" w:eastAsia="Cambria Math"/>
          <w:sz w:val="16"/>
          <w:szCs w:val="16"/>
          <w:spacing w:val="2"/>
          <w:position w:val="10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7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position w:val="7"/>
        </w:rPr>
      </w:r>
      <w:r>
        <w:rPr>
          <w:rFonts w:ascii="Cambria Math" w:hAnsi="Cambria Math" w:cs="Cambria Math" w:eastAsia="Cambria Math"/>
          <w:sz w:val="16"/>
          <w:szCs w:val="16"/>
          <w:spacing w:val="6"/>
          <w:w w:val="100"/>
          <w:position w:val="4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4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  <w:t>೔</w:t>
      </w:r>
    </w:p>
    <w:p>
      <w:pPr>
        <w:spacing w:before="0" w:after="0" w:line="394" w:lineRule="exact"/>
        <w:ind w:left="-43" w:right="3864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ൈ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3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6"/>
          <w:w w:val="100"/>
          <w:position w:val="10"/>
        </w:rPr>
        <w:t>೔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  <w:position w:val="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94" w:lineRule="exact"/>
        <w:ind w:left="171" w:right="3944"/>
        <w:jc w:val="center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322.889496pt;margin-top:-7.113482pt;width:8.023949pt;height:.1pt;mso-position-horizontal-relative:page;mso-position-vertical-relative:paragraph;z-index:-10102" coordorigin="6458,-142" coordsize="160,2">
            <v:shape style="position:absolute;left:6458;top:-142;width:160;height:2" coordorigin="6458,-142" coordsize="160,0" path="m6458,-142l6618,-142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5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jc w:val="center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4902" w:space="51"/>
            <w:col w:w="4367"/>
          </w:cols>
        </w:sectPr>
      </w:pPr>
      <w:rPr/>
    </w:p>
    <w:p>
      <w:pPr>
        <w:spacing w:before="7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18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sists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14"/>
          <w:szCs w:val="14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14"/>
          <w:szCs w:val="14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4"/>
          <w:szCs w:val="14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=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62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14"/>
          <w:szCs w:val="14"/>
          <w:spacing w:val="2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440" w:lineRule="exact"/>
        <w:ind w:left="2687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2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4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7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5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33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4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2"/>
          <w:w w:val="100"/>
          <w:position w:val="5"/>
        </w:rPr>
        <w:t>𝑋�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28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14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l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5"/>
        </w:rPr>
        <w:t>n</w:t>
      </w:r>
      <w:r>
        <w:rPr>
          <w:rFonts w:ascii="Cambria Math" w:hAnsi="Cambria Math" w:cs="Cambria Math" w:eastAsia="Cambria Math"/>
          <w:sz w:val="22"/>
          <w:szCs w:val="22"/>
          <w:spacing w:val="1"/>
          <w:w w:val="100"/>
          <w:position w:val="5"/>
        </w:rPr>
        <w:t>൫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12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6"/>
          <w:w w:val="100"/>
          <w:position w:val="12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6"/>
          <w:w w:val="100"/>
          <w:position w:val="5"/>
        </w:rPr>
        <w:t>ൗ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4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9"/>
          <w:w w:val="100"/>
          <w:position w:val="-4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൯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8"/>
          <w:w w:val="100"/>
          <w:position w:val="5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6"/>
          <w:w w:val="100"/>
          <w:position w:val="5"/>
        </w:rPr>
        <w:t>ܿ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4"/>
          <w:w w:val="100"/>
          <w:position w:val="5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5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16"/>
          <w:w w:val="100"/>
          <w:position w:val="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5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18" w:after="0" w:line="262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665" w:lineRule="exact"/>
        <w:ind w:left="2408" w:right="2407"/>
        <w:jc w:val="center"/>
        <w:rPr>
          <w:rFonts w:ascii="Cambria Math" w:hAnsi="Cambria Math" w:cs="Cambria Math" w:eastAsia="Cambria Math"/>
          <w:sz w:val="16"/>
          <w:szCs w:val="16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2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6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8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3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30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6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3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9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2"/>
          <w:w w:val="100"/>
          <w:position w:val="30"/>
        </w:rPr>
        <w:t>𝑋�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6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29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6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14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ln</w:t>
      </w:r>
      <w:r>
        <w:rPr>
          <w:rFonts w:ascii="Cambria Math" w:hAnsi="Cambria Math" w:cs="Cambria Math" w:eastAsia="Cambria Math"/>
          <w:sz w:val="22"/>
          <w:szCs w:val="22"/>
          <w:spacing w:val="-11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𝑋</w:t>
      </w:r>
      <w:r>
        <w:rPr>
          <w:rFonts w:ascii="Cambria Math" w:hAnsi="Cambria Math" w:cs="Cambria Math" w:eastAsia="Cambria Math"/>
          <w:sz w:val="22"/>
          <w:szCs w:val="22"/>
          <w:spacing w:val="5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െ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6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30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𝑃</w:t>
      </w:r>
      <w:r>
        <w:rPr>
          <w:rFonts w:ascii="Cambria Math" w:hAnsi="Cambria Math" w:cs="Cambria Math" w:eastAsia="Cambria Math"/>
          <w:sz w:val="22"/>
          <w:szCs w:val="22"/>
          <w:spacing w:val="5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3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3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6"/>
          <w:w w:val="100"/>
          <w:position w:val="30"/>
        </w:rPr>
        <w:t>ܿ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6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16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0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30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30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6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120" w:lineRule="exact"/>
        <w:ind w:left="116" w:right="6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0" w:after="0" w:line="268" w:lineRule="auto"/>
        <w:ind w:left="116" w:right="57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=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P</w:t>
      </w:r>
      <w:r>
        <w:rPr>
          <w:rFonts w:ascii="Century Gothic" w:hAnsi="Century Gothic" w:cs="Century Gothic" w:eastAsia="Century Gothic"/>
          <w:sz w:val="14"/>
          <w:szCs w:val="14"/>
          <w:spacing w:val="2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</w:p>
    <w:p>
      <w:pPr>
        <w:spacing w:before="0" w:after="0" w:line="261" w:lineRule="exact"/>
        <w:ind w:left="116" w:right="33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tak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t.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sid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  <w:position w:val="-1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190" w:lineRule="exact"/>
        <w:ind w:left="3447" w:right="-83"/>
        <w:jc w:val="left"/>
        <w:rPr>
          <w:rFonts w:ascii="Cambria Math" w:hAnsi="Cambria Math" w:cs="Cambria Math" w:eastAsia="Cambria Math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2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-12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2"/>
        </w:rPr>
        <w:t>𝑃</w:t>
      </w:r>
      <w:r>
        <w:rPr>
          <w:rFonts w:ascii="Cambria Math" w:hAnsi="Cambria Math" w:cs="Cambria Math" w:eastAsia="Cambria Math"/>
          <w:sz w:val="22"/>
          <w:szCs w:val="22"/>
          <w:spacing w:val="20"/>
          <w:w w:val="100"/>
          <w:position w:val="-12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2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2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4"/>
          <w:w w:val="100"/>
          <w:position w:val="-12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-11"/>
        </w:rPr>
        <w:t>∑</w:t>
      </w:r>
      <w:r>
        <w:rPr>
          <w:rFonts w:ascii="Cambria Math" w:hAnsi="Cambria Math" w:cs="Cambria Math" w:eastAsia="Cambria Math"/>
          <w:sz w:val="16"/>
          <w:szCs w:val="16"/>
          <w:spacing w:val="4"/>
          <w:w w:val="100"/>
          <w:position w:val="-3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-3"/>
        </w:rPr>
        <w:t>ୀ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3"/>
        </w:rPr>
        <w:t>ூ</w:t>
      </w:r>
      <w:r>
        <w:rPr>
          <w:rFonts w:ascii="Cambria Math" w:hAnsi="Cambria Math" w:cs="Cambria Math" w:eastAsia="Cambria Math"/>
          <w:sz w:val="16"/>
          <w:szCs w:val="16"/>
          <w:spacing w:val="32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-12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6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14"/>
          <w:w w:val="100"/>
          <w:position w:val="-1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2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4"/>
          <w:w w:val="100"/>
          <w:position w:val="-12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2"/>
        </w:rPr>
        <w:t>𝑃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spacing w:before="48" w:after="0" w:line="142" w:lineRule="exact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1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5185" w:space="388"/>
            <w:col w:w="3747"/>
          </w:cols>
        </w:sectPr>
      </w:pPr>
      <w:rPr/>
    </w:p>
    <w:p>
      <w:pPr>
        <w:spacing w:before="0" w:after="0" w:line="170" w:lineRule="exact"/>
        <w:ind w:left="4245" w:right="4039"/>
        <w:jc w:val="center"/>
        <w:tabs>
          <w:tab w:pos="5120" w:val="left"/>
        </w:tabs>
        <w:rPr>
          <w:rFonts w:ascii="Cambria Math" w:hAnsi="Cambria Math" w:cs="Cambria Math" w:eastAsia="Cambria Math"/>
          <w:sz w:val="16"/>
          <w:szCs w:val="16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4"/>
          <w:w w:val="100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</w:rPr>
        <w:t>ୀ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</w:rPr>
        <w:t>ଵ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18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532" w:lineRule="exact"/>
        <w:ind w:right="-20"/>
        <w:jc w:val="right"/>
        <w:rPr>
          <w:rFonts w:ascii="Cambria Math" w:hAnsi="Cambria Math" w:cs="Cambria Math" w:eastAsia="Cambria Math"/>
          <w:sz w:val="22"/>
          <w:szCs w:val="22"/>
        </w:rPr>
      </w:pPr>
      <w:rPr/>
      <w:r>
        <w:rPr/>
        <w:pict>
          <v:group style="position:absolute;margin-left:273.395996pt;margin-top:18.504049pt;width:22.99699pt;height:.1pt;mso-position-horizontal-relative:page;mso-position-vertical-relative:paragraph;z-index:-10096" coordorigin="5468,370" coordsize="460,2">
            <v:shape style="position:absolute;left:5468;top:370;width:460;height:2" coordorigin="5468,370" coordsize="460,0" path="m5468,370l5928,370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22"/>
          <w:szCs w:val="22"/>
          <w:spacing w:val="-2"/>
          <w:w w:val="100"/>
          <w:position w:val="16"/>
        </w:rPr>
        <w:t>߲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16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16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16"/>
        </w:rPr>
        <w:t>𝑃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spacing w:before="0" w:after="0" w:line="126" w:lineRule="exact"/>
        <w:ind w:right="65"/>
        <w:jc w:val="right"/>
        <w:rPr>
          <w:rFonts w:ascii="Cambria Math" w:hAnsi="Cambria Math" w:cs="Cambria Math" w:eastAsia="Cambria Math"/>
          <w:sz w:val="16"/>
          <w:szCs w:val="16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6"/>
        </w:rPr>
        <w:t>߲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6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532" w:lineRule="exact"/>
        <w:ind w:right="-20"/>
        <w:jc w:val="left"/>
        <w:rPr>
          <w:rFonts w:ascii="Cambria Math" w:hAnsi="Cambria Math" w:cs="Cambria Math" w:eastAsia="Cambria Math"/>
          <w:sz w:val="16"/>
          <w:szCs w:val="16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2"/>
          <w:w w:val="100"/>
          <w:position w:val="-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16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126" w:lineRule="exact"/>
        <w:ind w:left="245" w:right="-20"/>
        <w:jc w:val="left"/>
        <w:rPr>
          <w:rFonts w:ascii="Cambria Math" w:hAnsi="Cambria Math" w:cs="Cambria Math" w:eastAsia="Cambria Math"/>
          <w:sz w:val="16"/>
          <w:szCs w:val="16"/>
        </w:rPr>
      </w:pPr>
      <w:rPr/>
      <w:r>
        <w:rPr/>
        <w:pict>
          <v:group style="position:absolute;margin-left:310.641113pt;margin-top:-8.112730pt;width:11.24853pt;height:.1pt;mso-position-horizontal-relative:page;mso-position-vertical-relative:paragraph;z-index:-10095" coordorigin="6213,-162" coordsize="225,2">
            <v:shape style="position:absolute;left:6213;top:-162;width:225;height:2" coordorigin="6213,-162" coordsize="225,0" path="m6213,-162l6438,-162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6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jc w:val="left"/>
        <w:spacing w:after="0"/>
        <w:sectPr>
          <w:pgSz w:w="11920" w:h="16840"/>
          <w:pgMar w:top="1320" w:bottom="280" w:left="1300" w:right="1300"/>
          <w:cols w:num="2" w:equalWidth="0">
            <w:col w:w="4620" w:space="68"/>
            <w:col w:w="4632"/>
          </w:cols>
        </w:sectPr>
      </w:pPr>
      <w:rPr/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380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288.89389pt;margin-top:12.592893pt;width:12.9983pt;height:.1pt;mso-position-horizontal-relative:page;mso-position-vertical-relative:paragraph;z-index:-10094" coordorigin="5778,252" coordsize="260,2">
            <v:shape style="position:absolute;left:5778;top:252;width:260;height:2" coordorigin="5778,252" coordsize="260,0" path="m5778,252l6038,252e" filled="f" stroked="t" strokeweight=".849902pt" strokecolor="#000000">
              <v:path arrowok="t"/>
            </v:shape>
          </v:group>
          <w10:wrap type="none"/>
        </w:pic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12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12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8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8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14"/>
          <w:w w:val="100"/>
          <w:position w:val="8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80" w:lineRule="exact"/>
        <w:ind w:left="4466" w:right="4544"/>
        <w:jc w:val="center"/>
        <w:rPr>
          <w:rFonts w:ascii="Cambria Math" w:hAnsi="Cambria Math" w:cs="Cambria Math" w:eastAsia="Cambria Math"/>
          <w:sz w:val="16"/>
          <w:szCs w:val="16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2"/>
        </w:rPr>
        <w:t>డ௑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317" w:lineRule="exact"/>
        <w:ind w:right="-20"/>
        <w:jc w:val="right"/>
        <w:rPr>
          <w:rFonts w:ascii="Cambria Math" w:hAnsi="Cambria Math" w:cs="Cambria Math" w:eastAsia="Cambria Math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2"/>
        </w:rPr>
        <w:t>߲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2"/>
          <w:w w:val="100"/>
          <w:position w:val="2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2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2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8"/>
          <w:w w:val="100"/>
          <w:position w:val="-2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4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4"/>
          <w:w w:val="100"/>
          <w:position w:val="-1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4"/>
        </w:rPr>
        <w:t>𝑎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spacing w:before="0" w:after="0" w:line="317" w:lineRule="exact"/>
        <w:ind w:right="-73"/>
        <w:jc w:val="left"/>
        <w:rPr>
          <w:rFonts w:ascii="Cambria Math" w:hAnsi="Cambria Math" w:cs="Cambria Math" w:eastAsia="Cambria Math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4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-1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4"/>
        </w:rPr>
        <w:t>𝑏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spacing w:before="0" w:after="0" w:line="335" w:lineRule="exact"/>
        <w:ind w:left="2231" w:right="2637"/>
        <w:jc w:val="center"/>
        <w:rPr>
          <w:rFonts w:ascii="Cambria Math" w:hAnsi="Cambria Math" w:cs="Cambria Math" w:eastAsia="Cambria Math"/>
          <w:sz w:val="16"/>
          <w:szCs w:val="16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4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4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4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4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18" w:lineRule="atLeast"/>
        <w:ind w:right="-20"/>
        <w:jc w:val="left"/>
        <w:rPr>
          <w:rFonts w:ascii="Cambria Math" w:hAnsi="Cambria Math" w:cs="Cambria Math" w:eastAsia="Cambria Math"/>
          <w:sz w:val="22"/>
          <w:szCs w:val="22"/>
        </w:rPr>
      </w:pPr>
      <w:rPr/>
      <w:r>
        <w:rPr/>
        <w:pict>
          <v:group style="position:absolute;margin-left:379.652008pt;margin-top:31.153788pt;width:16.522840pt;height:.1pt;mso-position-horizontal-relative:page;mso-position-vertical-relative:paragraph;z-index:-10092" coordorigin="7593,623" coordsize="330,2">
            <v:shape style="position:absolute;left:7593;top:623;width:330;height:2" coordorigin="7593,623" coordsize="330,0" path="m7593,623l7923,623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ln</w:t>
      </w:r>
      <w:r>
        <w:rPr>
          <w:rFonts w:ascii="Cambria Math" w:hAnsi="Cambria Math" w:cs="Cambria Math" w:eastAsia="Cambria Math"/>
          <w:sz w:val="22"/>
          <w:szCs w:val="22"/>
          <w:spacing w:val="-16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𝑋</w:t>
      </w:r>
      <w:r>
        <w:rPr>
          <w:rFonts w:ascii="Cambria Math" w:hAnsi="Cambria Math" w:cs="Cambria Math" w:eastAsia="Cambria Math"/>
          <w:sz w:val="22"/>
          <w:szCs w:val="22"/>
          <w:spacing w:val="10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െ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𝑏</w:t>
      </w:r>
      <w:r>
        <w:rPr>
          <w:rFonts w:ascii="Cambria Math" w:hAnsi="Cambria Math" w:cs="Cambria Math" w:eastAsia="Cambria Math"/>
          <w:sz w:val="22"/>
          <w:szCs w:val="22"/>
          <w:spacing w:val="18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𝑃</w:t>
      </w:r>
      <w:r>
        <w:rPr>
          <w:rFonts w:ascii="Cambria Math" w:hAnsi="Cambria Math" w:cs="Cambria Math" w:eastAsia="Cambria Math"/>
          <w:sz w:val="22"/>
          <w:szCs w:val="22"/>
          <w:spacing w:val="6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ܿ</w:t>
      </w:r>
      <w:r>
        <w:rPr>
          <w:rFonts w:ascii="Cambria Math" w:hAnsi="Cambria Math" w:cs="Cambria Math" w:eastAsia="Cambria Math"/>
          <w:sz w:val="22"/>
          <w:szCs w:val="22"/>
          <w:spacing w:val="15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4"/>
          <w:w w:val="100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𝑃</w:t>
      </w:r>
      <w:r>
        <w:rPr>
          <w:rFonts w:ascii="Cambria Math" w:hAnsi="Cambria Math" w:cs="Cambria Math" w:eastAsia="Cambria Math"/>
          <w:sz w:val="22"/>
          <w:szCs w:val="22"/>
          <w:spacing w:val="45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൅</w:t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3" w:equalWidth="0">
            <w:col w:w="3470" w:space="117"/>
            <w:col w:w="334" w:space="102"/>
            <w:col w:w="5297"/>
          </w:cols>
        </w:sectPr>
      </w:pPr>
      <w:rPr/>
    </w:p>
    <w:p>
      <w:pPr>
        <w:spacing w:before="0" w:after="0" w:line="348" w:lineRule="atLeast"/>
        <w:ind w:right="-20"/>
        <w:jc w:val="right"/>
        <w:tabs>
          <w:tab w:pos="760" w:val="left"/>
          <w:tab w:pos="1200" w:val="left"/>
        </w:tabs>
        <w:rPr>
          <w:rFonts w:ascii="Cambria Math" w:hAnsi="Cambria Math" w:cs="Cambria Math" w:eastAsia="Cambria Math"/>
          <w:sz w:val="16"/>
          <w:szCs w:val="16"/>
        </w:rPr>
      </w:pPr>
      <w:rPr/>
      <w:r>
        <w:rPr/>
        <w:pict>
          <v:group style="position:absolute;margin-left:199.355698pt;margin-top:23.904093pt;width:16.27287pt;height:.1pt;mso-position-horizontal-relative:page;mso-position-vertical-relative:paragraph;z-index:-10093" coordorigin="3987,478" coordsize="325,2">
            <v:shape style="position:absolute;left:3987;top:478;width:325;height:2" coordorigin="3987,478" coordsize="325,0" path="m3987,478l4313,478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22"/>
          <w:szCs w:val="22"/>
          <w:spacing w:val="-2"/>
          <w:position w:val="-10"/>
        </w:rPr>
        <w:t>߲�</w:t>
      </w:r>
      <w:r>
        <w:rPr>
          <w:rFonts w:ascii="Cambria Math" w:hAnsi="Cambria Math" w:cs="Cambria Math" w:eastAsia="Cambria Math"/>
          <w:sz w:val="22"/>
          <w:szCs w:val="22"/>
          <w:spacing w:val="0"/>
          <w:position w:val="-10"/>
        </w:rPr>
        <w:t>�</w:t>
        <w:tab/>
      </w:r>
      <w:r>
        <w:rPr>
          <w:rFonts w:ascii="Cambria Math" w:hAnsi="Cambria Math" w:cs="Cambria Math" w:eastAsia="Cambria Math"/>
          <w:sz w:val="22"/>
          <w:szCs w:val="22"/>
          <w:spacing w:val="0"/>
          <w:position w:val="-10"/>
        </w:rPr>
      </w:r>
      <w:r>
        <w:rPr>
          <w:rFonts w:ascii="Cambria Math" w:hAnsi="Cambria Math" w:cs="Cambria Math" w:eastAsia="Cambria Math"/>
          <w:sz w:val="16"/>
          <w:szCs w:val="16"/>
          <w:spacing w:val="0"/>
          <w:position w:val="0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  <w:t>௜</w:t>
      </w:r>
    </w:p>
    <w:p>
      <w:pPr>
        <w:spacing w:before="0" w:after="0" w:line="348" w:lineRule="atLeast"/>
        <w:ind w:right="-20"/>
        <w:jc w:val="left"/>
        <w:tabs>
          <w:tab w:pos="760" w:val="left"/>
          <w:tab w:pos="1140" w:val="left"/>
          <w:tab w:pos="1620" w:val="left"/>
        </w:tabs>
        <w:rPr>
          <w:rFonts w:ascii="Cambria Math" w:hAnsi="Cambria Math" w:cs="Cambria Math" w:eastAsia="Cambria Math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</w:rPr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0"/>
        </w:rPr>
        <w:t>𝑋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3974" w:space="789"/>
            <w:col w:w="4557"/>
          </w:cols>
        </w:sectPr>
      </w:pPr>
      <w:rPr/>
    </w:p>
    <w:p>
      <w:pPr>
        <w:spacing w:before="0" w:after="0" w:line="344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6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6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36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36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6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6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36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36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2"/>
          <w:w w:val="100"/>
          <w:position w:val="36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32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33"/>
          <w:w w:val="100"/>
          <w:position w:val="32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6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4"/>
          <w:w w:val="100"/>
          <w:position w:val="3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2"/>
          <w:w w:val="100"/>
          <w:position w:val="36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32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32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2"/>
          <w:w w:val="100"/>
          <w:position w:val="37"/>
        </w:rPr>
        <w:t>⁄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8"/>
          <w:w w:val="100"/>
          <w:position w:val="3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6"/>
        </w:rPr>
        <w:t>,</w:t>
      </w:r>
      <w:r>
        <w:rPr>
          <w:rFonts w:ascii="Cambria Math" w:hAnsi="Cambria Math" w:cs="Cambria Math" w:eastAsia="Cambria Math"/>
          <w:sz w:val="22"/>
          <w:szCs w:val="22"/>
          <w:spacing w:val="11"/>
          <w:w w:val="100"/>
          <w:position w:val="36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6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fol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36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6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36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6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6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6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36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36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36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36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36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3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3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37"/>
        </w:rPr>
        <w:t>⁄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3"/>
          <w:w w:val="100"/>
          <w:position w:val="36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32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32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3"/>
          <w:w w:val="100"/>
          <w:position w:val="32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36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2"/>
          <w:w w:val="100"/>
          <w:position w:val="3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4"/>
          <w:w w:val="100"/>
          <w:position w:val="36"/>
        </w:rPr>
        <w:t>1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36"/>
        </w:rPr>
        <w:t>/</w:t>
      </w:r>
      <w:r>
        <w:rPr>
          <w:rFonts w:ascii="Cambria Math" w:hAnsi="Cambria Math" w:cs="Cambria Math" w:eastAsia="Cambria Math"/>
          <w:sz w:val="22"/>
          <w:szCs w:val="22"/>
          <w:spacing w:val="-8"/>
          <w:w w:val="100"/>
          <w:position w:val="36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32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3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36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18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2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5" w:after="0" w:line="262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235" w:lineRule="exact"/>
        <w:ind w:right="-20"/>
        <w:jc w:val="right"/>
        <w:rPr>
          <w:rFonts w:ascii="Cambria Math" w:hAnsi="Cambria Math" w:cs="Cambria Math" w:eastAsia="Cambria Math"/>
          <w:sz w:val="22"/>
          <w:szCs w:val="22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6"/>
          <w:w w:val="100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9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4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𝑎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spacing w:before="0" w:after="0" w:line="235" w:lineRule="exact"/>
        <w:ind w:right="-73"/>
        <w:jc w:val="left"/>
        <w:rPr>
          <w:rFonts w:ascii="Cambria Math" w:hAnsi="Cambria Math" w:cs="Cambria Math" w:eastAsia="Cambria Math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𝑏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spacing w:before="0" w:after="0" w:line="235" w:lineRule="exact"/>
        <w:ind w:right="-85"/>
        <w:jc w:val="left"/>
        <w:rPr>
          <w:rFonts w:ascii="Cambria Math" w:hAnsi="Cambria Math" w:cs="Cambria Math" w:eastAsia="Cambria Math"/>
          <w:sz w:val="16"/>
          <w:szCs w:val="16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ln</w:t>
      </w:r>
      <w:r>
        <w:rPr>
          <w:rFonts w:ascii="Cambria Math" w:hAnsi="Cambria Math" w:cs="Cambria Math" w:eastAsia="Cambria Math"/>
          <w:sz w:val="22"/>
          <w:szCs w:val="22"/>
          <w:spacing w:val="43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  <w:t>௑</w:t>
      </w:r>
    </w:p>
    <w:p>
      <w:pPr>
        <w:spacing w:before="0" w:after="0" w:line="235" w:lineRule="exact"/>
        <w:ind w:right="-73"/>
        <w:jc w:val="left"/>
        <w:rPr>
          <w:rFonts w:ascii="Cambria Math" w:hAnsi="Cambria Math" w:cs="Cambria Math" w:eastAsia="Cambria Math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ሻ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ܿ</w:t>
      </w:r>
      <w:r>
        <w:rPr>
          <w:rFonts w:ascii="Cambria Math" w:hAnsi="Cambria Math" w:cs="Cambria Math" w:eastAsia="Cambria Math"/>
          <w:sz w:val="22"/>
          <w:szCs w:val="22"/>
          <w:spacing w:val="15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4"/>
          <w:w w:val="100"/>
          <w:position w:val="-13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𝑃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𝑏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spacing w:before="0" w:after="0" w:line="235" w:lineRule="exact"/>
        <w:ind w:right="-73"/>
        <w:jc w:val="left"/>
        <w:rPr>
          <w:rFonts w:ascii="Cambria Math" w:hAnsi="Cambria Math" w:cs="Cambria Math" w:eastAsia="Cambria Math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4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ݓ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6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𝑏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spacing w:before="93" w:after="0" w:line="142" w:lineRule="exact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1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6" w:equalWidth="0">
            <w:col w:w="3100" w:space="122"/>
            <w:col w:w="329" w:space="101"/>
            <w:col w:w="386" w:space="5"/>
            <w:col w:w="1329" w:space="126"/>
            <w:col w:w="929" w:space="206"/>
            <w:col w:w="2687"/>
          </w:cols>
        </w:sectPr>
      </w:pPr>
      <w:rPr/>
    </w:p>
    <w:p>
      <w:pPr>
        <w:spacing w:before="0" w:after="0" w:line="225" w:lineRule="exact"/>
        <w:ind w:left="2402" w:right="-74"/>
        <w:jc w:val="left"/>
        <w:tabs>
          <w:tab w:pos="3100" w:val="left"/>
          <w:tab w:pos="3540" w:val="left"/>
          <w:tab w:pos="3920" w:val="left"/>
        </w:tabs>
        <w:rPr>
          <w:rFonts w:ascii="Cambria Math" w:hAnsi="Cambria Math" w:cs="Cambria Math" w:eastAsia="Cambria Math"/>
          <w:sz w:val="16"/>
          <w:szCs w:val="16"/>
        </w:rPr>
      </w:pPr>
      <w:rPr/>
      <w:r>
        <w:rPr/>
        <w:pict>
          <v:group style="position:absolute;margin-left:184.107697pt;margin-top:.854051pt;width:12.9983pt;height:.1pt;mso-position-horizontal-relative:page;mso-position-vertical-relative:paragraph;z-index:-10091" coordorigin="3682,17" coordsize="260,2">
            <v:shape style="position:absolute;left:3682;top:17;width:260;height:2" coordorigin="3682,17" coordsize="260,0" path="m3682,17l3942,17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261.367493pt;margin-top:.854051pt;width:5.774244pt;height:.1pt;mso-position-horizontal-relative:page;mso-position-vertical-relative:paragraph;z-index:-10090" coordorigin="5227,17" coordsize="115,2">
            <v:shape style="position:absolute;left:5227;top:17;width:115;height:2" coordorigin="5227,17" coordsize="115,0" path="m5227,17l5343,17e" filled="f" stroked="t" strokeweight=".849902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56.868134pt;margin-top:-4.583546pt;width:4.564403pt;height:10.99856pt;mso-position-horizontal-relative:page;mso-position-vertical-relative:paragraph;z-index:-10065" type="#_x0000_t202" filled="f" stroked="f">
            <v:textbox inset="0,0,0,0">
              <w:txbxContent>
                <w:p>
                  <w:pPr>
                    <w:spacing w:before="0" w:after="0" w:line="220" w:lineRule="exact"/>
                    <w:ind w:right="-73"/>
                    <w:jc w:val="left"/>
                    <w:rPr>
                      <w:rFonts w:ascii="Cambria Math" w:hAnsi="Cambria Math" w:cs="Cambria Math" w:eastAsia="Cambria Math"/>
                      <w:sz w:val="22"/>
                      <w:szCs w:val="22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22"/>
                      <w:szCs w:val="22"/>
                    </w:rPr>
                    <w:t>ሺ</w:t>
                  </w:r>
                </w:p>
              </w:txbxContent>
            </v:textbox>
          </v:shape>
        </w:pict>
      </w:r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-1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"/>
        </w:rPr>
        <w:t>௑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6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6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"/>
        </w:rPr>
        <w:t>௉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225" w:lineRule="exact"/>
        <w:ind w:right="-20"/>
        <w:jc w:val="left"/>
        <w:tabs>
          <w:tab w:pos="380" w:val="left"/>
          <w:tab w:pos="880" w:val="left"/>
          <w:tab w:pos="1440" w:val="left"/>
          <w:tab w:pos="1920" w:val="left"/>
        </w:tabs>
        <w:rPr>
          <w:rFonts w:ascii="Cambria Math" w:hAnsi="Cambria Math" w:cs="Cambria Math" w:eastAsia="Cambria Math"/>
          <w:sz w:val="16"/>
          <w:szCs w:val="16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6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6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6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6"/>
        </w:rPr>
        <w:t>௜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6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4036" w:space="452"/>
            <w:col w:w="4832"/>
          </w:cols>
        </w:sectPr>
      </w:pPr>
      <w:rPr/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18" w:after="0" w:line="262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133" w:lineRule="exact"/>
        <w:ind w:right="-20"/>
        <w:jc w:val="right"/>
        <w:tabs>
          <w:tab w:pos="520" w:val="left"/>
        </w:tabs>
        <w:rPr>
          <w:rFonts w:ascii="Cambria Math" w:hAnsi="Cambria Math" w:cs="Cambria Math" w:eastAsia="Cambria Math"/>
          <w:sz w:val="16"/>
          <w:szCs w:val="16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6"/>
          <w:position w:val="-8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"/>
          <w:position w:val="-8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-11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position w:val="-11"/>
        </w:rPr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8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133" w:lineRule="exact"/>
        <w:ind w:right="-20"/>
        <w:jc w:val="left"/>
        <w:tabs>
          <w:tab w:pos="92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8"/>
        </w:rPr>
        <w:t>ଵ</w:t>
        <w:tab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8"/>
        </w:rPr>
        <w:t>௕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1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3698" w:space="1675"/>
            <w:col w:w="3947"/>
          </w:cols>
        </w:sectPr>
      </w:pPr>
      <w:rPr/>
    </w:p>
    <w:p>
      <w:pPr>
        <w:spacing w:before="0" w:after="0" w:line="225" w:lineRule="exact"/>
        <w:ind w:left="2382" w:right="-87"/>
        <w:jc w:val="left"/>
        <w:rPr>
          <w:rFonts w:ascii="Cambria Math" w:hAnsi="Cambria Math" w:cs="Cambria Math" w:eastAsia="Cambria Math"/>
          <w:sz w:val="16"/>
          <w:szCs w:val="16"/>
        </w:rPr>
      </w:pPr>
      <w:rPr/>
      <w:r>
        <w:rPr/>
        <w:pict>
          <v:group style="position:absolute;margin-left:217.623306pt;margin-top:5.927532pt;width:12.9983pt;height:.1pt;mso-position-horizontal-relative:page;mso-position-vertical-relative:paragraph;z-index:-10089" coordorigin="4352,119" coordsize="260,2">
            <v:shape style="position:absolute;left:4352;top:119;width:260;height:2" coordorigin="4352,119" coordsize="260,0" path="m4352,119l4612,119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243.369904pt;margin-top:5.927532pt;width:7.998953pt;height:.1pt;mso-position-horizontal-relative:page;mso-position-vertical-relative:paragraph;z-index:-10088" coordorigin="4867,119" coordsize="160,2">
            <v:shape style="position:absolute;left:4867;top:119;width:160;height:2" coordorigin="4867,119" coordsize="160,0" path="m4867,119l5027,119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379.4021pt;margin-top:5.927532pt;width:9.273786pt;height:.1pt;mso-position-horizontal-relative:page;mso-position-vertical-relative:paragraph;z-index:-10087" coordorigin="7588,119" coordsize="185,2">
            <v:shape style="position:absolute;left:7588;top:119;width:185;height:2" coordorigin="7588,119" coordsize="185,0" path="m7588,119l7774,119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</w:rPr>
        <w:t>݁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-5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6"/>
          <w:w w:val="100"/>
          <w:position w:val="-8"/>
        </w:rPr>
        <w:t>೔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5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5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5"/>
          <w:w w:val="100"/>
          <w:position w:val="-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6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-11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10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ൈ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ா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225" w:lineRule="exact"/>
        <w:ind w:right="-89"/>
        <w:jc w:val="left"/>
        <w:rPr>
          <w:rFonts w:ascii="Cambria Math" w:hAnsi="Cambria Math" w:cs="Cambria Math" w:eastAsia="Cambria Math"/>
          <w:sz w:val="16"/>
          <w:szCs w:val="16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2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1"/>
        </w:rPr>
        <w:t>ሺ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0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5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23"/>
          <w:w w:val="100"/>
          <w:position w:val="-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47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0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5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-5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1"/>
        </w:rPr>
        <w:t>ሻ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ൈ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0"/>
        </w:rPr>
        <w:t>ቀ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௪</w:t>
      </w:r>
      <w:r>
        <w:rPr>
          <w:rFonts w:ascii="Cambria Math" w:hAnsi="Cambria Math" w:cs="Cambria Math" w:eastAsia="Cambria Math"/>
          <w:sz w:val="16"/>
          <w:szCs w:val="16"/>
          <w:spacing w:val="19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ቁ</w:t>
      </w:r>
      <w:r>
        <w:rPr>
          <w:rFonts w:ascii="Cambria Math" w:hAnsi="Cambria Math" w:cs="Cambria Math" w:eastAsia="Cambria Math"/>
          <w:sz w:val="22"/>
          <w:szCs w:val="22"/>
          <w:spacing w:val="9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7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1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௪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225" w:lineRule="exact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3" w:equalWidth="0">
            <w:col w:w="3670" w:space="117"/>
            <w:col w:w="2632" w:space="214"/>
            <w:col w:w="2687"/>
          </w:cols>
        </w:sectPr>
      </w:pPr>
      <w:rPr/>
    </w:p>
    <w:p>
      <w:pPr>
        <w:spacing w:before="0" w:after="0" w:line="130" w:lineRule="exact"/>
        <w:ind w:left="3667" w:right="-20"/>
        <w:jc w:val="left"/>
        <w:tabs>
          <w:tab w:pos="5440" w:val="left"/>
          <w:tab w:pos="640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>
          <w:rFonts w:ascii="Cambria Math" w:hAnsi="Cambria Math" w:cs="Cambria Math" w:eastAsia="Cambria Math"/>
          <w:sz w:val="13"/>
          <w:szCs w:val="13"/>
          <w:spacing w:val="0"/>
          <w:w w:val="100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</w:rPr>
        <w:t>೔</w:t>
      </w:r>
    </w:p>
    <w:p>
      <w:pPr>
        <w:spacing w:before="7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18" w:after="0" w:line="266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0" w:after="0" w:line="858" w:lineRule="exact"/>
        <w:ind w:left="2378" w:right="2357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12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3"/>
          <w:w w:val="100"/>
          <w:position w:val="2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8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26"/>
        </w:rPr>
        <w:t>ݓ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33"/>
          <w:w w:val="100"/>
          <w:position w:val="2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4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2"/>
          <w:w w:val="100"/>
          <w:position w:val="26"/>
        </w:rPr>
        <w:t>𝑋�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28"/>
          <w:w w:val="100"/>
          <w:position w:val="2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14"/>
          <w:w w:val="100"/>
          <w:position w:val="2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ln</w:t>
      </w:r>
      <w:r>
        <w:rPr>
          <w:rFonts w:ascii="Cambria Math" w:hAnsi="Cambria Math" w:cs="Cambria Math" w:eastAsia="Cambria Math"/>
          <w:sz w:val="22"/>
          <w:szCs w:val="22"/>
          <w:spacing w:val="-11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𝑋</w:t>
      </w:r>
      <w:r>
        <w:rPr>
          <w:rFonts w:ascii="Cambria Math" w:hAnsi="Cambria Math" w:cs="Cambria Math" w:eastAsia="Cambria Math"/>
          <w:sz w:val="22"/>
          <w:szCs w:val="22"/>
          <w:spacing w:val="5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െ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3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2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26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𝑃</w:t>
      </w:r>
      <w:r>
        <w:rPr>
          <w:rFonts w:ascii="Cambria Math" w:hAnsi="Cambria Math" w:cs="Cambria Math" w:eastAsia="Cambria Math"/>
          <w:sz w:val="22"/>
          <w:szCs w:val="22"/>
          <w:spacing w:val="5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2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8"/>
          <w:w w:val="100"/>
          <w:position w:val="26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6"/>
          <w:w w:val="100"/>
          <w:position w:val="26"/>
        </w:rPr>
        <w:t>ܿ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2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6"/>
        </w:rPr>
        <w:t>݈</w:t>
      </w:r>
      <w:r>
        <w:rPr>
          <w:rFonts w:ascii="Cambria Math" w:hAnsi="Cambria Math" w:cs="Cambria Math" w:eastAsia="Cambria Math"/>
          <w:sz w:val="22"/>
          <w:szCs w:val="22"/>
          <w:spacing w:val="4"/>
          <w:w w:val="100"/>
          <w:position w:val="26"/>
        </w:rPr>
        <w:t>݊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26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21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16"/>
          <w:w w:val="100"/>
          <w:position w:val="2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  <w:position w:val="26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18" w:lineRule="exact"/>
        <w:ind w:left="116" w:right="6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0" w:after="0" w:line="262" w:lineRule="exact"/>
        <w:ind w:left="116" w:right="546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sid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236" w:lineRule="exact"/>
        <w:ind w:left="3092" w:right="-86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6"/>
          <w:w w:val="100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14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9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"/>
          <w:w w:val="100"/>
          <w:position w:val="-13"/>
        </w:rPr>
        <w:t>െ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8"/>
          <w:w w:val="100"/>
          <w:position w:val="-13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𝑏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 </w:t>
      </w:r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0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0"/>
        </w:rPr>
        <w:t>௟</w:t>
      </w:r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0"/>
        </w:rPr>
        <w:t>௡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  <w:t>௉</w:t>
      </w:r>
      <w:r>
        <w:rPr>
          <w:rFonts w:ascii="Cambria Math" w:hAnsi="Cambria Math" w:cs="Cambria Math" w:eastAsia="Cambria Math"/>
          <w:sz w:val="16"/>
          <w:szCs w:val="16"/>
          <w:spacing w:val="22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0"/>
        </w:rPr>
        <w:t>௖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93" w:after="0" w:line="142" w:lineRule="exact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5087" w:space="836"/>
            <w:col w:w="3397"/>
          </w:cols>
        </w:sectPr>
      </w:pPr>
      <w:rPr/>
    </w:p>
    <w:p>
      <w:pPr>
        <w:spacing w:before="0" w:after="0" w:line="253" w:lineRule="exact"/>
        <w:ind w:right="-20"/>
        <w:jc w:val="righ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219.623001pt;margin-top:.844051pt;width:12.9983pt;height:.1pt;mso-position-horizontal-relative:page;mso-position-vertical-relative:paragraph;z-index:-10086" coordorigin="4392,17" coordsize="260,2">
            <v:shape style="position:absolute;left:4392;top:17;width:260;height:2" coordorigin="4392,17" coordsize="260,0" path="m4392,17l4652,17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275.895599pt;margin-top:.844051pt;width:18.247610pt;height:.1pt;mso-position-horizontal-relative:page;mso-position-vertical-relative:paragraph;z-index:-10085" coordorigin="5518,17" coordsize="365,2">
            <v:shape style="position:absolute;left:5518;top:17;width:365;height:2" coordorigin="5518,17" coordsize="365,0" path="m5518,17l5883,17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307.39151pt;margin-top:.844051pt;width:12.2484pt;height:.1pt;mso-position-horizontal-relative:page;mso-position-vertical-relative:paragraph;z-index:-10084" coordorigin="6148,17" coordsize="245,2">
            <v:shape style="position:absolute;left:6148;top:17;width:245;height:2" coordorigin="6148,17" coordsize="245,0" path="m6148,17l6393,17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16"/>
          <w:szCs w:val="16"/>
          <w:spacing w:val="6"/>
          <w:w w:val="100"/>
          <w:position w:val="1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2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0" w:after="0" w:line="253" w:lineRule="exact"/>
        <w:ind w:right="-20"/>
        <w:jc w:val="left"/>
        <w:tabs>
          <w:tab w:pos="76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8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8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23"/>
          <w:w w:val="100"/>
          <w:position w:val="8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4"/>
          <w:w w:val="100"/>
          <w:position w:val="1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2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2"/>
        </w:rPr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2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3352" w:space="766"/>
            <w:col w:w="5202"/>
          </w:cols>
        </w:sectPr>
      </w:pPr>
      <w:rPr/>
    </w:p>
    <w:p>
      <w:pPr>
        <w:spacing w:before="2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300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235.121002pt;margin-top:12.592825pt;width:18.247610pt;height:.1pt;mso-position-horizontal-relative:page;mso-position-vertical-relative:paragraph;z-index:-10083" coordorigin="4702,252" coordsize="365,2">
            <v:shape style="position:absolute;left:4702;top:252;width:365;height:2" coordorigin="4702,252" coordsize="365,0" path="m4702,252l5067,252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267.646698pt;margin-top:12.592825pt;width:9.248789pt;height:.1pt;mso-position-horizontal-relative:page;mso-position-vertical-relative:paragraph;z-index:-10082" coordorigin="5353,252" coordsize="185,2">
            <v:shape style="position:absolute;left:5353;top:252;width:185;height:2" coordorigin="5353,252" coordsize="185,0" path="m5353,252l5538,252e" filled="f" stroked="t" strokeweight=".849902pt" strokecolor="#000000">
              <v:path arrowok="t"/>
            </v:shape>
          </v:group>
          <w10:wrap type="none"/>
        </w:pic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7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7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7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7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7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7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7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7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7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7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7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7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  <w:position w:val="-7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6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6"/>
        </w:rPr>
        <w:t>௟</w:t>
      </w:r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6"/>
        </w:rPr>
        <w:t>௡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6"/>
        </w:rPr>
        <w:t>௉</w:t>
      </w:r>
      <w:r>
        <w:rPr>
          <w:rFonts w:ascii="Cambria Math" w:hAnsi="Cambria Math" w:cs="Cambria Math" w:eastAsia="Cambria Math"/>
          <w:sz w:val="16"/>
          <w:szCs w:val="16"/>
          <w:spacing w:val="27"/>
          <w:w w:val="100"/>
          <w:position w:val="6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7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3"/>
          <w:w w:val="100"/>
          <w:position w:val="-7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6"/>
        </w:rPr>
        <w:t>௪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2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-17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7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7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7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7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7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7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7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7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7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7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7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7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7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7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7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7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88" w:lineRule="exact"/>
        <w:ind w:left="3418" w:right="5030"/>
        <w:jc w:val="center"/>
        <w:tabs>
          <w:tab w:pos="402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6"/>
          <w:w w:val="100"/>
          <w:position w:val="3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3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1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1"/>
        </w:rPr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3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2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35" w:lineRule="exact"/>
        <w:ind w:left="3365" w:right="3353"/>
        <w:jc w:val="center"/>
        <w:tabs>
          <w:tab w:pos="548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6"/>
          <w:w w:val="100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14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9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1"/>
          <w:w w:val="100"/>
          <w:position w:val="-13"/>
        </w:rPr>
        <w:t>െ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8"/>
          <w:w w:val="100"/>
          <w:position w:val="-13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𝑏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0"/>
        </w:rPr>
        <w:t>௪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-1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-13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-13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0"/>
        </w:rPr>
        <w:t>௖</w:t>
      </w:r>
      <w:r>
        <w:rPr>
          <w:rFonts w:ascii="Cambria Math" w:hAnsi="Cambria Math" w:cs="Cambria Math" w:eastAsia="Cambria Math"/>
          <w:sz w:val="13"/>
          <w:szCs w:val="13"/>
          <w:spacing w:val="7"/>
          <w:w w:val="100"/>
          <w:position w:val="-3"/>
        </w:rPr>
        <w:t>೔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3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3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3"/>
        </w:rPr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3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3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5"/>
          <w:position w:val="-13"/>
        </w:rPr>
        <w:t>·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3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center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253" w:lineRule="exact"/>
        <w:ind w:right="-20"/>
        <w:jc w:val="righ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235.370895pt;margin-top:.84399pt;width:12.9983pt;height:.1pt;mso-position-horizontal-relative:page;mso-position-vertical-relative:paragraph;z-index:-10081" coordorigin="4707,17" coordsize="260,2">
            <v:shape style="position:absolute;left:4707;top:17;width:260;height:2" coordorigin="4707,17" coordsize="260,0" path="m4707,17l4967,17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291.643585pt;margin-top:.84399pt;width:9.248789pt;height:.1pt;mso-position-horizontal-relative:page;mso-position-vertical-relative:paragraph;z-index:-10080" coordorigin="5833,17" coordsize="185,2">
            <v:shape style="position:absolute;left:5833;top:17;width:185;height:2" coordorigin="5833,17" coordsize="185,0" path="m5833,17l6018,17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314.140594pt;margin-top:.84399pt;width:12.27339pt;height:.1pt;mso-position-horizontal-relative:page;mso-position-vertical-relative:paragraph;z-index:-10079" coordorigin="6283,17" coordsize="245,2">
            <v:shape style="position:absolute;left:6283;top:17;width:245;height:2" coordorigin="6283,17" coordsize="245,0" path="m6283,17l6528,17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16"/>
          <w:szCs w:val="16"/>
          <w:spacing w:val="6"/>
          <w:w w:val="100"/>
          <w:position w:val="1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2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0" w:after="0" w:line="253" w:lineRule="exact"/>
        <w:ind w:right="-20"/>
        <w:jc w:val="left"/>
        <w:tabs>
          <w:tab w:pos="58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8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23"/>
          <w:w w:val="100"/>
          <w:position w:val="8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2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2"/>
        </w:rPr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2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3667" w:space="766"/>
            <w:col w:w="4887"/>
          </w:cols>
        </w:sectPr>
      </w:pPr>
      <w:rPr/>
    </w:p>
    <w:p>
      <w:pPr>
        <w:spacing w:before="7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394" w:lineRule="exact"/>
        <w:ind w:left="116" w:right="-20"/>
        <w:jc w:val="left"/>
        <w:rPr>
          <w:rFonts w:ascii="Cambria Math" w:hAnsi="Cambria Math" w:cs="Cambria Math" w:eastAsia="Cambria Math"/>
          <w:sz w:val="22"/>
          <w:szCs w:val="22"/>
        </w:rPr>
      </w:pPr>
      <w:rPr/>
      <w:r>
        <w:rPr/>
        <w:pict>
          <v:group style="position:absolute;margin-left:505.215607pt;margin-top:12.592869pt;width:7.998953pt;height:.1pt;mso-position-horizontal-relative:page;mso-position-vertical-relative:paragraph;z-index:-10078" coordorigin="10104,252" coordsize="160,2">
            <v:shape style="position:absolute;left:10104;top:252;width:160;height:2" coordorigin="10104,252" coordsize="160,0" path="m10104,252l10264,252e" filled="f" stroked="t" strokeweight=".849902pt" strokecolor="#000000">
              <v:path arrowok="t"/>
            </v:shape>
          </v:group>
          <w10:wrap type="none"/>
        </w:pic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3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0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0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9"/>
          <w:w w:val="100"/>
          <w:position w:val="1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ൌ</w:t>
      </w:r>
    </w:p>
    <w:p>
      <w:pPr>
        <w:spacing w:before="0" w:after="0" w:line="94" w:lineRule="exact"/>
        <w:ind w:right="333"/>
        <w:jc w:val="right"/>
        <w:rPr>
          <w:rFonts w:ascii="Cambria Math" w:hAnsi="Cambria Math" w:cs="Cambria Math" w:eastAsia="Cambria Math"/>
          <w:sz w:val="13"/>
          <w:szCs w:val="13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5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jc w:val="righ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351" w:lineRule="exact"/>
        <w:ind w:left="286" w:right="-20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75.816833pt;margin-top:10.425699pt;width:15.02303pt;height:.1pt;mso-position-horizontal-relative:page;mso-position-vertical-relative:paragraph;z-index:-10077" coordorigin="1516,209" coordsize="300,2">
            <v:shape style="position:absolute;left:1516;top:209;width:300;height:2" coordorigin="1516,209" coordsize="300,0" path="m1516,209l1817,209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16"/>
          <w:szCs w:val="16"/>
          <w:spacing w:val="2"/>
          <w:position w:val="14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10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0"/>
        </w:rPr>
      </w:r>
    </w:p>
    <w:p>
      <w:pPr>
        <w:spacing w:before="0" w:after="0" w:line="94" w:lineRule="exact"/>
        <w:ind w:left="216" w:right="-68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>
          <w:rFonts w:ascii="Cambria Math" w:hAnsi="Cambria Math" w:cs="Cambria Math" w:eastAsia="Cambria Math"/>
          <w:sz w:val="16"/>
          <w:szCs w:val="16"/>
          <w:position w:val="5"/>
        </w:rPr>
        <w:t>௑௪</w:t>
      </w:r>
      <w:r>
        <w:rPr>
          <w:rFonts w:ascii="Cambria Math" w:hAnsi="Cambria Math" w:cs="Cambria Math" w:eastAsia="Cambria Math"/>
          <w:sz w:val="13"/>
          <w:szCs w:val="13"/>
          <w:position w:val="1"/>
        </w:rPr>
        <w:t>೔</w:t>
      </w:r>
      <w:r>
        <w:rPr>
          <w:rFonts w:ascii="Cambria Math" w:hAnsi="Cambria Math" w:cs="Cambria Math" w:eastAsia="Cambria Math"/>
          <w:sz w:val="13"/>
          <w:szCs w:val="13"/>
          <w:position w:val="0"/>
        </w:rPr>
      </w:r>
    </w:p>
    <w:p>
      <w:pPr>
        <w:spacing w:before="50" w:after="0" w:line="240" w:lineRule="auto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506" w:space="66"/>
            <w:col w:w="8748"/>
          </w:cols>
        </w:sectPr>
      </w:pPr>
      <w:rPr/>
    </w:p>
    <w:p>
      <w:pPr>
        <w:spacing w:before="2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135" w:lineRule="exact"/>
        <w:ind w:right="-20"/>
        <w:jc w:val="right"/>
        <w:tabs>
          <w:tab w:pos="50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6"/>
          <w:position w:val="-8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-2"/>
          <w:position w:val="-8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-11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position w:val="-11"/>
        </w:rPr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-8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1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0" w:after="0" w:line="135" w:lineRule="exact"/>
        <w:ind w:right="-68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16"/>
          <w:szCs w:val="16"/>
          <w:position w:val="-8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-1"/>
          <w:position w:val="-8"/>
        </w:rPr>
        <w:t>௖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-1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0"/>
        </w:rPr>
      </w:r>
    </w:p>
    <w:p>
      <w:pPr>
        <w:spacing w:before="0" w:after="0" w:line="135" w:lineRule="exact"/>
        <w:ind w:right="-20"/>
        <w:jc w:val="left"/>
        <w:tabs>
          <w:tab w:pos="74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-8"/>
        </w:rPr>
        <w:t>௪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11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11"/>
        </w:rPr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-8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1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3" w:equalWidth="0">
            <w:col w:w="4122" w:space="386"/>
            <w:col w:w="239" w:space="636"/>
            <w:col w:w="3937"/>
          </w:cols>
        </w:sectPr>
      </w:pPr>
      <w:rPr/>
    </w:p>
    <w:p>
      <w:pPr>
        <w:spacing w:before="0" w:after="0" w:line="223" w:lineRule="exact"/>
        <w:ind w:left="2737" w:right="-87"/>
        <w:jc w:val="left"/>
        <w:rPr>
          <w:rFonts w:ascii="Cambria Math" w:hAnsi="Cambria Math" w:cs="Cambria Math" w:eastAsia="Cambria Math"/>
          <w:sz w:val="16"/>
          <w:szCs w:val="16"/>
        </w:rPr>
      </w:pPr>
      <w:rPr/>
      <w:r>
        <w:rPr/>
        <w:pict>
          <v:group style="position:absolute;margin-left:237.620605pt;margin-top:5.825808pt;width:12.9983pt;height:.1pt;mso-position-horizontal-relative:page;mso-position-vertical-relative:paragraph;z-index:-10076" coordorigin="4752,117" coordsize="260,2">
            <v:shape style="position:absolute;left:4752;top:117;width:260;height:2" coordorigin="4752,117" coordsize="260,0" path="m4752,117l5012,117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263.367310pt;margin-top:5.825808pt;width:8.023949pt;height:.1pt;mso-position-horizontal-relative:page;mso-position-vertical-relative:paragraph;z-index:-10075" coordorigin="5267,117" coordsize="160,2">
            <v:shape style="position:absolute;left:5267;top:117;width:160;height:2" coordorigin="5267,117" coordsize="160,0" path="m5267,117l5428,117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290.393707pt;margin-top:5.825808pt;width:12.2484pt;height:.1pt;mso-position-horizontal-relative:page;mso-position-vertical-relative:paragraph;z-index:-10074" coordorigin="5808,117" coordsize="245,2">
            <v:shape style="position:absolute;left:5808;top:117;width:245;height:2" coordorigin="5808,117" coordsize="245,0" path="m5808,117l6053,117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334.15799pt;margin-top:5.825808pt;width:9.248789pt;height:.1pt;mso-position-horizontal-relative:page;mso-position-vertical-relative:paragraph;z-index:-10073" coordorigin="6683,117" coordsize="185,2">
            <v:shape style="position:absolute;left:6683;top:117;width:185;height:2" coordorigin="6683,117" coordsize="185,0" path="m6683,117l6868,117e" filled="f" stroked="t" strokeweight=".849902pt" strokecolor="#000000">
              <v:path arrowok="t"/>
            </v:shape>
          </v:group>
          <w10:wrap type="none"/>
        </w:pict>
      </w:r>
      <w:r>
        <w:rPr/>
        <w:pict>
          <v:group style="position:absolute;margin-left:367.653595pt;margin-top:5.825808pt;width:14.99804pt;height:.1pt;mso-position-horizontal-relative:page;mso-position-vertical-relative:paragraph;z-index:-10072" coordorigin="7353,117" coordsize="300,2">
            <v:shape style="position:absolute;left:7353;top:117;width:300;height:2" coordorigin="7353,117" coordsize="300,0" path="m7353,117l7653,117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</w:rPr>
        <w:t>݁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-5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6"/>
          <w:w w:val="100"/>
          <w:position w:val="-8"/>
        </w:rPr>
        <w:t>೔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-5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8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8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19"/>
          <w:w w:val="100"/>
          <w:position w:val="-8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2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6"/>
          <w:w w:val="100"/>
          <w:position w:val="-11"/>
        </w:rPr>
        <w:t>డ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௉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31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ൈ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ா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  </w:t>
      </w:r>
      <w:r>
        <w:rPr>
          <w:rFonts w:ascii="Cambria Math" w:hAnsi="Cambria Math" w:cs="Cambria Math" w:eastAsia="Cambria Math"/>
          <w:sz w:val="16"/>
          <w:szCs w:val="16"/>
          <w:spacing w:val="13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2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ሺ</w:t>
      </w:r>
      <w:r>
        <w:rPr>
          <w:rFonts w:ascii="Cambria Math" w:hAnsi="Cambria Math" w:cs="Cambria Math" w:eastAsia="Cambria Math"/>
          <w:sz w:val="22"/>
          <w:szCs w:val="22"/>
          <w:spacing w:val="-5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௉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0"/>
        </w:rPr>
      </w:r>
    </w:p>
    <w:p>
      <w:pPr>
        <w:spacing w:before="0" w:after="0" w:line="223" w:lineRule="exact"/>
        <w:ind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െ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8"/>
          <w:w w:val="10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5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23"/>
          <w:w w:val="100"/>
          <w:position w:val="-5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௉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1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ሻ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ൈ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ሺ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5"/>
          <w:w w:val="100"/>
          <w:position w:val="-11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11"/>
        </w:rPr>
        <w:t>௪</w:t>
      </w:r>
      <w:r>
        <w:rPr>
          <w:rFonts w:ascii="Cambria Math" w:hAnsi="Cambria Math" w:cs="Cambria Math" w:eastAsia="Cambria Math"/>
          <w:sz w:val="16"/>
          <w:szCs w:val="16"/>
          <w:spacing w:val="19"/>
          <w:w w:val="100"/>
          <w:position w:val="-11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ሻ</w:t>
      </w:r>
      <w:r>
        <w:rPr>
          <w:rFonts w:ascii="Cambria Math" w:hAnsi="Cambria Math" w:cs="Cambria Math" w:eastAsia="Cambria Math"/>
          <w:sz w:val="22"/>
          <w:szCs w:val="22"/>
          <w:spacing w:val="11"/>
          <w:w w:val="100"/>
          <w:position w:val="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4652" w:space="151"/>
            <w:col w:w="4517"/>
          </w:cols>
        </w:sectPr>
      </w:pPr>
      <w:rPr/>
    </w:p>
    <w:p>
      <w:pPr>
        <w:spacing w:before="0" w:after="0" w:line="130" w:lineRule="exact"/>
        <w:ind w:left="3662" w:right="-20"/>
        <w:jc w:val="left"/>
        <w:tabs>
          <w:tab w:pos="4060" w:val="left"/>
          <w:tab w:pos="4640" w:val="left"/>
          <w:tab w:pos="5480" w:val="left"/>
          <w:tab w:pos="6280" w:val="left"/>
        </w:tabs>
        <w:rPr>
          <w:rFonts w:ascii="Cambria Math" w:hAnsi="Cambria Math" w:cs="Cambria Math" w:eastAsia="Cambria Math"/>
          <w:sz w:val="13"/>
          <w:szCs w:val="13"/>
        </w:rPr>
      </w:pPr>
      <w:rPr/>
      <w:r>
        <w:rPr>
          <w:rFonts w:ascii="Cambria Math" w:hAnsi="Cambria Math" w:cs="Cambria Math" w:eastAsia="Cambria Math"/>
          <w:sz w:val="13"/>
          <w:szCs w:val="13"/>
          <w:spacing w:val="0"/>
          <w:w w:val="100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</w:rPr>
        <w:t>೔</w:t>
        <w:tab/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</w:rPr>
        <w:t>೔</w:t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488" w:lineRule="exact"/>
        <w:ind w:right="-20"/>
        <w:jc w:val="right"/>
        <w:rPr>
          <w:rFonts w:ascii="Cambria Math" w:hAnsi="Cambria Math" w:cs="Cambria Math" w:eastAsia="Cambria Math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8"/>
        </w:rPr>
        <w:t>݁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3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6"/>
          <w:w w:val="100"/>
          <w:position w:val="0"/>
        </w:rPr>
        <w:t>೔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3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19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8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spacing w:before="0" w:after="0" w:line="394" w:lineRule="exact"/>
        <w:ind w:right="-68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16"/>
          <w:szCs w:val="16"/>
          <w:position w:val="13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-1"/>
          <w:position w:val="13"/>
        </w:rPr>
        <w:t>௖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10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0"/>
        </w:rPr>
      </w:r>
    </w:p>
    <w:p>
      <w:pPr>
        <w:spacing w:before="0" w:after="0" w:line="94" w:lineRule="exact"/>
        <w:ind w:left="40" w:right="-20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275.895599pt;margin-top:-7.113457pt;width:12.2484pt;height:.1pt;mso-position-horizontal-relative:page;mso-position-vertical-relative:paragraph;z-index:-10071" coordorigin="5518,-142" coordsize="245,2">
            <v:shape style="position:absolute;left:5518;top:-142;width:245;height:2" coordorigin="5518,-142" coordsize="245,0" path="m5518,-142l5763,-142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16"/>
          <w:szCs w:val="16"/>
          <w:spacing w:val="2"/>
          <w:position w:val="5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0"/>
        </w:rPr>
      </w:r>
    </w:p>
    <w:p>
      <w:pPr>
        <w:spacing w:before="0" w:after="0" w:line="394" w:lineRule="exact"/>
        <w:ind w:right="-20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ൈ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21"/>
          <w:w w:val="10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13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0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0" w:after="0" w:line="94" w:lineRule="exact"/>
        <w:ind w:left="205" w:right="-68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300.892395pt;margin-top:-7.113457pt;width:14.99804pt;height:.1pt;mso-position-horizontal-relative:page;mso-position-vertical-relative:paragraph;z-index:-10070" coordorigin="6018,-142" coordsize="300,2">
            <v:shape style="position:absolute;left:6018;top:-142;width:300;height:2" coordorigin="6018,-142" coordsize="300,0" path="m6018,-142l6318,-142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16"/>
          <w:szCs w:val="16"/>
          <w:spacing w:val="5"/>
          <w:position w:val="5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-1"/>
          <w:position w:val="5"/>
        </w:rPr>
        <w:t>௪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position w:val="0"/>
        </w:rPr>
      </w:r>
    </w:p>
    <w:p>
      <w:pPr>
        <w:spacing w:before="0" w:after="0" w:line="394" w:lineRule="exact"/>
        <w:ind w:left="-43" w:right="3394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െ</w:t>
      </w:r>
      <w:r>
        <w:rPr>
          <w:rFonts w:ascii="Cambria Math" w:hAnsi="Cambria Math" w:cs="Cambria Math" w:eastAsia="Cambria Math"/>
          <w:sz w:val="22"/>
          <w:szCs w:val="22"/>
          <w:spacing w:val="-2"/>
          <w:w w:val="10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5"/>
          <w:w w:val="100"/>
          <w:position w:val="13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13"/>
        </w:rPr>
        <w:t>௪</w:t>
      </w:r>
      <w:r>
        <w:rPr>
          <w:rFonts w:ascii="Cambria Math" w:hAnsi="Cambria Math" w:cs="Cambria Math" w:eastAsia="Cambria Math"/>
          <w:sz w:val="13"/>
          <w:szCs w:val="13"/>
          <w:spacing w:val="6"/>
          <w:w w:val="100"/>
          <w:position w:val="10"/>
        </w:rPr>
        <w:t>೔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13"/>
        </w:rPr>
        <w:t>௕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0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0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9"/>
          <w:w w:val="100"/>
          <w:position w:val="1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  <w:position w:val="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94" w:lineRule="exact"/>
        <w:ind w:left="251" w:right="3605"/>
        <w:jc w:val="center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328.908691pt;margin-top:-7.113457pt;width:22.49705pt;height:.1pt;mso-position-horizontal-relative:page;mso-position-vertical-relative:paragraph;z-index:-10069" coordorigin="6578,-142" coordsize="450,2">
            <v:shape style="position:absolute;left:6578;top:-142;width:450;height:2" coordorigin="6578,-142" coordsize="450,0" path="m6578,-142l7028,-142e" filled="f" stroked="t" strokeweight=".849902pt" strokecolor="#000000">
              <v:path arrowok="t"/>
            </v:shape>
          </v:group>
          <w10:wrap type="none"/>
        </w:pict>
      </w:r>
      <w:r>
        <w:rPr>
          <w:rFonts w:ascii="Cambria Math" w:hAnsi="Cambria Math" w:cs="Cambria Math" w:eastAsia="Cambria Math"/>
          <w:sz w:val="16"/>
          <w:szCs w:val="16"/>
          <w:spacing w:val="5"/>
          <w:w w:val="100"/>
          <w:position w:val="5"/>
        </w:rPr>
        <w:t>௑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5"/>
        </w:rPr>
        <w:t>௪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1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jc w:val="center"/>
        <w:spacing w:after="0"/>
        <w:sectPr>
          <w:type w:val="continuous"/>
          <w:pgSz w:w="11920" w:h="16840"/>
          <w:pgMar w:top="220" w:bottom="0" w:left="1300" w:right="1300"/>
          <w:cols w:num="4" w:equalWidth="0">
            <w:col w:w="4107" w:space="111"/>
            <w:col w:w="239" w:space="56"/>
            <w:col w:w="499" w:space="56"/>
            <w:col w:w="4252"/>
          </w:cols>
        </w:sectPr>
      </w:pPr>
      <w:rPr/>
    </w:p>
    <w:p>
      <w:pPr>
        <w:spacing w:before="0" w:after="0" w:line="625" w:lineRule="exact"/>
        <w:ind w:right="-20"/>
        <w:jc w:val="right"/>
        <w:rPr>
          <w:rFonts w:ascii="Cambria Math" w:hAnsi="Cambria Math" w:cs="Cambria Math" w:eastAsia="Cambria Math"/>
          <w:sz w:val="22"/>
          <w:szCs w:val="22"/>
        </w:rPr>
      </w:pPr>
      <w:rPr/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5"/>
        </w:rPr>
        <w:t>݁</w:t>
      </w:r>
      <w:r>
        <w:rPr>
          <w:rFonts w:ascii="Cambria Math" w:hAnsi="Cambria Math" w:cs="Cambria Math" w:eastAsia="Cambria Math"/>
          <w:sz w:val="16"/>
          <w:szCs w:val="16"/>
          <w:spacing w:val="-2"/>
          <w:w w:val="100"/>
          <w:position w:val="0"/>
        </w:rPr>
        <w:t>ா</w:t>
      </w:r>
      <w:r>
        <w:rPr>
          <w:rFonts w:ascii="Cambria Math" w:hAnsi="Cambria Math" w:cs="Cambria Math" w:eastAsia="Cambria Math"/>
          <w:sz w:val="13"/>
          <w:szCs w:val="13"/>
          <w:spacing w:val="7"/>
          <w:w w:val="100"/>
          <w:position w:val="-3"/>
        </w:rPr>
        <w:t>೔</w:t>
      </w:r>
      <w:r>
        <w:rPr>
          <w:rFonts w:ascii="Cambria Math" w:hAnsi="Cambria Math" w:cs="Cambria Math" w:eastAsia="Cambria Math"/>
          <w:sz w:val="16"/>
          <w:szCs w:val="16"/>
          <w:spacing w:val="2"/>
          <w:w w:val="100"/>
          <w:position w:val="0"/>
        </w:rPr>
        <w:t>௉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13"/>
          <w:szCs w:val="13"/>
          <w:spacing w:val="19"/>
          <w:w w:val="100"/>
          <w:position w:val="-3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5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</w:r>
    </w:p>
    <w:p>
      <w:pPr>
        <w:spacing w:before="0" w:after="0" w:line="560" w:lineRule="exact"/>
        <w:ind w:left="235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െ</w:t>
      </w:r>
      <w:r>
        <w:rPr>
          <w:rFonts w:ascii="Cambria Math" w:hAnsi="Cambria Math" w:cs="Cambria Math" w:eastAsia="Cambria Math"/>
          <w:sz w:val="22"/>
          <w:szCs w:val="22"/>
          <w:spacing w:val="-3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5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5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24"/>
          <w:w w:val="100"/>
          <w:position w:val="-5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)</w:t>
      </w:r>
    </w:p>
    <w:p>
      <w:pPr>
        <w:spacing w:before="0" w:after="0" w:line="65" w:lineRule="exact"/>
        <w:ind w:left="130" w:right="-20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291.893494pt;margin-top:-8.571813pt;width:9.248789pt;height:.1pt;mso-position-horizontal-relative:page;mso-position-vertical-relative:paragraph;z-index:-10068" coordorigin="5838,-171" coordsize="185,2">
            <v:shape style="position:absolute;left:5838;top:-171;width:185;height:2" coordorigin="5838,-171" coordsize="185,0" path="m5838,-171l6023,-171e" filled="f" stroked="t" strokeweight=".849902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3.143372pt;margin-top:-18.164696pt;width:6.436658pt;height:9.415841pt;mso-position-horizontal-relative:page;mso-position-vertical-relative:paragraph;z-index:-10063" type="#_x0000_t202" filled="f" stroked="f">
            <v:textbox inset="0,0,0,0">
              <w:txbxContent>
                <w:p>
                  <w:pPr>
                    <w:spacing w:before="0" w:after="0" w:line="188" w:lineRule="exact"/>
                    <w:ind w:right="-68"/>
                    <w:jc w:val="left"/>
                    <w:rPr>
                      <w:rFonts w:ascii="Cambria Math" w:hAnsi="Cambria Math" w:cs="Cambria Math" w:eastAsia="Cambria Math"/>
                      <w:sz w:val="13"/>
                      <w:szCs w:val="13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-1"/>
                      <w:position w:val="3"/>
                    </w:rPr>
                    <w:t>௖</w:t>
                  </w:r>
                  <w:r>
                    <w:rPr>
                      <w:rFonts w:ascii="Cambria Math" w:hAnsi="Cambria Math" w:cs="Cambria Math" w:eastAsia="Cambria Math"/>
                      <w:sz w:val="13"/>
                      <w:szCs w:val="13"/>
                      <w:spacing w:val="0"/>
                      <w:position w:val="-1"/>
                    </w:rPr>
                    <w:t>೔</w:t>
                  </w:r>
                  <w:r>
                    <w:rPr>
                      <w:rFonts w:ascii="Cambria Math" w:hAnsi="Cambria Math" w:cs="Cambria Math" w:eastAsia="Cambria Math"/>
                      <w:sz w:val="13"/>
                      <w:szCs w:val="13"/>
                      <w:spacing w:val="0"/>
                      <w:position w:val="0"/>
                    </w:rPr>
                  </w:r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1.893555pt;margin-top:-6.166266pt;width:6.543144pt;height:7.998953pt;mso-position-horizontal-relative:page;mso-position-vertical-relative:paragraph;z-index:-10062" type="#_x0000_t202" filled="f" stroked="f">
            <v:textbox inset="0,0,0,0">
              <w:txbxContent>
                <w:p>
                  <w:pPr>
                    <w:spacing w:before="0" w:after="0" w:line="160" w:lineRule="exact"/>
                    <w:ind w:right="-64"/>
                    <w:jc w:val="left"/>
                    <w:rPr>
                      <w:rFonts w:ascii="Cambria Math" w:hAnsi="Cambria Math" w:cs="Cambria Math" w:eastAsia="Cambria Math"/>
                      <w:sz w:val="16"/>
                      <w:szCs w:val="16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0"/>
                      <w:w w:val="100"/>
                    </w:rPr>
                    <w:t>௪</w:t>
                  </w:r>
                </w:p>
              </w:txbxContent>
            </v:textbox>
          </v:shape>
        </w:pic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2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4428" w:space="110"/>
            <w:col w:w="4782"/>
          </w:cols>
        </w:sectPr>
      </w:pPr>
      <w:rPr/>
    </w:p>
    <w:p>
      <w:pPr>
        <w:spacing w:before="7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18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62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5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</w:sectPr>
      </w:pPr>
      <w:rPr/>
    </w:p>
    <w:p>
      <w:pPr>
        <w:spacing w:before="0" w:after="0" w:line="399" w:lineRule="exact"/>
        <w:ind w:left="116" w:right="-86"/>
        <w:jc w:val="left"/>
        <w:tabs>
          <w:tab w:pos="1540" w:val="left"/>
          <w:tab w:pos="5440" w:val="left"/>
        </w:tabs>
        <w:rPr>
          <w:rFonts w:ascii="Cambria Math" w:hAnsi="Cambria Math" w:cs="Cambria Math" w:eastAsia="Cambria Math"/>
          <w:sz w:val="22"/>
          <w:szCs w:val="22"/>
        </w:rPr>
      </w:pPr>
      <w:rPr/>
      <w:r>
        <w:rPr/>
        <w:pict>
          <v:group style="position:absolute;margin-left:172.609207pt;margin-top:12.839861pt;width:9.248789pt;height:.1pt;mso-position-horizontal-relative:page;mso-position-vertical-relative:paragraph;z-index:-10067" coordorigin="3452,257" coordsize="185,2">
            <v:shape style="position:absolute;left:3452;top:257;width:185;height:2" coordorigin="3452,257" coordsize="185,0" path="m3452,257l3637,257e" filled="f" stroked="t" strokeweight=".849902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25.085381pt;margin-top:11.995843pt;width:208.510203pt;height:9.415841pt;mso-position-horizontal-relative:page;mso-position-vertical-relative:paragraph;z-index:-10064" type="#_x0000_t202" filled="f" stroked="f">
            <v:textbox inset="0,0,0,0">
              <w:txbxContent>
                <w:p>
                  <w:pPr>
                    <w:spacing w:before="0" w:after="0" w:line="188" w:lineRule="exact"/>
                    <w:ind w:right="-68"/>
                    <w:jc w:val="left"/>
                    <w:tabs>
                      <w:tab w:pos="3860" w:val="left"/>
                    </w:tabs>
                    <w:rPr>
                      <w:rFonts w:ascii="Cambria Math" w:hAnsi="Cambria Math" w:cs="Cambria Math" w:eastAsia="Cambria Math"/>
                      <w:sz w:val="13"/>
                      <w:szCs w:val="13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-2"/>
                      <w:position w:val="3"/>
                    </w:rPr>
                    <w:t>ா</w:t>
                  </w:r>
                  <w:r>
                    <w:rPr>
                      <w:rFonts w:ascii="Cambria Math" w:hAnsi="Cambria Math" w:cs="Cambria Math" w:eastAsia="Cambria Math"/>
                      <w:sz w:val="13"/>
                      <w:szCs w:val="13"/>
                      <w:spacing w:val="6"/>
                      <w:position w:val="-1"/>
                    </w:rPr>
                    <w:t>೔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0"/>
                      <w:position w:val="3"/>
                    </w:rPr>
                    <w:t>௑</w:t>
                    <w:tab/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-2"/>
                      <w:position w:val="3"/>
                    </w:rPr>
                    <w:t>ா</w:t>
                  </w:r>
                  <w:r>
                    <w:rPr>
                      <w:rFonts w:ascii="Cambria Math" w:hAnsi="Cambria Math" w:cs="Cambria Math" w:eastAsia="Cambria Math"/>
                      <w:sz w:val="13"/>
                      <w:szCs w:val="13"/>
                      <w:spacing w:val="7"/>
                      <w:position w:val="-1"/>
                    </w:rPr>
                    <w:t>೔</w:t>
                  </w:r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2"/>
                      <w:position w:val="3"/>
                    </w:rPr>
                    <w:t>௉</w:t>
                  </w:r>
                  <w:r>
                    <w:rPr>
                      <w:rFonts w:ascii="Cambria Math" w:hAnsi="Cambria Math" w:cs="Cambria Math" w:eastAsia="Cambria Math"/>
                      <w:sz w:val="13"/>
                      <w:szCs w:val="13"/>
                      <w:spacing w:val="0"/>
                      <w:position w:val="-1"/>
                    </w:rPr>
                    <w:t>೔</w:t>
                  </w:r>
                  <w:r>
                    <w:rPr>
                      <w:rFonts w:ascii="Cambria Math" w:hAnsi="Cambria Math" w:cs="Cambria Math" w:eastAsia="Cambria Math"/>
                      <w:sz w:val="13"/>
                      <w:szCs w:val="13"/>
                      <w:spacing w:val="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݁</w:t>
        <w:tab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ൌ</w:t>
      </w:r>
      <w:r>
        <w:rPr>
          <w:rFonts w:ascii="Cambria Math" w:hAnsi="Cambria Math" w:cs="Cambria Math" w:eastAsia="Cambria Math"/>
          <w:sz w:val="22"/>
          <w:szCs w:val="22"/>
          <w:spacing w:val="13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1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</w:rPr>
        <w:t>൅</w:t>
      </w:r>
      <w:r>
        <w:rPr>
          <w:rFonts w:ascii="Cambria Math" w:hAnsi="Cambria Math" w:cs="Cambria Math" w:eastAsia="Cambria Math"/>
          <w:sz w:val="22"/>
          <w:szCs w:val="22"/>
          <w:spacing w:val="17"/>
          <w:w w:val="100"/>
        </w:rPr>
        <w:t> </w:t>
      </w:r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13"/>
        </w:rPr>
        <w:t>௕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9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-2"/>
          <w:w w:val="100"/>
          <w:position w:val="9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0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݁</w:t>
        <w:tab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0"/>
        </w:rPr>
        <w:t>ൌ</w:t>
      </w:r>
    </w:p>
    <w:p>
      <w:pPr>
        <w:spacing w:before="0" w:after="0" w:line="424" w:lineRule="exact"/>
        <w:ind w:left="2118" w:right="3227"/>
        <w:jc w:val="center"/>
        <w:rPr>
          <w:rFonts w:ascii="Cambria Math" w:hAnsi="Cambria Math" w:cs="Cambria Math" w:eastAsia="Cambria Math"/>
          <w:sz w:val="13"/>
          <w:szCs w:val="13"/>
        </w:rPr>
      </w:pPr>
      <w:rPr/>
      <w:r>
        <w:rPr>
          <w:rFonts w:ascii="Cambria Math" w:hAnsi="Cambria Math" w:cs="Cambria Math" w:eastAsia="Cambria Math"/>
          <w:sz w:val="16"/>
          <w:szCs w:val="16"/>
          <w:spacing w:val="-1"/>
          <w:w w:val="100"/>
          <w:position w:val="31"/>
        </w:rPr>
        <w:t>௪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27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spacing w:before="0" w:after="0" w:line="428" w:lineRule="exact"/>
        <w:ind w:left="235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br w:type="column"/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"/>
        </w:rPr>
        <w:t>െ</w:t>
      </w:r>
      <w:r>
        <w:rPr>
          <w:rFonts w:ascii="Cambria Math" w:hAnsi="Cambria Math" w:cs="Cambria Math" w:eastAsia="Cambria Math"/>
          <w:sz w:val="22"/>
          <w:szCs w:val="22"/>
          <w:spacing w:val="2"/>
          <w:w w:val="100"/>
          <w:position w:val="2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2"/>
        </w:rPr>
        <w:t>�</w:t>
      </w:r>
      <w:r>
        <w:rPr>
          <w:rFonts w:ascii="Cambria Math" w:hAnsi="Cambria Math" w:cs="Cambria Math" w:eastAsia="Cambria Math"/>
          <w:sz w:val="22"/>
          <w:szCs w:val="22"/>
          <w:spacing w:val="-4"/>
          <w:w w:val="100"/>
          <w:position w:val="2"/>
        </w:rPr>
        <w:t>�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-2"/>
        </w:rPr>
        <w:t>௜</w:t>
      </w:r>
      <w:r>
        <w:rPr>
          <w:rFonts w:ascii="Cambria Math" w:hAnsi="Cambria Math" w:cs="Cambria Math" w:eastAsia="Cambria Math"/>
          <w:sz w:val="16"/>
          <w:szCs w:val="16"/>
          <w:spacing w:val="-21"/>
          <w:w w:val="100"/>
          <w:position w:val="-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356" w:lineRule="exact"/>
        <w:ind w:left="130" w:right="-20"/>
        <w:jc w:val="left"/>
        <w:rPr>
          <w:rFonts w:ascii="Cambria Math" w:hAnsi="Cambria Math" w:cs="Cambria Math" w:eastAsia="Cambria Math"/>
          <w:sz w:val="13"/>
          <w:szCs w:val="13"/>
        </w:rPr>
      </w:pPr>
      <w:rPr/>
      <w:r>
        <w:rPr/>
        <w:pict>
          <v:group style="position:absolute;margin-left:350.905792pt;margin-top:-8.571822pt;width:9.248789pt;height:.1pt;mso-position-horizontal-relative:page;mso-position-vertical-relative:paragraph;z-index:-10066" coordorigin="7018,-171" coordsize="185,2">
            <v:shape style="position:absolute;left:7018;top:-171;width:185;height:2" coordorigin="7018,-171" coordsize="185,0" path="m7018,-171l7203,-171e" filled="f" stroked="t" strokeweight=".849902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52.15564pt;margin-top:-18.169695pt;width:6.436658pt;height:9.42084pt;mso-position-horizontal-relative:page;mso-position-vertical-relative:paragraph;z-index:-10061" type="#_x0000_t202" filled="f" stroked="f">
            <v:textbox inset="0,0,0,0">
              <w:txbxContent>
                <w:p>
                  <w:pPr>
                    <w:spacing w:before="0" w:after="0" w:line="188" w:lineRule="exact"/>
                    <w:ind w:right="-68"/>
                    <w:jc w:val="left"/>
                    <w:rPr>
                      <w:rFonts w:ascii="Cambria Math" w:hAnsi="Cambria Math" w:cs="Cambria Math" w:eastAsia="Cambria Math"/>
                      <w:sz w:val="13"/>
                      <w:szCs w:val="13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-1"/>
                      <w:position w:val="3"/>
                    </w:rPr>
                    <w:t>௖</w:t>
                  </w:r>
                  <w:r>
                    <w:rPr>
                      <w:rFonts w:ascii="Cambria Math" w:hAnsi="Cambria Math" w:cs="Cambria Math" w:eastAsia="Cambria Math"/>
                      <w:sz w:val="13"/>
                      <w:szCs w:val="13"/>
                      <w:spacing w:val="0"/>
                      <w:position w:val="-1"/>
                    </w:rPr>
                    <w:t>೔</w:t>
                  </w:r>
                  <w:r>
                    <w:rPr>
                      <w:rFonts w:ascii="Cambria Math" w:hAnsi="Cambria Math" w:cs="Cambria Math" w:eastAsia="Cambria Math"/>
                      <w:sz w:val="13"/>
                      <w:szCs w:val="13"/>
                      <w:spacing w:val="0"/>
                      <w:position w:val="0"/>
                    </w:rPr>
                  </w:r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50.905823pt;margin-top:-6.166266pt;width:6.543144pt;height:7.998953pt;mso-position-horizontal-relative:page;mso-position-vertical-relative:paragraph;z-index:-10060" type="#_x0000_t202" filled="f" stroked="f">
            <v:textbox inset="0,0,0,0">
              <w:txbxContent>
                <w:p>
                  <w:pPr>
                    <w:spacing w:before="0" w:after="0" w:line="160" w:lineRule="exact"/>
                    <w:ind w:right="-64"/>
                    <w:jc w:val="left"/>
                    <w:rPr>
                      <w:rFonts w:ascii="Cambria Math" w:hAnsi="Cambria Math" w:cs="Cambria Math" w:eastAsia="Cambria Math"/>
                      <w:sz w:val="16"/>
                      <w:szCs w:val="16"/>
                    </w:rPr>
                  </w:pPr>
                  <w:rPr/>
                  <w:r>
                    <w:rPr>
                      <w:rFonts w:ascii="Cambria Math" w:hAnsi="Cambria Math" w:cs="Cambria Math" w:eastAsia="Cambria Math"/>
                      <w:sz w:val="16"/>
                      <w:szCs w:val="16"/>
                      <w:spacing w:val="0"/>
                      <w:w w:val="100"/>
                    </w:rPr>
                    <w:t>௪</w:t>
                  </w:r>
                </w:p>
              </w:txbxContent>
            </v:textbox>
          </v:shape>
        </w:pic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25"/>
        </w:rPr>
        <w:t>೔</w:t>
      </w:r>
      <w:r>
        <w:rPr>
          <w:rFonts w:ascii="Cambria Math" w:hAnsi="Cambria Math" w:cs="Cambria Math" w:eastAsia="Cambria Math"/>
          <w:sz w:val="13"/>
          <w:szCs w:val="13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220" w:bottom="0" w:left="1300" w:right="1300"/>
          <w:cols w:num="2" w:equalWidth="0">
            <w:col w:w="5613" w:space="105"/>
            <w:col w:w="3602"/>
          </w:cols>
        </w:sectPr>
      </w:pPr>
      <w:rPr/>
    </w:p>
    <w:p>
      <w:pPr>
        <w:spacing w:before="51" w:after="0" w:line="269" w:lineRule="auto"/>
        <w:ind w:left="116" w:right="5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4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5877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4)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h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6" w:lineRule="auto"/>
        <w:ind w:left="116" w:right="6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" w:after="0" w:line="266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8" w:lineRule="auto"/>
        <w:ind w:left="116" w:right="59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side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IV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IV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appl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appl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Va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pal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0" w:after="0" w:line="456" w:lineRule="exact"/>
        <w:ind w:left="116" w:right="57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4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4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  <w:position w:val="1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-1"/>
          <w:w w:val="100"/>
          <w:position w:val="14"/>
        </w:rPr>
        <w:t>𝐶</w:t>
      </w:r>
      <w:r>
        <w:rPr>
          <w:rFonts w:ascii="Cambria Math" w:hAnsi="Cambria Math" w:cs="Cambria Math" w:eastAsia="Cambria Math"/>
          <w:sz w:val="22"/>
          <w:szCs w:val="22"/>
          <w:spacing w:val="-26"/>
          <w:w w:val="100"/>
          <w:position w:val="14"/>
        </w:rPr>
        <w:t>𝑃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0"/>
        </w:rPr>
        <w:t>௞</w:t>
      </w:r>
      <w:r>
        <w:rPr>
          <w:rFonts w:ascii="Cambria Math" w:hAnsi="Cambria Math" w:cs="Cambria Math" w:eastAsia="Cambria Math"/>
          <w:sz w:val="16"/>
          <w:szCs w:val="16"/>
          <w:spacing w:val="0"/>
          <w:w w:val="100"/>
          <w:position w:val="10"/>
        </w:rPr>
        <w:t>   </w:t>
      </w:r>
      <w:r>
        <w:rPr>
          <w:rFonts w:ascii="Cambria Math" w:hAnsi="Cambria Math" w:cs="Cambria Math" w:eastAsia="Cambria Math"/>
          <w:sz w:val="16"/>
          <w:szCs w:val="16"/>
          <w:spacing w:val="13"/>
          <w:w w:val="100"/>
          <w:position w:val="1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4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4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14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  <w:position w:val="1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14"/>
        </w:rPr>
        <w:t>݇</w:t>
      </w:r>
      <w:r>
        <w:rPr>
          <w:rFonts w:ascii="Cambria Math" w:hAnsi="Cambria Math" w:cs="Cambria Math" w:eastAsia="Cambria Math"/>
          <w:sz w:val="22"/>
          <w:szCs w:val="22"/>
          <w:spacing w:val="0"/>
          <w:w w:val="100"/>
          <w:position w:val="14"/>
        </w:rPr>
        <w:t> </w:t>
      </w:r>
      <w:r>
        <w:rPr>
          <w:rFonts w:ascii="Cambria Math" w:hAnsi="Cambria Math" w:cs="Cambria Math" w:eastAsia="Cambria Math"/>
          <w:sz w:val="22"/>
          <w:szCs w:val="22"/>
          <w:spacing w:val="46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14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14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1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4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14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14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14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14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4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14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14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1"/>
          <w:position w:val="14"/>
        </w:rPr>
        <w:t>ts·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14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  <w:position w:val="14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14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14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118" w:lineRule="exact"/>
        <w:ind w:left="116" w:right="7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2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2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2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2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2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2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0" w:after="0" w:line="268" w:lineRule="auto"/>
        <w:ind w:left="116" w:right="5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9" w:lineRule="auto"/>
        <w:ind w:left="116" w:right="5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bta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sf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--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5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0" w:after="0" w:line="268" w:lineRule="exact"/>
        <w:ind w:left="116" w:right="11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6394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5)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h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su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3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9" w:lineRule="auto"/>
        <w:ind w:left="116" w:right="5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5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5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.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)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rp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4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5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85" w:right="1392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ab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2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: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4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da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2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16.349602" w:type="dxa"/>
      </w:tblPr>
      <w:tblGrid/>
      <w:tr>
        <w:trPr>
          <w:trHeight w:val="515" w:hRule="exact"/>
        </w:trPr>
        <w:tc>
          <w:tcPr>
            <w:tcW w:w="1539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x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end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946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  <w:position w:val="1"/>
              </w:rPr>
              <w:t>É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té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09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32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</w:tr>
      <w:tr>
        <w:trPr>
          <w:trHeight w:val="409" w:hRule="exact"/>
        </w:trPr>
        <w:tc>
          <w:tcPr>
            <w:tcW w:w="1539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Food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946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  <w:position w:val="1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09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32" w:type="dxa"/>
            <w:tcBorders>
              <w:top w:val="single" w:sz="4.799476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8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</w:tr>
      <w:tr>
        <w:trPr>
          <w:trHeight w:val="610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  <w:rPr/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10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ty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05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10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G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as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10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  <w:rPr/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10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Ot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her</w:t>
            </w:r>
            <w:r>
              <w:rPr>
                <w:rFonts w:ascii="Calibri" w:hAnsi="Calibri" w:cs="Calibri" w:eastAsia="Calibri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f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ue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10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08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07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  <w:rPr/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10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ew</w:t>
            </w:r>
            <w:r>
              <w:rPr>
                <w:rFonts w:ascii="Calibri" w:hAnsi="Calibri" w:cs="Calibri" w:eastAsia="Calibri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v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eh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10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08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G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07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  <w:rPr/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76" w:hRule="exact"/>
        </w:trPr>
        <w:tc>
          <w:tcPr>
            <w:tcW w:w="9308" w:type="dxa"/>
            <w:gridSpan w:val="13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0" w:right="-20"/>
              <w:jc w:val="left"/>
              <w:tabs>
                <w:tab w:pos="660" w:val="left"/>
                <w:tab w:pos="1180" w:val="left"/>
                <w:tab w:pos="2540" w:val="left"/>
                <w:tab w:pos="3160" w:val="left"/>
                <w:tab w:pos="3780" w:val="left"/>
                <w:tab w:pos="4400" w:val="left"/>
                <w:tab w:pos="5020" w:val="left"/>
                <w:tab w:pos="5640" w:val="left"/>
                <w:tab w:pos="6260" w:val="left"/>
                <w:tab w:pos="6880" w:val="left"/>
                <w:tab w:pos="7500" w:val="left"/>
                <w:tab w:pos="8120" w:val="left"/>
                <w:tab w:pos="87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&amp;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46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42" w:after="0" w:line="264" w:lineRule="exact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445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24" w:lineRule="exact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</w:tr>
      <w:tr>
        <w:trPr>
          <w:trHeight w:val="308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ad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35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&amp;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36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w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708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67" w:lineRule="exact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365" w:hRule="exact"/>
        </w:trPr>
        <w:tc>
          <w:tcPr>
            <w:tcW w:w="1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</w:tbl>
    <w:p>
      <w:pPr>
        <w:jc w:val="left"/>
        <w:spacing w:after="0"/>
        <w:sectPr>
          <w:pgSz w:w="11920" w:h="16840"/>
          <w:pgMar w:top="1340" w:bottom="280" w:left="1300" w:right="1080"/>
        </w:sectPr>
      </w:pPr>
      <w:rPr/>
    </w:p>
    <w:p>
      <w:pPr>
        <w:spacing w:before="3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16.349602" w:type="dxa"/>
      </w:tblPr>
      <w:tblGrid/>
      <w:tr>
        <w:trPr>
          <w:trHeight w:val="565" w:hRule="exact"/>
        </w:trPr>
        <w:tc>
          <w:tcPr>
            <w:tcW w:w="153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88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78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7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14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55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10" w:hRule="exact"/>
        </w:trPr>
        <w:tc>
          <w:tcPr>
            <w:tcW w:w="153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Ot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her</w:t>
            </w:r>
            <w:r>
              <w:rPr>
                <w:rFonts w:ascii="Calibri" w:hAnsi="Calibri" w:cs="Calibri" w:eastAsia="Calibri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88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8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7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14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10" w:hRule="exact"/>
        </w:trPr>
        <w:tc>
          <w:tcPr>
            <w:tcW w:w="153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  <w:rPr/>
          </w:p>
        </w:tc>
        <w:tc>
          <w:tcPr>
            <w:tcW w:w="88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8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7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4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08" w:hRule="exact"/>
        </w:trPr>
        <w:tc>
          <w:tcPr>
            <w:tcW w:w="153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Ot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her</w:t>
            </w:r>
            <w:r>
              <w:rPr>
                <w:rFonts w:ascii="Calibri" w:hAnsi="Calibri" w:cs="Calibri" w:eastAsia="Calibri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88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8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7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14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07" w:hRule="exact"/>
        </w:trPr>
        <w:tc>
          <w:tcPr>
            <w:tcW w:w="153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88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8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7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14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10" w:hRule="exact"/>
        </w:trPr>
        <w:tc>
          <w:tcPr>
            <w:tcW w:w="153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H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en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</w:t>
            </w:r>
          </w:p>
        </w:tc>
        <w:tc>
          <w:tcPr>
            <w:tcW w:w="88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78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7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14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10" w:hRule="exact"/>
        </w:trPr>
        <w:tc>
          <w:tcPr>
            <w:tcW w:w="153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  <w:rPr/>
          </w:p>
        </w:tc>
        <w:tc>
          <w:tcPr>
            <w:tcW w:w="88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8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7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4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10" w:hRule="exact"/>
        </w:trPr>
        <w:tc>
          <w:tcPr>
            <w:tcW w:w="153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v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eh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88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8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7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14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16" w:hRule="exact"/>
        </w:trPr>
        <w:tc>
          <w:tcPr>
            <w:tcW w:w="1533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882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8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79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4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20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632" w:type="dxa"/>
            <w:tcBorders>
              <w:top w:val="nil" w:sz="6" w:space="0" w:color="auto"/>
              <w:bottom w:val="single" w:sz="4.799476" w:space="0" w:color="000000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8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</w:tbl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18" w:after="0" w:line="266" w:lineRule="auto"/>
        <w:ind w:left="116" w:right="28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71" w:lineRule="auto"/>
        <w:ind w:left="116" w:right="274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4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as: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stant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71" w:lineRule="auto"/>
        <w:ind w:left="116" w:right="286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stant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+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+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ts: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s;</w:t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6" w:lineRule="auto"/>
        <w:ind w:left="116" w:right="279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4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16" w:right="284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pgSz w:w="11920" w:h="16840"/>
          <w:pgMar w:top="1240" w:bottom="280" w:left="1300" w:right="1080"/>
        </w:sectPr>
      </w:pPr>
      <w:rPr/>
    </w:p>
    <w:p>
      <w:pPr>
        <w:spacing w:before="51" w:after="0" w:line="269" w:lineRule="auto"/>
        <w:ind w:left="116" w:right="5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8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639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5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.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2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)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3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4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49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5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07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ab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3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: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5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7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4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3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0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95.352259" w:type="dxa"/>
      </w:tblPr>
      <w:tblGrid/>
      <w:tr>
        <w:trPr>
          <w:trHeight w:val="810" w:hRule="exact"/>
        </w:trPr>
        <w:tc>
          <w:tcPr>
            <w:tcW w:w="3221" w:type="dxa"/>
            <w:tcBorders>
              <w:top w:val="single" w:sz="4.799476" w:space="0" w:color="000000"/>
              <w:bottom w:val="single" w:sz="4.799476" w:space="0" w:color="000000"/>
              <w:left w:val="nil" w:sz="6" w:space="0" w:color="auto"/>
              <w:right w:val="single" w:sz="4.799476" w:space="0" w:color="000000"/>
            </w:tcBorders>
          </w:tcPr>
          <w:p>
            <w:pPr>
              <w:spacing w:before="3" w:after="0" w:line="140" w:lineRule="exact"/>
              <w:jc w:val="left"/>
              <w:rPr>
                <w:sz w:val="14"/>
                <w:szCs w:val="14"/>
              </w:rPr>
            </w:pPr>
            <w:rPr/>
            <w:r>
              <w:rPr>
                <w:sz w:val="14"/>
                <w:szCs w:val="14"/>
              </w:rPr>
            </w:r>
          </w:p>
          <w:p>
            <w:pPr>
              <w:spacing w:before="0" w:after="0" w:line="240" w:lineRule="auto"/>
              <w:ind w:left="85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2936" w:type="dxa"/>
            <w:tcBorders>
              <w:top w:val="single" w:sz="4.799476" w:space="0" w:color="000000"/>
              <w:bottom w:val="single" w:sz="4.799476" w:space="0" w:color="000000"/>
              <w:left w:val="single" w:sz="4.799476" w:space="0" w:color="000000"/>
              <w:right w:val="single" w:sz="4.799476" w:space="0" w:color="000000"/>
            </w:tcBorders>
          </w:tcPr>
          <w:p>
            <w:pPr>
              <w:spacing w:before="0" w:after="0" w:line="224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4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4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4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4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4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4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0" w:after="0" w:line="150" w:lineRule="exact"/>
              <w:ind w:left="153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2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2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2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2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2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2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2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2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2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0" w:after="0" w:line="189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1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1"/>
              </w:rPr>
              <w:t>ast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  <w:position w:val="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1"/>
              </w:rPr>
              <w:t>ty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2936" w:type="dxa"/>
            <w:tcBorders>
              <w:top w:val="single" w:sz="4.799476" w:space="0" w:color="000000"/>
              <w:bottom w:val="single" w:sz="4.799476" w:space="0" w:color="000000"/>
              <w:left w:val="single" w:sz="4.799476" w:space="0" w:color="000000"/>
              <w:right w:val="nil" w:sz="6" w:space="0" w:color="auto"/>
            </w:tcBorders>
          </w:tcPr>
          <w:p>
            <w:pPr>
              <w:spacing w:before="0" w:after="0" w:line="224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4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4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4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4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4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0" w:after="0" w:line="150" w:lineRule="exact"/>
              <w:ind w:left="153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2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2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2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2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2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2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2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2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2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0" w:after="0" w:line="189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1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1"/>
              </w:rPr>
              <w:t>ast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  <w:position w:val="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1"/>
              </w:rPr>
              <w:t>ty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</w:tc>
      </w:tr>
      <w:tr>
        <w:trPr>
          <w:trHeight w:val="1510" w:hRule="exact"/>
        </w:trPr>
        <w:tc>
          <w:tcPr>
            <w:tcW w:w="3221" w:type="dxa"/>
            <w:vMerge w:val="restart"/>
            <w:tcBorders>
              <w:top w:val="single" w:sz="4.799476" w:space="0" w:color="000000"/>
              <w:left w:val="nil" w:sz="6" w:space="0" w:color="auto"/>
              <w:right w:val="single" w:sz="4.799476" w:space="0" w:color="000000"/>
            </w:tcBorders>
          </w:tcPr>
          <w:p>
            <w:pPr>
              <w:spacing w:before="0" w:after="0" w:line="263" w:lineRule="exact"/>
              <w:ind w:left="85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85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85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449" w:lineRule="auto"/>
              <w:ind w:left="85" w:right="1661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Ne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auto"/>
              <w:ind w:left="85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&amp;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85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&amp;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85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449" w:lineRule="auto"/>
              <w:ind w:left="85" w:right="145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  <w:tc>
          <w:tcPr>
            <w:tcW w:w="2936" w:type="dxa"/>
            <w:tcBorders>
              <w:top w:val="single" w:sz="4.799476" w:space="0" w:color="000000"/>
              <w:bottom w:val="nil" w:sz="6" w:space="0" w:color="auto"/>
              <w:left w:val="single" w:sz="4.799476" w:space="0" w:color="000000"/>
              <w:right w:val="single" w:sz="4.799476" w:space="0" w:color="000000"/>
            </w:tcBorders>
          </w:tcPr>
          <w:p>
            <w:pPr>
              <w:spacing w:before="0" w:after="0" w:line="263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2936" w:type="dxa"/>
            <w:tcBorders>
              <w:top w:val="single" w:sz="4.799476" w:space="0" w:color="000000"/>
              <w:bottom w:val="nil" w:sz="6" w:space="0" w:color="auto"/>
              <w:left w:val="single" w:sz="4.799476" w:space="0" w:color="000000"/>
              <w:right w:val="nil" w:sz="6" w:space="0" w:color="auto"/>
            </w:tcBorders>
          </w:tcPr>
          <w:p>
            <w:pPr>
              <w:spacing w:before="0" w:after="0" w:line="263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5" w:hRule="exact"/>
        </w:trPr>
        <w:tc>
          <w:tcPr>
            <w:tcW w:w="3221" w:type="dxa"/>
            <w:vMerge/>
            <w:tcBorders>
              <w:left w:val="nil" w:sz="6" w:space="0" w:color="auto"/>
              <w:right w:val="single" w:sz="4.799476" w:space="0" w:color="000000"/>
            </w:tcBorders>
          </w:tcPr>
          <w:p>
            <w:pPr/>
            <w:rPr/>
          </w:p>
        </w:tc>
        <w:tc>
          <w:tcPr>
            <w:tcW w:w="2936" w:type="dxa"/>
            <w:tcBorders>
              <w:top w:val="nil" w:sz="6" w:space="0" w:color="auto"/>
              <w:bottom w:val="single" w:sz="4.799476" w:space="0" w:color="000000"/>
              <w:left w:val="single" w:sz="4.799476" w:space="0" w:color="000000"/>
              <w:right w:val="single" w:sz="4.799476" w:space="0" w:color="000000"/>
            </w:tcBorders>
            <w:shd w:val="clear" w:color="auto" w:fill="FFC000"/>
          </w:tcPr>
          <w:p>
            <w:pPr>
              <w:spacing w:before="0" w:after="0" w:line="264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8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80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2936" w:type="dxa"/>
            <w:tcBorders>
              <w:top w:val="nil" w:sz="6" w:space="0" w:color="auto"/>
              <w:bottom w:val="nil" w:sz="6" w:space="0" w:color="auto"/>
              <w:left w:val="single" w:sz="4.799476" w:space="0" w:color="000000"/>
              <w:right w:val="nil" w:sz="6" w:space="0" w:color="auto"/>
            </w:tcBorders>
            <w:shd w:val="clear" w:color="auto" w:fill="C0504D"/>
          </w:tcPr>
          <w:p>
            <w:pPr>
              <w:spacing w:before="0" w:after="0" w:line="264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0"/>
                <w:w w:val="100"/>
              </w:rPr>
              <w:t>2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47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</w:tr>
      <w:tr>
        <w:trPr>
          <w:trHeight w:val="1510" w:hRule="exact"/>
        </w:trPr>
        <w:tc>
          <w:tcPr>
            <w:tcW w:w="3221" w:type="dxa"/>
            <w:vMerge/>
            <w:tcBorders>
              <w:left w:val="nil" w:sz="6" w:space="0" w:color="auto"/>
              <w:right w:val="single" w:sz="4.799476" w:space="0" w:color="000000"/>
            </w:tcBorders>
          </w:tcPr>
          <w:p>
            <w:pPr/>
            <w:rPr/>
          </w:p>
        </w:tc>
        <w:tc>
          <w:tcPr>
            <w:tcW w:w="2936" w:type="dxa"/>
            <w:vMerge w:val="restart"/>
            <w:tcBorders>
              <w:top w:val="single" w:sz="4.799476" w:space="0" w:color="000000"/>
              <w:left w:val="single" w:sz="4.799476" w:space="0" w:color="000000"/>
              <w:right w:val="single" w:sz="4.799476" w:space="0" w:color="000000"/>
            </w:tcBorders>
          </w:tcPr>
          <w:p>
            <w:pPr>
              <w:spacing w:before="0" w:after="0" w:line="263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8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80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80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8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2936" w:type="dxa"/>
            <w:tcBorders>
              <w:top w:val="nil" w:sz="6" w:space="0" w:color="auto"/>
              <w:bottom w:val="nil" w:sz="6" w:space="0" w:color="auto"/>
              <w:left w:val="single" w:sz="4.799476" w:space="0" w:color="000000"/>
              <w:right w:val="nil" w:sz="6" w:space="0" w:color="auto"/>
            </w:tcBorders>
          </w:tcPr>
          <w:p>
            <w:pPr>
              <w:spacing w:before="0" w:after="0" w:line="269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  <w:position w:val="-1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  <w:position w:val="-1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6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  <w:position w:val="-1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  <w:position w:val="-1"/>
              </w:rPr>
              <w:t>40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1005" w:hRule="exact"/>
        </w:trPr>
        <w:tc>
          <w:tcPr>
            <w:tcW w:w="3221" w:type="dxa"/>
            <w:vMerge/>
            <w:tcBorders>
              <w:left w:val="nil" w:sz="6" w:space="0" w:color="auto"/>
              <w:right w:val="single" w:sz="4.799476" w:space="0" w:color="000000"/>
            </w:tcBorders>
          </w:tcPr>
          <w:p>
            <w:pPr/>
            <w:rPr/>
          </w:p>
        </w:tc>
        <w:tc>
          <w:tcPr>
            <w:tcW w:w="2936" w:type="dxa"/>
            <w:vMerge/>
            <w:tcBorders>
              <w:left w:val="single" w:sz="4.799476" w:space="0" w:color="000000"/>
              <w:right w:val="single" w:sz="4.799476" w:space="0" w:color="000000"/>
            </w:tcBorders>
          </w:tcPr>
          <w:p>
            <w:pPr/>
            <w:rPr/>
          </w:p>
        </w:tc>
        <w:tc>
          <w:tcPr>
            <w:tcW w:w="2936" w:type="dxa"/>
            <w:tcBorders>
              <w:top w:val="nil" w:sz="6" w:space="0" w:color="auto"/>
              <w:bottom w:val="nil" w:sz="6" w:space="0" w:color="auto"/>
              <w:left w:val="single" w:sz="4.799476" w:space="0" w:color="000000"/>
              <w:right w:val="nil" w:sz="6" w:space="0" w:color="auto"/>
            </w:tcBorders>
            <w:shd w:val="clear" w:color="auto" w:fill="C0504D"/>
          </w:tcPr>
          <w:p>
            <w:pPr>
              <w:spacing w:before="0" w:after="0" w:line="264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0"/>
                <w:w w:val="100"/>
              </w:rPr>
              <w:t>5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47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0"/>
                <w:w w:val="100"/>
              </w:rPr>
              <w:t>9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FFFF"/>
                <w:spacing w:val="-2"/>
                <w:w w:val="100"/>
              </w:rPr>
              <w:t>39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</w:tr>
      <w:tr>
        <w:trPr>
          <w:trHeight w:val="1505" w:hRule="exact"/>
        </w:trPr>
        <w:tc>
          <w:tcPr>
            <w:tcW w:w="3221" w:type="dxa"/>
            <w:vMerge/>
            <w:tcBorders>
              <w:left w:val="nil" w:sz="6" w:space="0" w:color="auto"/>
              <w:right w:val="single" w:sz="4.799476" w:space="0" w:color="000000"/>
            </w:tcBorders>
          </w:tcPr>
          <w:p>
            <w:pPr/>
            <w:rPr/>
          </w:p>
        </w:tc>
        <w:tc>
          <w:tcPr>
            <w:tcW w:w="2936" w:type="dxa"/>
            <w:vMerge/>
            <w:tcBorders>
              <w:bottom w:val="nil" w:sz="6" w:space="0" w:color="auto"/>
              <w:left w:val="single" w:sz="4.799476" w:space="0" w:color="000000"/>
              <w:right w:val="single" w:sz="4.799476" w:space="0" w:color="000000"/>
            </w:tcBorders>
          </w:tcPr>
          <w:p>
            <w:pPr/>
            <w:rPr/>
          </w:p>
        </w:tc>
        <w:tc>
          <w:tcPr>
            <w:tcW w:w="2936" w:type="dxa"/>
            <w:vMerge w:val="restart"/>
            <w:tcBorders>
              <w:top w:val="nil" w:sz="6" w:space="0" w:color="auto"/>
              <w:left w:val="single" w:sz="4.799476" w:space="0" w:color="000000"/>
              <w:right w:val="nil" w:sz="6" w:space="0" w:color="auto"/>
            </w:tcBorders>
          </w:tcPr>
          <w:p>
            <w:pPr>
              <w:spacing w:before="0" w:after="0" w:line="264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38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5" w:hRule="exact"/>
        </w:trPr>
        <w:tc>
          <w:tcPr>
            <w:tcW w:w="3221" w:type="dxa"/>
            <w:vMerge/>
            <w:tcBorders>
              <w:left w:val="nil" w:sz="6" w:space="0" w:color="auto"/>
              <w:right w:val="single" w:sz="4.799476" w:space="0" w:color="000000"/>
            </w:tcBorders>
          </w:tcPr>
          <w:p>
            <w:pPr/>
            <w:rPr/>
          </w:p>
        </w:tc>
        <w:tc>
          <w:tcPr>
            <w:tcW w:w="2936" w:type="dxa"/>
            <w:tcBorders>
              <w:top w:val="nil" w:sz="6" w:space="0" w:color="auto"/>
              <w:bottom w:val="single" w:sz="4.799476" w:space="0" w:color="000000"/>
              <w:left w:val="single" w:sz="4.799476" w:space="0" w:color="000000"/>
              <w:right w:val="single" w:sz="4.799476" w:space="0" w:color="000000"/>
            </w:tcBorders>
            <w:shd w:val="clear" w:color="auto" w:fill="FFC000"/>
          </w:tcPr>
          <w:p>
            <w:pPr>
              <w:spacing w:before="0" w:after="0" w:line="264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81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2936" w:type="dxa"/>
            <w:vMerge/>
            <w:tcBorders>
              <w:bottom w:val="single" w:sz="4.799476" w:space="0" w:color="FFC000"/>
              <w:left w:val="single" w:sz="4.799476" w:space="0" w:color="000000"/>
              <w:right w:val="nil" w:sz="6" w:space="0" w:color="auto"/>
            </w:tcBorders>
          </w:tcPr>
          <w:p>
            <w:pPr/>
            <w:rPr/>
          </w:p>
        </w:tc>
      </w:tr>
      <w:tr>
        <w:trPr>
          <w:trHeight w:val="511" w:hRule="exact"/>
        </w:trPr>
        <w:tc>
          <w:tcPr>
            <w:tcW w:w="3221" w:type="dxa"/>
            <w:vMerge/>
            <w:tcBorders>
              <w:bottom w:val="single" w:sz="4.799476" w:space="0" w:color="000000"/>
              <w:left w:val="nil" w:sz="6" w:space="0" w:color="auto"/>
              <w:right w:val="single" w:sz="4.799476" w:space="0" w:color="000000"/>
            </w:tcBorders>
          </w:tcPr>
          <w:p>
            <w:pPr/>
            <w:rPr/>
          </w:p>
        </w:tc>
        <w:tc>
          <w:tcPr>
            <w:tcW w:w="2936" w:type="dxa"/>
            <w:tcBorders>
              <w:top w:val="single" w:sz="4.799476" w:space="0" w:color="000000"/>
              <w:bottom w:val="single" w:sz="4.799476" w:space="0" w:color="000000"/>
              <w:left w:val="single" w:sz="4.799476" w:space="0" w:color="000000"/>
              <w:right w:val="single" w:sz="4.799476" w:space="0" w:color="000000"/>
            </w:tcBorders>
          </w:tcPr>
          <w:p>
            <w:pPr>
              <w:spacing w:before="0" w:after="0" w:line="263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2936" w:type="dxa"/>
            <w:tcBorders>
              <w:top w:val="single" w:sz="4.799476" w:space="0" w:color="FFC000"/>
              <w:bottom w:val="single" w:sz="4.799476" w:space="0" w:color="000000"/>
              <w:left w:val="single" w:sz="4.799476" w:space="0" w:color="000000"/>
              <w:right w:val="nil" w:sz="6" w:space="0" w:color="auto"/>
            </w:tcBorders>
            <w:shd w:val="clear" w:color="auto" w:fill="FFC000"/>
          </w:tcPr>
          <w:p>
            <w:pPr>
              <w:spacing w:before="0" w:after="0" w:line="263" w:lineRule="exact"/>
              <w:ind w:left="64" w:right="-20"/>
              <w:jc w:val="left"/>
              <w:tabs>
                <w:tab w:pos="15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</w:tbl>
    <w:p>
      <w:pPr>
        <w:jc w:val="left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71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%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=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%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=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%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=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%,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9" w:lineRule="auto"/>
        <w:ind w:left="116" w:right="5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%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0" w:after="0" w:line="268" w:lineRule="exact"/>
        <w:ind w:left="116" w:right="7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%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%: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0" w:after="0" w:line="266" w:lineRule="auto"/>
        <w:ind w:left="116" w:right="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7" w:lineRule="auto"/>
        <w:ind w:left="116" w:right="6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s)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%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8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xpla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590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5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.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3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)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7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b/>
          <w:bCs/>
        </w:rPr>
        <w:t>re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6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xha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6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ata.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71" w:lineRule="auto"/>
        <w:ind w:left="116" w:right="6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9" w:lineRule="auto"/>
        <w:ind w:left="116" w:right="6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6" w:lineRule="auto"/>
        <w:ind w:left="116" w:right="58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st,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8" w:lineRule="auto"/>
        <w:ind w:left="116" w:right="5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stabl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t.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xpla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taki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as.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take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6" w:lineRule="auto"/>
        <w:ind w:left="116" w:right="6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68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ata.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57;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</w:p>
    <w:p>
      <w:pPr>
        <w:spacing w:before="4" w:after="0" w:line="267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6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bs.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xpla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8" w:lineRule="auto"/>
        <w:ind w:left="116" w:right="5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E</w:t>
      </w:r>
      <w:r>
        <w:rPr>
          <w:rFonts w:ascii="Sylfaen" w:hAnsi="Sylfaen" w:cs="Sylfaen" w:eastAsia="Sylfaen"/>
          <w:sz w:val="13"/>
          <w:szCs w:val="13"/>
          <w:spacing w:val="0"/>
          <w:w w:val="100"/>
        </w:rPr>
        <w:t>4</w:t>
      </w:r>
      <w:r>
        <w:rPr>
          <w:rFonts w:ascii="Sylfaen" w:hAnsi="Sylfaen" w:cs="Sylfaen" w:eastAsia="Sylfaen"/>
          <w:sz w:val="13"/>
          <w:szCs w:val="13"/>
          <w:spacing w:val="0"/>
          <w:w w:val="100"/>
        </w:rPr>
        <w:t> </w:t>
      </w:r>
      <w:r>
        <w:rPr>
          <w:rFonts w:ascii="Sylfaen" w:hAnsi="Sylfaen" w:cs="Sylfaen" w:eastAsia="Sylfaen"/>
          <w:sz w:val="13"/>
          <w:szCs w:val="13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foo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xpla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8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ban;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and,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</w:p>
    <w:p>
      <w:pPr>
        <w:spacing w:before="1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2188"/>
        <w:jc w:val="both"/>
        <w:rPr>
          <w:rFonts w:ascii="Century Gothic" w:hAnsi="Century Gothic" w:cs="Century Gothic" w:eastAsia="Century Gothic"/>
          <w:sz w:val="16"/>
          <w:szCs w:val="16"/>
        </w:rPr>
      </w:pPr>
      <w:rPr/>
      <w:r>
        <w:rPr>
          <w:rFonts w:ascii="Century Gothic" w:hAnsi="Century Gothic" w:cs="Century Gothic" w:eastAsia="Century Gothic"/>
          <w:sz w:val="10"/>
          <w:szCs w:val="10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10"/>
          <w:szCs w:val="10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1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u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16"/>
          <w:szCs w:val="16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de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q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u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u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om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q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u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h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16"/>
          <w:szCs w:val="16"/>
          <w:spacing w:val="-4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s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16"/>
          <w:szCs w:val="16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off</w:t>
      </w:r>
      <w:r>
        <w:rPr>
          <w:rFonts w:ascii="Century Gothic" w:hAnsi="Century Gothic" w:cs="Century Gothic" w:eastAsia="Century Gothic"/>
          <w:sz w:val="16"/>
          <w:szCs w:val="16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16"/>
          <w:szCs w:val="16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16"/>
          <w:szCs w:val="16"/>
          <w:spacing w:val="0"/>
          <w:w w:val="100"/>
        </w:rPr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69" w:lineRule="auto"/>
        <w:ind w:left="116" w:right="58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51;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93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8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5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6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5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tax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mate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0" w:after="0" w:line="269" w:lineRule="exact"/>
        <w:ind w:left="116" w:right="7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30" w:after="0" w:line="268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ps.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309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b/>
          <w:bCs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b/>
          <w:bCs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b/>
          <w:bCs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00" w:lineRule="atLeast"/>
        <w:ind w:left="186" w:right="716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70.817482pt;margin-top:1.573844pt;width:453.64063pt;height:.1pt;mso-position-horizontal-relative:page;mso-position-vertical-relative:paragraph;z-index:-10059" coordorigin="1416,31" coordsize="9073,2">
            <v:shape style="position:absolute;left:1416;top:31;width:9073;height:2" coordorigin="1416,31" coordsize="9073,0" path="m1416,31l10489,31e" filled="f" stroked="t" strokeweight=".599935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76.858337pt;margin-top:1.873811pt;width:347.599769pt;height:91.867935pt;mso-position-horizontal-relative:page;mso-position-vertical-relative:paragraph;z-index:-10056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810" w:hRule="exact"/>
                    </w:trPr>
                    <w:tc>
                      <w:tcPr>
                        <w:tcW w:w="638" w:type="dxa"/>
                        <w:tcBorders>
                          <w:top w:val="single" w:sz="4.799476" w:space="0" w:color="000000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4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1"/>
                            <w:w w:val="100"/>
                          </w:rPr>
                          <w:t>D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  <w:t>1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sz="4.799476" w:space="0" w:color="000000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1"/>
                            <w:w w:val="100"/>
                          </w:rPr>
                          <w:t>D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  <w:t>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4.799476" w:space="0" w:color="000000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1"/>
                            <w:w w:val="100"/>
                          </w:rPr>
                          <w:t>D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  <w:t>3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4.799476" w:space="0" w:color="000000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1"/>
                            <w:w w:val="100"/>
                          </w:rPr>
                          <w:t>D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  <w:t>4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sz="4.799476" w:space="0" w:color="000000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1"/>
                            <w:w w:val="100"/>
                          </w:rPr>
                          <w:t>D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  <w:t>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4.799476" w:space="0" w:color="000000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1"/>
                            <w:w w:val="100"/>
                          </w:rPr>
                          <w:t>D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  <w:t>6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4.799476" w:space="0" w:color="000000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1"/>
                            <w:w w:val="100"/>
                          </w:rPr>
                          <w:t>D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  <w:t>7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sz="4.799476" w:space="0" w:color="000000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2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1"/>
                            <w:w w:val="100"/>
                          </w:rPr>
                          <w:t>D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  <w:t>8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4.799476" w:space="0" w:color="000000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1"/>
                            <w:w w:val="100"/>
                          </w:rPr>
                          <w:t>D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  <w:t>9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single" w:sz="4.799476" w:space="0" w:color="000000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3" w:after="0" w:line="140" w:lineRule="exact"/>
                          <w:jc w:val="left"/>
                          <w:rPr>
                            <w:sz w:val="14"/>
                            <w:szCs w:val="14"/>
                          </w:rPr>
                        </w:pPr>
                        <w:rPr/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1"/>
                            <w:w w:val="100"/>
                          </w:rPr>
                          <w:t>D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1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97" w:hRule="exact"/>
                    </w:trPr>
                    <w:tc>
                      <w:tcPr>
                        <w:tcW w:w="638" w:type="dxa"/>
                        <w:tcBorders>
                          <w:top w:val="single" w:sz="4.799476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63" w:lineRule="exact"/>
                          <w:ind w:left="4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29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sz="4.799476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63" w:lineRule="exact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31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4.799476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63" w:lineRule="exact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28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4.799476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63" w:lineRule="exact"/>
                          <w:ind w:left="10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25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sz="4.799476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63" w:lineRule="exact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24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4.799476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63" w:lineRule="exact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20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4.799476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63" w:lineRule="exact"/>
                          <w:ind w:left="10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16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sz="4.799476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63" w:lineRule="exact"/>
                          <w:ind w:left="102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12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4.799476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63" w:lineRule="exact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05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single" w:sz="4.799476" w:space="0" w:color="000000"/>
                          <w:bottom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0" w:after="0" w:line="263" w:lineRule="exact"/>
                          <w:ind w:left="10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02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</w:tr>
                  <w:tr>
                    <w:trPr>
                      <w:trHeight w:val="618" w:hRule="exact"/>
                    </w:trPr>
                    <w:tc>
                      <w:tcPr>
                        <w:tcW w:w="638" w:type="dxa"/>
                        <w:tcBorders>
                          <w:top w:val="nil" w:sz="6" w:space="0" w:color="auto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4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55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nil" w:sz="6" w:space="0" w:color="auto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54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nil" w:sz="6" w:space="0" w:color="auto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52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nil" w:sz="6" w:space="0" w:color="auto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51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nil" w:sz="6" w:space="0" w:color="auto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50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nil" w:sz="6" w:space="0" w:color="auto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48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nil" w:sz="6" w:space="0" w:color="auto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46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nil" w:sz="6" w:space="0" w:color="auto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2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43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nil" w:sz="6" w:space="0" w:color="auto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3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40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nil" w:sz="6" w:space="0" w:color="auto"/>
                          <w:bottom w:val="single" w:sz="4.799476" w:space="0" w:color="000000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spacing w:before="1" w:after="0" w:line="100" w:lineRule="exact"/>
                          <w:jc w:val="left"/>
                          <w:rPr>
                            <w:sz w:val="10"/>
                            <w:szCs w:val="10"/>
                          </w:rPr>
                        </w:pPr>
                        <w:rPr/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spacing w:before="0" w:after="0" w:line="240" w:lineRule="auto"/>
                          <w:ind w:left="100" w:right="-20"/>
                          <w:jc w:val="left"/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</w:rPr>
                        </w:pPr>
                        <w:rPr/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1"/>
                            <w:w w:val="100"/>
                          </w:rPr>
                          <w:t>.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-2"/>
                            <w:w w:val="100"/>
                          </w:rPr>
                          <w:t>30</w:t>
                        </w:r>
                        <w:r>
                          <w:rPr>
                            <w:rFonts w:ascii="Century Gothic" w:hAnsi="Century Gothic" w:cs="Century Gothic" w:eastAsia="Century Gothic"/>
                            <w:sz w:val="22"/>
                            <w:szCs w:val="22"/>
                            <w:spacing w:val="0"/>
                            <w:w w:val="100"/>
                          </w:rPr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62" w:lineRule="exact"/>
        <w:ind w:left="18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70.817482pt;margin-top:.960641pt;width:453.64063pt;height:.1pt;mso-position-horizontal-relative:page;mso-position-vertical-relative:paragraph;z-index:-10058" coordorigin="1416,19" coordsize="9073,2">
            <v:shape style="position:absolute;left:1416;top:19;width:9073;height:2" coordorigin="1416,19" coordsize="9073,0" path="m1416,19l10489,19e" filled="f" stroked="t" strokeweight=".599935pt" strokecolor="#000000">
              <v:path arrowok="t"/>
            </v:shape>
          </v:group>
          <w10:wrap type="none"/>
        </w:pic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62" w:lineRule="exact"/>
        <w:ind w:left="18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40" w:lineRule="auto"/>
        <w:ind w:left="116" w:right="222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70.067581pt;margin-top:.960594pt;width:454.39053pt;height:.1pt;mso-position-horizontal-relative:page;mso-position-vertical-relative:paragraph;z-index:-10057" coordorigin="1401,19" coordsize="9088,2">
            <v:shape style="position:absolute;left:1401;top:19;width:9088;height:2" coordorigin="1401,19" coordsize="9088,0" path="m1401,19l10489,19e" filled="f" stroked="t" strokeweight=".599935pt" strokecolor="#000000">
              <v:path arrowok="t"/>
            </v:shape>
          </v:group>
          <w10:wrap type="none"/>
        </w:pic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i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i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IPP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°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Ci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6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5307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6)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su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3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71" w:lineRule="auto"/>
        <w:ind w:left="116" w:right="6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ata.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s)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tak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take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t.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IM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sfa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any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tak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It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take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68" w:lineRule="auto"/>
        <w:ind w:left="116" w:right="5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ay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ps: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IM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sm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p,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4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5462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7)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v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standa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1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bstan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ph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on.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9" w:lineRule="auto"/>
        <w:ind w:left="116" w:right="6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IV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asib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9" w:lineRule="auto"/>
        <w:ind w:left="116" w:right="6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7" w:lineRule="auto"/>
        <w:ind w:left="116" w:right="5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any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st,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be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ataba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71" w:lineRule="auto"/>
        <w:ind w:left="116" w:right="6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7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7829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7" w:lineRule="auto"/>
        <w:ind w:left="116" w:right="6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5" w:after="0" w:line="240" w:lineRule="auto"/>
        <w:ind w:left="116" w:right="601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&amp;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8" w:lineRule="auto"/>
        <w:ind w:left="116" w:right="48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tax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asur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?,</w:t>
      </w:r>
      <w:r>
        <w:rPr>
          <w:rFonts w:ascii="Century Gothic" w:hAnsi="Century Gothic" w:cs="Century Gothic" w:eastAsia="Century Gothic"/>
          <w:sz w:val="22"/>
          <w:szCs w:val="22"/>
          <w:spacing w:val="5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5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</w:p>
    <w:p>
      <w:pPr>
        <w:spacing w:before="9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330" w:lineRule="atLeast"/>
        <w:ind w:left="116" w:right="62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Spad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50"/>
        </w:rPr>
        <w:t>²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Sylfaen" w:hAnsi="Sylfaen" w:cs="Sylfaen" w:eastAsia="Sylfaen"/>
          <w:sz w:val="22"/>
          <w:szCs w:val="22"/>
          <w:color w:val="0000FF"/>
          <w:spacing w:val="4"/>
          <w:w w:val="99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h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  <w:t>t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  <w:t>t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p</w:t>
      </w:r>
      <w:r>
        <w:rPr>
          <w:rFonts w:ascii="Sylfaen" w:hAnsi="Sylfaen" w:cs="Sylfaen" w:eastAsia="Sylfaen"/>
          <w:sz w:val="22"/>
          <w:szCs w:val="22"/>
          <w:color w:val="0000FF"/>
          <w:spacing w:val="1"/>
          <w:w w:val="100"/>
          <w:u w:val="single" w:color="0000FF"/>
        </w:rPr>
        <w:t>s</w:t>
      </w:r>
      <w:r>
        <w:rPr>
          <w:rFonts w:ascii="Sylfaen" w:hAnsi="Sylfaen" w:cs="Sylfaen" w:eastAsia="Sylfaen"/>
          <w:sz w:val="22"/>
          <w:szCs w:val="22"/>
          <w:color w:val="0000FF"/>
          <w:spacing w:val="1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:</w:t>
      </w:r>
      <w:r>
        <w:rPr>
          <w:rFonts w:ascii="Sylfaen" w:hAnsi="Sylfaen" w:cs="Sylfaen" w:eastAsia="Sylfaen"/>
          <w:sz w:val="22"/>
          <w:szCs w:val="22"/>
          <w:color w:val="0000FF"/>
          <w:spacing w:val="-3"/>
          <w:w w:val="100"/>
          <w:u w:val="single" w:color="0000FF"/>
        </w:rPr>
        <w:t>/</w:t>
      </w:r>
      <w:r>
        <w:rPr>
          <w:rFonts w:ascii="Sylfaen" w:hAnsi="Sylfaen" w:cs="Sylfaen" w:eastAsia="Sylfaen"/>
          <w:sz w:val="22"/>
          <w:szCs w:val="22"/>
          <w:color w:val="0000FF"/>
          <w:spacing w:val="-3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  <w:t>/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-1"/>
          <w:w w:val="100"/>
          <w:u w:val="single" w:color="0000FF"/>
        </w:rPr>
        <w:t>d</w:t>
      </w:r>
      <w:r>
        <w:rPr>
          <w:rFonts w:ascii="Sylfaen" w:hAnsi="Sylfaen" w:cs="Sylfaen" w:eastAsia="Sylfaen"/>
          <w:sz w:val="22"/>
          <w:szCs w:val="22"/>
          <w:color w:val="0000FF"/>
          <w:spacing w:val="-1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-2"/>
          <w:w w:val="100"/>
          <w:u w:val="single" w:color="0000FF"/>
        </w:rPr>
        <w:t>o</w:t>
      </w:r>
      <w:r>
        <w:rPr>
          <w:rFonts w:ascii="Sylfaen" w:hAnsi="Sylfaen" w:cs="Sylfaen" w:eastAsia="Sylfaen"/>
          <w:sz w:val="22"/>
          <w:szCs w:val="22"/>
          <w:color w:val="0000FF"/>
          <w:spacing w:val="-2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  <w:t>i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.</w:t>
      </w:r>
      <w:r>
        <w:rPr>
          <w:rFonts w:ascii="Sylfaen" w:hAnsi="Sylfaen" w:cs="Sylfaen" w:eastAsia="Sylfaen"/>
          <w:sz w:val="22"/>
          <w:szCs w:val="22"/>
          <w:color w:val="0000FF"/>
          <w:spacing w:val="-2"/>
          <w:w w:val="100"/>
          <w:u w:val="single" w:color="0000FF"/>
        </w:rPr>
        <w:t>o</w:t>
      </w:r>
      <w:r>
        <w:rPr>
          <w:rFonts w:ascii="Sylfaen" w:hAnsi="Sylfaen" w:cs="Sylfaen" w:eastAsia="Sylfaen"/>
          <w:sz w:val="22"/>
          <w:szCs w:val="22"/>
          <w:color w:val="0000FF"/>
          <w:spacing w:val="-2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r</w:t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g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  <w:t>/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10.1007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  <w:t>/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1"/>
          <w:w w:val="100"/>
          <w:u w:val="single" w:color="0000FF"/>
        </w:rPr>
        <w:t>s</w:t>
      </w:r>
      <w:r>
        <w:rPr>
          <w:rFonts w:ascii="Sylfaen" w:hAnsi="Sylfaen" w:cs="Sylfaen" w:eastAsia="Sylfaen"/>
          <w:sz w:val="22"/>
          <w:szCs w:val="22"/>
          <w:color w:val="0000FF"/>
          <w:spacing w:val="1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1088</w:t>
      </w:r>
      <w:r>
        <w:rPr>
          <w:rFonts w:ascii="Sylfaen" w:hAnsi="Sylfaen" w:cs="Sylfaen" w:eastAsia="Sylfaen"/>
          <w:sz w:val="22"/>
          <w:szCs w:val="22"/>
          <w:color w:val="0000FF"/>
          <w:spacing w:val="-1"/>
          <w:w w:val="100"/>
          <w:u w:val="single" w:color="0000FF"/>
        </w:rPr>
        <w:t>8</w:t>
      </w:r>
      <w:r>
        <w:rPr>
          <w:rFonts w:ascii="Sylfaen" w:hAnsi="Sylfaen" w:cs="Sylfaen" w:eastAsia="Sylfaen"/>
          <w:sz w:val="22"/>
          <w:szCs w:val="22"/>
          <w:color w:val="0000FF"/>
          <w:spacing w:val="-1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  <w:t>-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005</w:t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  <w:t>-</w:t>
      </w:r>
      <w:r>
        <w:rPr>
          <w:rFonts w:ascii="Sylfaen" w:hAnsi="Sylfaen" w:cs="Sylfaen" w:eastAsia="Sylfaen"/>
          <w:sz w:val="22"/>
          <w:szCs w:val="22"/>
          <w:color w:val="0000FF"/>
          <w:spacing w:val="2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901</w:t>
      </w:r>
      <w:r>
        <w:rPr>
          <w:rFonts w:ascii="Sylfaen" w:hAnsi="Sylfaen" w:cs="Sylfaen" w:eastAsia="Sylfaen"/>
          <w:sz w:val="22"/>
          <w:szCs w:val="22"/>
          <w:color w:val="0000FF"/>
          <w:spacing w:val="1"/>
          <w:w w:val="100"/>
          <w:u w:val="single" w:color="0000FF"/>
        </w:rPr>
        <w:t>2</w:t>
      </w:r>
      <w:r>
        <w:rPr>
          <w:rFonts w:ascii="Sylfaen" w:hAnsi="Sylfaen" w:cs="Sylfaen" w:eastAsia="Sylfaen"/>
          <w:sz w:val="22"/>
          <w:szCs w:val="22"/>
          <w:color w:val="0000FF"/>
          <w:spacing w:val="1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1"/>
          <w:w w:val="100"/>
          <w:u w:val="single" w:color="0000FF"/>
        </w:rPr>
        <w:t>-</w:t>
      </w:r>
      <w:r>
        <w:rPr>
          <w:rFonts w:ascii="Sylfaen" w:hAnsi="Sylfaen" w:cs="Sylfaen" w:eastAsia="Sylfaen"/>
          <w:sz w:val="22"/>
          <w:szCs w:val="22"/>
          <w:color w:val="0000FF"/>
          <w:spacing w:val="1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  <w:t>6</w:t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  <w:u w:val="single" w:color="0000FF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</w:rPr>
      </w:r>
      <w:r>
        <w:rPr>
          <w:rFonts w:ascii="Sylfaen" w:hAnsi="Sylfaen" w:cs="Sylfaen" w:eastAsia="Sylfaen"/>
          <w:sz w:val="22"/>
          <w:szCs w:val="22"/>
          <w:color w:val="0000FF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66" w:lineRule="auto"/>
        <w:ind w:left="116" w:right="6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«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à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à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»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°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69" w:lineRule="auto"/>
        <w:ind w:left="116" w:right="57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V.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«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»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ail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5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50"/>
        </w:rPr>
        <w:t>²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5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è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16" w:right="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kbu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Handbo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5" w:after="0" w:line="240" w:lineRule="auto"/>
        <w:ind w:left="116" w:right="344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ald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6" w:lineRule="auto"/>
        <w:ind w:left="116" w:right="5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/</w:t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auto"/>
        <w:ind w:left="116" w:right="6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tax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6" w:lineRule="auto"/>
        <w:ind w:left="116" w:right="5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té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è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au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ç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è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at,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232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hyperlink r:id="rId15"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h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t</w:t>
        </w:r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p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: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/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/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w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w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w</w:t>
        </w:r>
        <w:r>
          <w:rPr>
            <w:rFonts w:ascii="Century Gothic" w:hAnsi="Century Gothic" w:cs="Century Gothic" w:eastAsia="Century Gothic"/>
            <w:sz w:val="22"/>
            <w:szCs w:val="22"/>
            <w:spacing w:val="-2"/>
            <w:w w:val="100"/>
          </w:rPr>
          <w:t>2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.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c</w:t>
        </w:r>
        <w:r>
          <w:rPr>
            <w:rFonts w:ascii="Century Gothic" w:hAnsi="Century Gothic" w:cs="Century Gothic" w:eastAsia="Century Gothic"/>
            <w:sz w:val="22"/>
            <w:szCs w:val="22"/>
            <w:spacing w:val="-3"/>
            <w:w w:val="100"/>
          </w:rPr>
          <w:t>e</w:t>
        </w:r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n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t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r</w:t>
        </w:r>
        <w:r>
          <w:rPr>
            <w:rFonts w:ascii="Century Gothic" w:hAnsi="Century Gothic" w:cs="Century Gothic" w:eastAsia="Century Gothic"/>
            <w:sz w:val="22"/>
            <w:szCs w:val="22"/>
            <w:spacing w:val="4"/>
            <w:w w:val="100"/>
          </w:rPr>
          <w:t>e</w:t>
        </w:r>
        <w:r>
          <w:rPr>
            <w:rFonts w:ascii="Century Gothic" w:hAnsi="Century Gothic" w:cs="Century Gothic" w:eastAsia="Century Gothic"/>
            <w:sz w:val="22"/>
            <w:szCs w:val="22"/>
            <w:spacing w:val="-3"/>
            <w:w w:val="100"/>
          </w:rPr>
          <w:t>-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c</w:t>
        </w:r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i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r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e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d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.</w:t>
        </w:r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f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r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/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I</w:t>
        </w:r>
        <w:r>
          <w:rPr>
            <w:rFonts w:ascii="Century Gothic" w:hAnsi="Century Gothic" w:cs="Century Gothic" w:eastAsia="Century Gothic"/>
            <w:sz w:val="22"/>
            <w:szCs w:val="22"/>
            <w:spacing w:val="-2"/>
            <w:w w:val="100"/>
          </w:rPr>
          <w:t>M</w:t>
        </w:r>
        <w:r>
          <w:rPr>
            <w:rFonts w:ascii="Century Gothic" w:hAnsi="Century Gothic" w:cs="Century Gothic" w:eastAsia="Century Gothic"/>
            <w:sz w:val="22"/>
            <w:szCs w:val="22"/>
            <w:spacing w:val="-2"/>
            <w:w w:val="100"/>
          </w:rPr>
          <w:t>G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/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p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d</w:t>
        </w:r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f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/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t</w:t>
        </w:r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h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e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s</w:t>
        </w:r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e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_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c</w:t>
        </w:r>
        <w:r>
          <w:rPr>
            <w:rFonts w:ascii="Century Gothic" w:hAnsi="Century Gothic" w:cs="Century Gothic" w:eastAsia="Century Gothic"/>
            <w:sz w:val="22"/>
            <w:szCs w:val="22"/>
            <w:spacing w:val="-4"/>
            <w:w w:val="100"/>
          </w:rPr>
          <w:t>o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m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b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e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t_</w:t>
        </w:r>
        <w:r>
          <w:rPr>
            <w:rFonts w:ascii="Century Gothic" w:hAnsi="Century Gothic" w:cs="Century Gothic" w:eastAsia="Century Gothic"/>
            <w:sz w:val="22"/>
            <w:szCs w:val="22"/>
            <w:spacing w:val="-2"/>
            <w:w w:val="100"/>
          </w:rPr>
          <w:t>2</w:t>
        </w:r>
        <w:r>
          <w:rPr>
            <w:rFonts w:ascii="Century Gothic" w:hAnsi="Century Gothic" w:cs="Century Gothic" w:eastAsia="Century Gothic"/>
            <w:sz w:val="22"/>
            <w:szCs w:val="22"/>
            <w:spacing w:val="-2"/>
            <w:w w:val="100"/>
          </w:rPr>
          <w:t>0</w:t>
        </w:r>
        <w:r>
          <w:rPr>
            <w:rFonts w:ascii="Century Gothic" w:hAnsi="Century Gothic" w:cs="Century Gothic" w:eastAsia="Century Gothic"/>
            <w:sz w:val="22"/>
            <w:szCs w:val="22"/>
            <w:spacing w:val="-2"/>
            <w:w w:val="100"/>
          </w:rPr>
          <w:t>1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3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-</w:t>
        </w:r>
        <w:r>
          <w:rPr>
            <w:rFonts w:ascii="Century Gothic" w:hAnsi="Century Gothic" w:cs="Century Gothic" w:eastAsia="Century Gothic"/>
            <w:sz w:val="22"/>
            <w:szCs w:val="22"/>
            <w:spacing w:val="3"/>
            <w:w w:val="100"/>
          </w:rPr>
          <w:t>2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.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p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d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f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</w:r>
      </w:hyperlink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6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si,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7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7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7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7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7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7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9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·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apport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à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 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hyperlink r:id="rId16"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h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t</w:t>
        </w:r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t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p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:</w:t>
        </w:r>
        <w:r>
          <w:rPr>
            <w:rFonts w:ascii="Century Gothic" w:hAnsi="Century Gothic" w:cs="Century Gothic" w:eastAsia="Century Gothic"/>
            <w:sz w:val="22"/>
            <w:szCs w:val="22"/>
            <w:spacing w:val="13"/>
            <w:w w:val="100"/>
          </w:rPr>
          <w:t>/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/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w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w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w</w:t>
        </w:r>
        <w:r>
          <w:rPr>
            <w:rFonts w:ascii="Century Gothic" w:hAnsi="Century Gothic" w:cs="Century Gothic" w:eastAsia="Century Gothic"/>
            <w:sz w:val="22"/>
            <w:szCs w:val="22"/>
            <w:spacing w:val="-2"/>
            <w:w w:val="100"/>
          </w:rPr>
          <w:t>2</w:t>
        </w:r>
        <w:r>
          <w:rPr>
            <w:rFonts w:ascii="Century Gothic" w:hAnsi="Century Gothic" w:cs="Century Gothic" w:eastAsia="Century Gothic"/>
            <w:sz w:val="22"/>
            <w:szCs w:val="22"/>
            <w:spacing w:val="-1"/>
            <w:w w:val="100"/>
          </w:rPr>
          <w:t>.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c</w:t>
        </w:r>
        <w:r>
          <w:rPr>
            <w:rFonts w:ascii="Century Gothic" w:hAnsi="Century Gothic" w:cs="Century Gothic" w:eastAsia="Century Gothic"/>
            <w:sz w:val="22"/>
            <w:szCs w:val="22"/>
            <w:spacing w:val="2"/>
            <w:w w:val="100"/>
          </w:rPr>
          <w:t>e</w:t>
        </w:r>
        <w:r>
          <w:rPr>
            <w:rFonts w:ascii="Century Gothic" w:hAnsi="Century Gothic" w:cs="Century Gothic" w:eastAsia="Century Gothic"/>
            <w:sz w:val="22"/>
            <w:szCs w:val="22"/>
            <w:spacing w:val="1"/>
            <w:w w:val="100"/>
          </w:rPr>
          <w:t>n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t</w:t>
        </w:r>
        <w:r>
          <w:rPr>
            <w:rFonts w:ascii="Century Gothic" w:hAnsi="Century Gothic" w:cs="Century Gothic" w:eastAsia="Century Gothic"/>
            <w:sz w:val="22"/>
            <w:szCs w:val="22"/>
            <w:spacing w:val="-6"/>
            <w:w w:val="100"/>
          </w:rPr>
          <w:t>r</w:t>
        </w:r>
        <w:r>
          <w:rPr>
            <w:rFonts w:ascii="Century Gothic" w:hAnsi="Century Gothic" w:cs="Century Gothic" w:eastAsia="Century Gothic"/>
            <w:sz w:val="22"/>
            <w:szCs w:val="22"/>
            <w:spacing w:val="4"/>
            <w:w w:val="100"/>
          </w:rPr>
          <w:t>e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-</w:t>
        </w:r>
        <w:r>
          <w:rPr>
            <w:rFonts w:ascii="Century Gothic" w:hAnsi="Century Gothic" w:cs="Century Gothic" w:eastAsia="Century Gothic"/>
            <w:sz w:val="22"/>
            <w:szCs w:val="22"/>
            <w:spacing w:val="0"/>
            <w:w w:val="100"/>
          </w:rPr>
          <w:t> </w:t>
        </w:r>
      </w:hyperlink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_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_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s_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7" w:lineRule="auto"/>
        <w:ind w:left="116" w:right="6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ay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"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"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76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64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«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»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5" w:after="0" w:line="240" w:lineRule="auto"/>
        <w:ind w:left="116" w:right="514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50"/>
        </w:rPr>
        <w:t>²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7" w:lineRule="auto"/>
        <w:ind w:left="116" w:right="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S.,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/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ps.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PhD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tax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left="116" w:right="357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68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33"/>
        </w:rPr>
        <w:t>´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6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</w:p>
    <w:p>
      <w:pPr>
        <w:spacing w:before="35" w:after="0" w:line="240" w:lineRule="auto"/>
        <w:ind w:left="116" w:right="199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µ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?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alsh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009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34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8?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6" w:lineRule="auto"/>
        <w:ind w:left="116" w:right="57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´Ind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·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]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µ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·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5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´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µ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left="116" w:right="3969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°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2301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8</w:t>
      </w:r>
      <w:r>
        <w:rPr>
          <w:rFonts w:ascii="Century Gothic" w:hAnsi="Century Gothic" w:cs="Century Gothic" w:eastAsia="Century Gothic"/>
          <w:sz w:val="14"/>
          <w:szCs w:val="14"/>
          <w:spacing w:val="3"/>
          <w:w w:val="100"/>
        </w:rPr>
        <w:t>t</w:t>
      </w:r>
      <w:r>
        <w:rPr>
          <w:rFonts w:ascii="Century Gothic" w:hAnsi="Century Gothic" w:cs="Century Gothic" w:eastAsia="Century Gothic"/>
          <w:sz w:val="14"/>
          <w:szCs w:val="14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14"/>
          <w:szCs w:val="14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14"/>
          <w:szCs w:val="14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son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6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si,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té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au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</w:p>
    <w:p>
      <w:pPr>
        <w:spacing w:before="31" w:after="0" w:line="240" w:lineRule="auto"/>
        <w:ind w:left="116" w:right="2479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6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96"/>
        </w:rPr>
        <w:t>·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6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6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6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6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96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6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6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96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7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7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9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97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7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7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7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7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7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7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97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pp.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1" w:after="0" w:line="240" w:lineRule="auto"/>
        <w:ind w:left="116" w:right="59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´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5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µ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</w:p>
    <w:p>
      <w:pPr>
        <w:spacing w:before="35" w:after="0" w:line="240" w:lineRule="auto"/>
        <w:ind w:left="116" w:right="4159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78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7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left="116" w:right="797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14"/>
          <w:szCs w:val="14"/>
          <w:spacing w:val="0"/>
          <w:w w:val="100"/>
        </w:rPr>
        <w:t>nd</w:t>
      </w:r>
      <w:r>
        <w:rPr>
          <w:rFonts w:ascii="Century Gothic" w:hAnsi="Century Gothic" w:cs="Century Gothic" w:eastAsia="Century Gothic"/>
          <w:sz w:val="14"/>
          <w:szCs w:val="14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6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left="116" w:right="2535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56.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7" w:lineRule="auto"/>
        <w:ind w:left="116" w:right="74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V.,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a.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t.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6" w:lineRule="auto"/>
        <w:ind w:left="116" w:right="6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si,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´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ata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µ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xxx.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6" w:right="59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5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´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left="116" w:right="3740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µ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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56" w:after="0" w:line="240" w:lineRule="auto"/>
        <w:ind w:left="116" w:right="4959"/>
        <w:jc w:val="both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x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1: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6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m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3"/>
          <w:w w:val="100"/>
          <w:b/>
          <w:bCs/>
        </w:rPr>
        <w:t>i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r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su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3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s.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9" w:lineRule="auto"/>
        <w:ind w:left="116" w:right="56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68" w:lineRule="auto"/>
        <w:ind w:left="116" w:right="53"/>
        <w:jc w:val="both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as,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th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ant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ts,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aj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ty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ban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ass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both"/>
        <w:spacing w:after="0"/>
        <w:sectPr>
          <w:pgSz w:w="11920" w:h="16840"/>
          <w:pgMar w:top="1340" w:bottom="280" w:left="1300" w:right="1300"/>
        </w:sectPr>
      </w:pPr>
      <w:rPr/>
    </w:p>
    <w:p>
      <w:pPr>
        <w:spacing w:before="49" w:after="0" w:line="240" w:lineRule="auto"/>
        <w:ind w:left="4101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by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ass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8.903408" w:type="dxa"/>
      </w:tblPr>
      <w:tblGrid/>
      <w:tr>
        <w:trPr>
          <w:trHeight w:val="2521" w:hRule="exact"/>
        </w:trPr>
        <w:tc>
          <w:tcPr>
            <w:tcW w:w="40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8" w:after="0" w:line="140" w:lineRule="exact"/>
              <w:jc w:val="left"/>
              <w:rPr>
                <w:sz w:val="14"/>
                <w:szCs w:val="14"/>
              </w:rPr>
            </w:pPr>
            <w:rPr/>
            <w:r>
              <w:rPr>
                <w:sz w:val="14"/>
                <w:szCs w:val="14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68" w:lineRule="auto"/>
              <w:ind w:left="64" w:right="35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é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2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6" w:lineRule="auto"/>
              <w:ind w:left="64" w:right="53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se</w:t>
            </w:r>
          </w:p>
        </w:tc>
        <w:tc>
          <w:tcPr>
            <w:tcW w:w="57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8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68" w:lineRule="auto"/>
              <w:ind w:left="64" w:right="51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mé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ges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6" w:lineRule="auto"/>
              <w:ind w:left="64" w:right="45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8"/>
              <w:jc w:val="left"/>
              <w:tabs>
                <w:tab w:pos="54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6" w:lineRule="auto"/>
              <w:ind w:left="64" w:right="36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É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té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3"/>
              <w:jc w:val="left"/>
              <w:tabs>
                <w:tab w:pos="5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8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az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71" w:lineRule="auto"/>
              <w:ind w:left="65" w:right="18"/>
              <w:jc w:val="left"/>
              <w:tabs>
                <w:tab w:pos="5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5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6" w:lineRule="auto"/>
              <w:ind w:left="64" w:right="46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9"/>
              <w:jc w:val="left"/>
              <w:tabs>
                <w:tab w:pos="54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6" w:lineRule="auto"/>
              <w:ind w:left="64" w:right="4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3"/>
              <w:jc w:val="left"/>
              <w:tabs>
                <w:tab w:pos="5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6" w:lineRule="auto"/>
              <w:ind w:left="64" w:right="5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é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8"/>
              <w:jc w:val="left"/>
              <w:tabs>
                <w:tab w:pos="5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6" w:lineRule="auto"/>
              <w:ind w:left="64" w:right="113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3"/>
              <w:jc w:val="left"/>
              <w:tabs>
                <w:tab w:pos="5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6" w:lineRule="auto"/>
              <w:ind w:left="64" w:right="16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&amp;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ail</w:t>
            </w:r>
          </w:p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8"/>
              <w:jc w:val="left"/>
              <w:tabs>
                <w:tab w:pos="5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3" w:after="0" w:line="140" w:lineRule="exact"/>
              <w:jc w:val="left"/>
              <w:rPr>
                <w:sz w:val="14"/>
                <w:szCs w:val="14"/>
              </w:rPr>
            </w:pPr>
            <w:rPr/>
            <w:r>
              <w:rPr>
                <w:sz w:val="14"/>
                <w:szCs w:val="14"/>
              </w:rPr>
            </w:r>
          </w:p>
          <w:p>
            <w:pPr>
              <w:spacing w:before="0" w:after="0" w:line="269" w:lineRule="auto"/>
              <w:ind w:left="64" w:right="-2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&amp;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au</w:t>
            </w:r>
          </w:p>
          <w:p>
            <w:pPr>
              <w:spacing w:before="8" w:after="0" w:line="140" w:lineRule="exact"/>
              <w:jc w:val="left"/>
              <w:rPr>
                <w:sz w:val="14"/>
                <w:szCs w:val="14"/>
              </w:rPr>
            </w:pPr>
            <w:rPr/>
            <w:r>
              <w:rPr>
                <w:sz w:val="14"/>
                <w:szCs w:val="14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9"/>
              <w:jc w:val="left"/>
              <w:tabs>
                <w:tab w:pos="54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8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sirs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71" w:lineRule="auto"/>
              <w:ind w:left="64" w:right="13"/>
              <w:jc w:val="left"/>
              <w:tabs>
                <w:tab w:pos="5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6" w:lineRule="auto"/>
              <w:ind w:left="64" w:right="3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8"/>
              <w:jc w:val="left"/>
              <w:tabs>
                <w:tab w:pos="5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6" w:lineRule="auto"/>
              <w:ind w:left="64" w:right="9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8"/>
              <w:jc w:val="left"/>
              <w:tabs>
                <w:tab w:pos="54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52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8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71" w:lineRule="auto"/>
              <w:ind w:left="64" w:right="18"/>
              <w:jc w:val="left"/>
              <w:tabs>
                <w:tab w:pos="5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52" w:space="0" w:color="000000"/>
              <w:right w:val="single" w:sz="4.799440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é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</w:p>
          <w:p>
            <w:pPr>
              <w:spacing w:before="35" w:after="0" w:line="266" w:lineRule="auto"/>
              <w:ind w:left="64" w:right="42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1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1"/>
              </w:rPr>
              <w:t>·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64" w:right="18"/>
              <w:jc w:val="left"/>
              <w:tabs>
                <w:tab w:pos="54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0" w:after="0" w:line="265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516" w:hRule="exact"/>
        </w:trPr>
        <w:tc>
          <w:tcPr>
            <w:tcW w:w="40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42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57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730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5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389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5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916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785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5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449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1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982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5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678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380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1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1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36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52" w:space="0" w:color="000000"/>
              <w:right w:val="single" w:sz="4.799440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.9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7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2881" w:hRule="exact"/>
        </w:trPr>
        <w:tc>
          <w:tcPr>
            <w:tcW w:w="405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42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570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674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5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630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6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746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170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6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514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37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37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1000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37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37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37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1000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37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37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1000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7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37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37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1000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37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37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1000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37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52" w:space="0" w:color="000000"/>
              <w:right w:val="single" w:sz="4.799440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.9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37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</w:tr>
    </w:tbl>
    <w:p>
      <w:pPr>
        <w:jc w:val="left"/>
        <w:spacing w:after="0"/>
        <w:sectPr>
          <w:pgSz w:w="16840" w:h="11920" w:orient="landscape"/>
          <w:pgMar w:top="660" w:bottom="280" w:left="620" w:right="620"/>
        </w:sectPr>
      </w:pPr>
      <w:rPr/>
    </w:p>
    <w:p>
      <w:pPr>
        <w:spacing w:before="49" w:after="0" w:line="271" w:lineRule="exact"/>
        <w:ind w:left="940" w:right="-20"/>
        <w:jc w:val="left"/>
        <w:tabs>
          <w:tab w:pos="1500" w:val="left"/>
          <w:tab w:pos="2000" w:val="left"/>
          <w:tab w:pos="2500" w:val="left"/>
          <w:tab w:pos="3000" w:val="left"/>
          <w:tab w:pos="3500" w:val="left"/>
          <w:tab w:pos="4000" w:val="left"/>
          <w:tab w:pos="4500" w:val="left"/>
          <w:tab w:pos="4980" w:val="left"/>
          <w:tab w:pos="5480" w:val="left"/>
          <w:tab w:pos="5980" w:val="left"/>
          <w:tab w:pos="6480" w:val="left"/>
          <w:tab w:pos="6980" w:val="left"/>
          <w:tab w:pos="7480" w:val="left"/>
          <w:tab w:pos="7980" w:val="left"/>
          <w:tab w:pos="8480" w:val="left"/>
          <w:tab w:pos="8980" w:val="left"/>
          <w:tab w:pos="9480" w:val="left"/>
          <w:tab w:pos="9980" w:val="left"/>
          <w:tab w:pos="10480" w:val="left"/>
          <w:tab w:pos="10980" w:val="left"/>
          <w:tab w:pos="11460" w:val="left"/>
          <w:tab w:pos="11960" w:val="left"/>
          <w:tab w:pos="12460" w:val="left"/>
          <w:tab w:pos="12960" w:val="left"/>
          <w:tab w:pos="13460" w:val="left"/>
          <w:tab w:pos="13960" w:val="left"/>
          <w:tab w:pos="14460" w:val="left"/>
          <w:tab w:pos="1496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pgSz w:w="16840" w:h="11920" w:orient="landscape"/>
          <w:pgMar w:top="660" w:bottom="28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843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135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.0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755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579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741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5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728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492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969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791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100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801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5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944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.0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541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890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.0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664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224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.0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36.445171pt;margin-top:35.577072pt;width:768.99941pt;height:519.17709pt;mso-position-horizontal-relative:page;mso-position-vertical-relative:page;z-index:-10055" coordorigin="729,712" coordsize="15380,10384">
            <v:group style="position:absolute;left:5556;top:722;width:70;height:510" coordorigin="5556,722" coordsize="70,510">
              <v:shape style="position:absolute;left:5556;top:722;width:70;height:510" coordorigin="5556,722" coordsize="70,510" path="m5626,1231l5626,722,5556,722,5556,1231,5626,1231xe" filled="t" fillcolor="#D9D9D9" stroked="f">
                <v:path arrowok="t"/>
                <v:fill/>
              </v:shape>
            </v:group>
            <v:group style="position:absolute;left:5136;top:722;width:65;height:510" coordorigin="5136,722" coordsize="65,510">
              <v:shape style="position:absolute;left:5136;top:722;width:65;height:510" coordorigin="5136,722" coordsize="65,510" path="m5201,1231l5201,722,5136,722,5136,1231,5201,1231xe" filled="t" fillcolor="#D9D9D9" stroked="f">
                <v:path arrowok="t"/>
                <v:fill/>
              </v:shape>
            </v:group>
            <v:group style="position:absolute;left:5201;top:722;width:355;height:510" coordorigin="5201,722" coordsize="355,510">
              <v:shape style="position:absolute;left:5201;top:722;width:355;height:510" coordorigin="5201,722" coordsize="355,510" path="m5556,1231l5556,722,5201,722,5201,1231,5556,1231e" filled="t" fillcolor="#D9D9D9" stroked="f">
                <v:path arrowok="t"/>
                <v:fill/>
              </v:shape>
            </v:group>
            <v:group style="position:absolute;left:5626;top:722;width:70;height:510" coordorigin="5626,722" coordsize="70,510">
              <v:shape style="position:absolute;left:5626;top:722;width:70;height:510" coordorigin="5626,722" coordsize="70,510" path="m5696,1231l5696,722,5626,722,5626,1231,5696,1231xe" filled="t" fillcolor="#D9D9D9" stroked="f">
                <v:path arrowok="t"/>
                <v:fill/>
              </v:shape>
            </v:group>
            <v:group style="position:absolute;left:6056;top:722;width:65;height:510" coordorigin="6056,722" coordsize="65,510">
              <v:shape style="position:absolute;left:6056;top:722;width:65;height:510" coordorigin="6056,722" coordsize="65,510" path="m6121,1231l6121,722,6056,722,6056,1231,6121,1231xe" filled="t" fillcolor="#D9D9D9" stroked="f">
                <v:path arrowok="t"/>
                <v:fill/>
              </v:shape>
            </v:group>
            <v:group style="position:absolute;left:5696;top:722;width:360;height:510" coordorigin="5696,722" coordsize="360,510">
              <v:shape style="position:absolute;left:5696;top:722;width:360;height:510" coordorigin="5696,722" coordsize="360,510" path="m6056,1231l6056,722,5696,722,5696,1231,6056,1231e" filled="t" fillcolor="#D9D9D9" stroked="f">
                <v:path arrowok="t"/>
                <v:fill/>
              </v:shape>
            </v:group>
            <v:group style="position:absolute;left:5131;top:722;width:2;height:10363" coordorigin="5131,722" coordsize="2,10363">
              <v:shape style="position:absolute;left:5131;top:722;width:2;height:10363" coordorigin="5131,722" coordsize="0,10363" path="m5131,11084l5131,722e" filled="f" stroked="t" strokeweight=".5999pt" strokecolor="#000000">
                <v:path arrowok="t"/>
              </v:shape>
            </v:group>
            <v:group style="position:absolute;left:6126;top:722;width:2;height:10363" coordorigin="6126,722" coordsize="2,10363">
              <v:shape style="position:absolute;left:6126;top:722;width:2;height:10363" coordorigin="6126,722" coordsize="0,10363" path="m6126,11084l6126,722e" filled="f" stroked="t" strokeweight=".5999pt" strokecolor="#000000">
                <v:path arrowok="t"/>
              </v:shape>
            </v:group>
            <v:group style="position:absolute;left:5136;top:1231;width:490;height:1125" coordorigin="5136,1231" coordsize="490,1125">
              <v:shape style="position:absolute;left:5136;top:1231;width:490;height:1125" coordorigin="5136,1231" coordsize="490,1125" path="m5626,2357l5626,1231,5136,1231,5136,2357,5626,2357e" filled="t" fillcolor="#D9D9D9" stroked="f">
                <v:path arrowok="t"/>
                <v:fill/>
              </v:shape>
            </v:group>
            <v:group style="position:absolute;left:5201;top:1231;width:355;height:310" coordorigin="5201,1231" coordsize="355,310">
              <v:shape style="position:absolute;left:5201;top:1231;width:355;height:310" coordorigin="5201,1231" coordsize="355,310" path="m5556,1541l5556,1231,5201,1231,5201,1541,5556,1541e" filled="t" fillcolor="#D9D9D9" stroked="f">
                <v:path arrowok="t"/>
                <v:fill/>
              </v:shape>
            </v:group>
            <v:group style="position:absolute;left:5201;top:1541;width:355;height:505" coordorigin="5201,1541" coordsize="355,505">
              <v:shape style="position:absolute;left:5201;top:1541;width:355;height:505" coordorigin="5201,1541" coordsize="355,505" path="m5556,2047l5556,1541,5201,1541,5201,2047,5556,2047e" filled="t" fillcolor="#D9D9D9" stroked="f">
                <v:path arrowok="t"/>
                <v:fill/>
              </v:shape>
            </v:group>
            <v:group style="position:absolute;left:5626;top:1231;width:495;height:1125" coordorigin="5626,1231" coordsize="495,1125">
              <v:shape style="position:absolute;left:5626;top:1231;width:495;height:1125" coordorigin="5626,1231" coordsize="495,1125" path="m6121,2357l6121,1231,5626,1231,5626,2357,6121,2357e" filled="t" fillcolor="#D9D9D9" stroked="f">
                <v:path arrowok="t"/>
                <v:fill/>
              </v:shape>
            </v:group>
            <v:group style="position:absolute;left:5696;top:1231;width:360;height:310" coordorigin="5696,1231" coordsize="360,310">
              <v:shape style="position:absolute;left:5696;top:1231;width:360;height:310" coordorigin="5696,1231" coordsize="360,310" path="m6056,1541l6056,1231,5696,1231,5696,1541,6056,1541e" filled="t" fillcolor="#D9D9D9" stroked="f">
                <v:path arrowok="t"/>
                <v:fill/>
              </v:shape>
            </v:group>
            <v:group style="position:absolute;left:5696;top:1541;width:360;height:305" coordorigin="5696,1541" coordsize="360,305">
              <v:shape style="position:absolute;left:5696;top:1541;width:360;height:305" coordorigin="5696,1541" coordsize="360,305" path="m6056,1847l6056,1541,5696,1541,5696,1847,6056,1847e" filled="t" fillcolor="#D9D9D9" stroked="f">
                <v:path arrowok="t"/>
                <v:fill/>
              </v:shape>
            </v:group>
            <v:group style="position:absolute;left:5696;top:1847;width:360;height:510" coordorigin="5696,1847" coordsize="360,510">
              <v:shape style="position:absolute;left:5696;top:1847;width:360;height:510" coordorigin="5696,1847" coordsize="360,510" path="m6056,2357l6056,1847,5696,1847,5696,2357,6056,2357e" filled="t" fillcolor="#D9D9D9" stroked="f">
                <v:path arrowok="t"/>
                <v:fill/>
              </v:shape>
            </v:group>
            <v:group style="position:absolute;left:5136;top:2367;width:490;height:1125" coordorigin="5136,2367" coordsize="490,1125">
              <v:shape style="position:absolute;left:5136;top:2367;width:490;height:1125" coordorigin="5136,2367" coordsize="490,1125" path="m5626,3492l5626,2367,5136,2367,5136,3492,5626,3492e" filled="t" fillcolor="#D9D9D9" stroked="f">
                <v:path arrowok="t"/>
                <v:fill/>
              </v:shape>
            </v:group>
            <v:group style="position:absolute;left:5201;top:2367;width:355;height:310" coordorigin="5201,2367" coordsize="355,310">
              <v:shape style="position:absolute;left:5201;top:2367;width:355;height:310" coordorigin="5201,2367" coordsize="355,310" path="m5556,2677l5556,2367,5201,2367,5201,2677,5556,2677e" filled="t" fillcolor="#D9D9D9" stroked="f">
                <v:path arrowok="t"/>
                <v:fill/>
              </v:shape>
            </v:group>
            <v:group style="position:absolute;left:5201;top:2677;width:355;height:510" coordorigin="5201,2677" coordsize="355,510">
              <v:shape style="position:absolute;left:5201;top:2677;width:355;height:510" coordorigin="5201,2677" coordsize="355,510" path="m5556,3187l5556,2677,5201,2677,5201,3187,5556,3187e" filled="t" fillcolor="#D9D9D9" stroked="f">
                <v:path arrowok="t"/>
                <v:fill/>
              </v:shape>
            </v:group>
            <v:group style="position:absolute;left:5626;top:2367;width:495;height:1125" coordorigin="5626,2367" coordsize="495,1125">
              <v:shape style="position:absolute;left:5626;top:2367;width:495;height:1125" coordorigin="5626,2367" coordsize="495,1125" path="m6121,3492l6121,2367,5626,2367,5626,3492,6121,3492e" filled="t" fillcolor="#D9D9D9" stroked="f">
                <v:path arrowok="t"/>
                <v:fill/>
              </v:shape>
            </v:group>
            <v:group style="position:absolute;left:5696;top:2367;width:360;height:310" coordorigin="5696,2367" coordsize="360,310">
              <v:shape style="position:absolute;left:5696;top:2367;width:360;height:310" coordorigin="5696,2367" coordsize="360,310" path="m6056,2677l6056,2367,5696,2367,5696,2677,6056,2677e" filled="t" fillcolor="#D9D9D9" stroked="f">
                <v:path arrowok="t"/>
                <v:fill/>
              </v:shape>
            </v:group>
            <v:group style="position:absolute;left:5696;top:2677;width:360;height:310" coordorigin="5696,2677" coordsize="360,310">
              <v:shape style="position:absolute;left:5696;top:2677;width:360;height:310" coordorigin="5696,2677" coordsize="360,310" path="m6056,2987l6056,2677,5696,2677,5696,2987,6056,2987e" filled="t" fillcolor="#D9D9D9" stroked="f">
                <v:path arrowok="t"/>
                <v:fill/>
              </v:shape>
            </v:group>
            <v:group style="position:absolute;left:5696;top:2987;width:360;height:505" coordorigin="5696,2987" coordsize="360,505">
              <v:shape style="position:absolute;left:5696;top:2987;width:360;height:505" coordorigin="5696,2987" coordsize="360,505" path="m6056,3492l6056,2987,5696,2987,5696,3492,6056,3492e" filled="t" fillcolor="#D9D9D9" stroked="f">
                <v:path arrowok="t"/>
                <v:fill/>
              </v:shape>
            </v:group>
            <v:group style="position:absolute;left:7551;top:722;width:70;height:510" coordorigin="7551,722" coordsize="70,510">
              <v:shape style="position:absolute;left:7551;top:722;width:70;height:510" coordorigin="7551,722" coordsize="70,510" path="m7622,1231l7622,722,7551,722,7551,1231,7622,1231xe" filled="t" fillcolor="#D9D9D9" stroked="f">
                <v:path arrowok="t"/>
                <v:fill/>
              </v:shape>
            </v:group>
            <v:group style="position:absolute;left:7126;top:722;width:65;height:510" coordorigin="7126,722" coordsize="65,510">
              <v:shape style="position:absolute;left:7126;top:722;width:65;height:510" coordorigin="7126,722" coordsize="65,510" path="m7191,1231l7191,722,7126,722,7126,1231,7191,1231xe" filled="t" fillcolor="#D9D9D9" stroked="f">
                <v:path arrowok="t"/>
                <v:fill/>
              </v:shape>
            </v:group>
            <v:group style="position:absolute;left:7191;top:722;width:360;height:510" coordorigin="7191,722" coordsize="360,510">
              <v:shape style="position:absolute;left:7191;top:722;width:360;height:510" coordorigin="7191,722" coordsize="360,510" path="m7551,1231l7551,722,7191,722,7191,1231,7551,1231e" filled="t" fillcolor="#D9D9D9" stroked="f">
                <v:path arrowok="t"/>
                <v:fill/>
              </v:shape>
            </v:group>
            <v:group style="position:absolute;left:7622;top:722;width:70;height:510" coordorigin="7622,722" coordsize="70,510">
              <v:shape style="position:absolute;left:7622;top:722;width:70;height:510" coordorigin="7622,722" coordsize="70,510" path="m7692,1231l7692,722,7622,722,7622,1231,7692,1231xe" filled="t" fillcolor="#D9D9D9" stroked="f">
                <v:path arrowok="t"/>
                <v:fill/>
              </v:shape>
            </v:group>
            <v:group style="position:absolute;left:8052;top:722;width:65;height:510" coordorigin="8052,722" coordsize="65,510">
              <v:shape style="position:absolute;left:8052;top:722;width:65;height:510" coordorigin="8052,722" coordsize="65,510" path="m8117,1231l8117,722,8052,722,8052,1231,8117,1231xe" filled="t" fillcolor="#D9D9D9" stroked="f">
                <v:path arrowok="t"/>
                <v:fill/>
              </v:shape>
            </v:group>
            <v:group style="position:absolute;left:7692;top:722;width:360;height:510" coordorigin="7692,722" coordsize="360,510">
              <v:shape style="position:absolute;left:7692;top:722;width:360;height:510" coordorigin="7692,722" coordsize="360,510" path="m8052,1231l8052,722,7692,722,7692,1231,8052,1231e" filled="t" fillcolor="#D9D9D9" stroked="f">
                <v:path arrowok="t"/>
                <v:fill/>
              </v:shape>
            </v:group>
            <v:group style="position:absolute;left:7121;top:722;width:2;height:10363" coordorigin="7121,722" coordsize="2,10363">
              <v:shape style="position:absolute;left:7121;top:722;width:2;height:10363" coordorigin="7121,722" coordsize="0,10363" path="m7121,11084l7121,722e" filled="f" stroked="t" strokeweight=".6pt" strokecolor="#000000">
                <v:path arrowok="t"/>
              </v:shape>
            </v:group>
            <v:group style="position:absolute;left:8122;top:722;width:2;height:10363" coordorigin="8122,722" coordsize="2,10363">
              <v:shape style="position:absolute;left:8122;top:722;width:2;height:10363" coordorigin="8122,722" coordsize="0,10363" path="m8122,11084l8122,722e" filled="f" stroked="t" strokeweight=".5999pt" strokecolor="#000000">
                <v:path arrowok="t"/>
              </v:shape>
            </v:group>
            <v:group style="position:absolute;left:7126;top:1231;width:495;height:1125" coordorigin="7126,1231" coordsize="495,1125">
              <v:shape style="position:absolute;left:7126;top:1231;width:495;height:1125" coordorigin="7126,1231" coordsize="495,1125" path="m7622,2357l7622,1231,7126,1231,7126,2357,7622,2357e" filled="t" fillcolor="#D9D9D9" stroked="f">
                <v:path arrowok="t"/>
                <v:fill/>
              </v:shape>
            </v:group>
            <v:group style="position:absolute;left:7191;top:1231;width:360;height:310" coordorigin="7191,1231" coordsize="360,310">
              <v:shape style="position:absolute;left:7191;top:1231;width:360;height:310" coordorigin="7191,1231" coordsize="360,310" path="m7551,1541l7551,1231,7191,1231,7191,1541,7551,1541e" filled="t" fillcolor="#D9D9D9" stroked="f">
                <v:path arrowok="t"/>
                <v:fill/>
              </v:shape>
            </v:group>
            <v:group style="position:absolute;left:7191;top:1541;width:360;height:505" coordorigin="7191,1541" coordsize="360,505">
              <v:shape style="position:absolute;left:7191;top:1541;width:360;height:505" coordorigin="7191,1541" coordsize="360,505" path="m7551,2047l7551,1541,7191,1541,7191,2047,7551,2047e" filled="t" fillcolor="#D9D9D9" stroked="f">
                <v:path arrowok="t"/>
                <v:fill/>
              </v:shape>
            </v:group>
            <v:group style="position:absolute;left:7622;top:1231;width:495;height:1125" coordorigin="7622,1231" coordsize="495,1125">
              <v:shape style="position:absolute;left:7622;top:1231;width:495;height:1125" coordorigin="7622,1231" coordsize="495,1125" path="m8117,2357l8117,1231,7622,1231,7622,2357,8117,2357e" filled="t" fillcolor="#D9D9D9" stroked="f">
                <v:path arrowok="t"/>
                <v:fill/>
              </v:shape>
            </v:group>
            <v:group style="position:absolute;left:7692;top:1231;width:360;height:310" coordorigin="7692,1231" coordsize="360,310">
              <v:shape style="position:absolute;left:7692;top:1231;width:360;height:310" coordorigin="7692,1231" coordsize="360,310" path="m8052,1541l8052,1231,7692,1231,7692,1541,8052,1541e" filled="t" fillcolor="#D9D9D9" stroked="f">
                <v:path arrowok="t"/>
                <v:fill/>
              </v:shape>
            </v:group>
            <v:group style="position:absolute;left:7692;top:1541;width:360;height:305" coordorigin="7692,1541" coordsize="360,305">
              <v:shape style="position:absolute;left:7692;top:1541;width:360;height:305" coordorigin="7692,1541" coordsize="360,305" path="m8052,1847l8052,1541,7692,1541,7692,1847,8052,1847e" filled="t" fillcolor="#D9D9D9" stroked="f">
                <v:path arrowok="t"/>
                <v:fill/>
              </v:shape>
            </v:group>
            <v:group style="position:absolute;left:7692;top:1847;width:360;height:510" coordorigin="7692,1847" coordsize="360,510">
              <v:shape style="position:absolute;left:7692;top:1847;width:360;height:510" coordorigin="7692,1847" coordsize="360,510" path="m8052,2357l8052,1847,7692,1847,7692,2357,8052,2357e" filled="t" fillcolor="#D9D9D9" stroked="f">
                <v:path arrowok="t"/>
                <v:fill/>
              </v:shape>
            </v:group>
            <v:group style="position:absolute;left:7126;top:2367;width:495;height:1125" coordorigin="7126,2367" coordsize="495,1125">
              <v:shape style="position:absolute;left:7126;top:2367;width:495;height:1125" coordorigin="7126,2367" coordsize="495,1125" path="m7622,3492l7622,2367,7126,2367,7126,3492,7622,3492e" filled="t" fillcolor="#D9D9D9" stroked="f">
                <v:path arrowok="t"/>
                <v:fill/>
              </v:shape>
            </v:group>
            <v:group style="position:absolute;left:7191;top:2367;width:360;height:310" coordorigin="7191,2367" coordsize="360,310">
              <v:shape style="position:absolute;left:7191;top:2367;width:360;height:310" coordorigin="7191,2367" coordsize="360,310" path="m7551,2677l7551,2367,7191,2367,7191,2677,7551,2677e" filled="t" fillcolor="#D9D9D9" stroked="f">
                <v:path arrowok="t"/>
                <v:fill/>
              </v:shape>
            </v:group>
            <v:group style="position:absolute;left:7191;top:2677;width:360;height:510" coordorigin="7191,2677" coordsize="360,510">
              <v:shape style="position:absolute;left:7191;top:2677;width:360;height:510" coordorigin="7191,2677" coordsize="360,510" path="m7551,3187l7551,2677,7191,2677,7191,3187,7551,3187e" filled="t" fillcolor="#D9D9D9" stroked="f">
                <v:path arrowok="t"/>
                <v:fill/>
              </v:shape>
            </v:group>
            <v:group style="position:absolute;left:7622;top:2367;width:495;height:1125" coordorigin="7622,2367" coordsize="495,1125">
              <v:shape style="position:absolute;left:7622;top:2367;width:495;height:1125" coordorigin="7622,2367" coordsize="495,1125" path="m8117,3492l8117,2367,7622,2367,7622,3492,8117,3492e" filled="t" fillcolor="#D9D9D9" stroked="f">
                <v:path arrowok="t"/>
                <v:fill/>
              </v:shape>
            </v:group>
            <v:group style="position:absolute;left:7692;top:2367;width:360;height:310" coordorigin="7692,2367" coordsize="360,310">
              <v:shape style="position:absolute;left:7692;top:2367;width:360;height:310" coordorigin="7692,2367" coordsize="360,310" path="m8052,2677l8052,2367,7692,2367,7692,2677,8052,2677e" filled="t" fillcolor="#D9D9D9" stroked="f">
                <v:path arrowok="t"/>
                <v:fill/>
              </v:shape>
            </v:group>
            <v:group style="position:absolute;left:7692;top:2677;width:360;height:310" coordorigin="7692,2677" coordsize="360,310">
              <v:shape style="position:absolute;left:7692;top:2677;width:360;height:310" coordorigin="7692,2677" coordsize="360,310" path="m8052,2987l8052,2677,7692,2677,7692,2987,8052,2987e" filled="t" fillcolor="#D9D9D9" stroked="f">
                <v:path arrowok="t"/>
                <v:fill/>
              </v:shape>
            </v:group>
            <v:group style="position:absolute;left:7692;top:2987;width:360;height:505" coordorigin="7692,2987" coordsize="360,505">
              <v:shape style="position:absolute;left:7692;top:2987;width:360;height:505" coordorigin="7692,2987" coordsize="360,505" path="m8052,3492l8052,2987,7692,2987,7692,3492,8052,3492e" filled="t" fillcolor="#D9D9D9" stroked="f">
                <v:path arrowok="t"/>
                <v:fill/>
              </v:shape>
            </v:group>
            <v:group style="position:absolute;left:14533;top:722;width:70;height:510" coordorigin="14533,722" coordsize="70,510">
              <v:shape style="position:absolute;left:14533;top:722;width:70;height:510" coordorigin="14533,722" coordsize="70,510" path="m14603,1231l14603,722,14533,722,14533,1231,14603,1231xe" filled="t" fillcolor="#D9D9D9" stroked="f">
                <v:path arrowok="t"/>
                <v:fill/>
              </v:shape>
            </v:group>
            <v:group style="position:absolute;left:14107;top:722;width:65;height:510" coordorigin="14107,722" coordsize="65,510">
              <v:shape style="position:absolute;left:14107;top:722;width:65;height:510" coordorigin="14107,722" coordsize="65,510" path="m14172,1231l14172,722,14107,722,14107,1231,14172,1231xe" filled="t" fillcolor="#D9D9D9" stroked="f">
                <v:path arrowok="t"/>
                <v:fill/>
              </v:shape>
            </v:group>
            <v:group style="position:absolute;left:14172;top:722;width:360;height:510" coordorigin="14172,722" coordsize="360,510">
              <v:shape style="position:absolute;left:14172;top:722;width:360;height:510" coordorigin="14172,722" coordsize="360,510" path="m14533,1231l14533,722,14172,722,14172,1231,14533,1231e" filled="t" fillcolor="#D9D9D9" stroked="f">
                <v:path arrowok="t"/>
                <v:fill/>
              </v:shape>
            </v:group>
            <v:group style="position:absolute;left:14603;top:722;width:70;height:510" coordorigin="14603,722" coordsize="70,510">
              <v:shape style="position:absolute;left:14603;top:722;width:70;height:510" coordorigin="14603,722" coordsize="70,510" path="m14673,1231l14673,722,14603,722,14603,1231,14673,1231xe" filled="t" fillcolor="#D9D9D9" stroked="f">
                <v:path arrowok="t"/>
                <v:fill/>
              </v:shape>
            </v:group>
            <v:group style="position:absolute;left:15033;top:722;width:65;height:510" coordorigin="15033,722" coordsize="65,510">
              <v:shape style="position:absolute;left:15033;top:722;width:65;height:510" coordorigin="15033,722" coordsize="65,510" path="m15098,1231l15098,722,15033,722,15033,1231,15098,1231xe" filled="t" fillcolor="#D9D9D9" stroked="f">
                <v:path arrowok="t"/>
                <v:fill/>
              </v:shape>
            </v:group>
            <v:group style="position:absolute;left:14673;top:722;width:360;height:510" coordorigin="14673,722" coordsize="360,510">
              <v:shape style="position:absolute;left:14673;top:722;width:360;height:510" coordorigin="14673,722" coordsize="360,510" path="m15033,1231l15033,722,14673,722,14673,1231,15033,1231e" filled="t" fillcolor="#D9D9D9" stroked="f">
                <v:path arrowok="t"/>
                <v:fill/>
              </v:shape>
            </v:group>
            <v:group style="position:absolute;left:14102;top:722;width:2;height:10363" coordorigin="14102,722" coordsize="2,10363">
              <v:shape style="position:absolute;left:14102;top:722;width:2;height:10363" coordorigin="14102,722" coordsize="0,10363" path="m14102,11084l14102,722e" filled="f" stroked="t" strokeweight=".6pt" strokecolor="#000000">
                <v:path arrowok="t"/>
              </v:shape>
            </v:group>
            <v:group style="position:absolute;left:15103;top:722;width:2;height:10363" coordorigin="15103,722" coordsize="2,10363">
              <v:shape style="position:absolute;left:15103;top:722;width:2;height:10363" coordorigin="15103,722" coordsize="0,10363" path="m15103,11084l15103,722e" filled="f" stroked="t" strokeweight=".59994pt" strokecolor="#000000">
                <v:path arrowok="t"/>
              </v:shape>
            </v:group>
            <v:group style="position:absolute;left:14107;top:1231;width:495;height:1125" coordorigin="14107,1231" coordsize="495,1125">
              <v:shape style="position:absolute;left:14107;top:1231;width:495;height:1125" coordorigin="14107,1231" coordsize="495,1125" path="m14603,2357l14603,1231,14107,1231,14107,2357,14603,2357e" filled="t" fillcolor="#D9D9D9" stroked="f">
                <v:path arrowok="t"/>
                <v:fill/>
              </v:shape>
            </v:group>
            <v:group style="position:absolute;left:14172;top:1231;width:360;height:310" coordorigin="14172,1231" coordsize="360,310">
              <v:shape style="position:absolute;left:14172;top:1231;width:360;height:310" coordorigin="14172,1231" coordsize="360,310" path="m14533,1541l14533,1231,14172,1231,14172,1541,14533,1541e" filled="t" fillcolor="#D9D9D9" stroked="f">
                <v:path arrowok="t"/>
                <v:fill/>
              </v:shape>
            </v:group>
            <v:group style="position:absolute;left:14172;top:1541;width:360;height:505" coordorigin="14172,1541" coordsize="360,505">
              <v:shape style="position:absolute;left:14172;top:1541;width:360;height:505" coordorigin="14172,1541" coordsize="360,505" path="m14533,2047l14533,1541,14172,1541,14172,2047,14533,2047e" filled="t" fillcolor="#D9D9D9" stroked="f">
                <v:path arrowok="t"/>
                <v:fill/>
              </v:shape>
            </v:group>
            <v:group style="position:absolute;left:14603;top:1231;width:495;height:1125" coordorigin="14603,1231" coordsize="495,1125">
              <v:shape style="position:absolute;left:14603;top:1231;width:495;height:1125" coordorigin="14603,1231" coordsize="495,1125" path="m15098,2357l15098,1231,14603,1231,14603,2357,15098,2357e" filled="t" fillcolor="#D9D9D9" stroked="f">
                <v:path arrowok="t"/>
                <v:fill/>
              </v:shape>
            </v:group>
            <v:group style="position:absolute;left:14673;top:1231;width:360;height:310" coordorigin="14673,1231" coordsize="360,310">
              <v:shape style="position:absolute;left:14673;top:1231;width:360;height:310" coordorigin="14673,1231" coordsize="360,310" path="m15033,1541l15033,1231,14673,1231,14673,1541,15033,1541e" filled="t" fillcolor="#D9D9D9" stroked="f">
                <v:path arrowok="t"/>
                <v:fill/>
              </v:shape>
            </v:group>
            <v:group style="position:absolute;left:14673;top:1541;width:360;height:305" coordorigin="14673,1541" coordsize="360,305">
              <v:shape style="position:absolute;left:14673;top:1541;width:360;height:305" coordorigin="14673,1541" coordsize="360,305" path="m15033,1847l15033,1541,14673,1541,14673,1847,15033,1847e" filled="t" fillcolor="#D9D9D9" stroked="f">
                <v:path arrowok="t"/>
                <v:fill/>
              </v:shape>
            </v:group>
            <v:group style="position:absolute;left:14673;top:1847;width:360;height:510" coordorigin="14673,1847" coordsize="360,510">
              <v:shape style="position:absolute;left:14673;top:1847;width:360;height:510" coordorigin="14673,1847" coordsize="360,510" path="m15033,2357l15033,1847,14673,1847,14673,2357,15033,2357e" filled="t" fillcolor="#D9D9D9" stroked="f">
                <v:path arrowok="t"/>
                <v:fill/>
              </v:shape>
            </v:group>
            <v:group style="position:absolute;left:14107;top:2367;width:495;height:1125" coordorigin="14107,2367" coordsize="495,1125">
              <v:shape style="position:absolute;left:14107;top:2367;width:495;height:1125" coordorigin="14107,2367" coordsize="495,1125" path="m14603,3492l14603,2367,14107,2367,14107,3492,14603,3492e" filled="t" fillcolor="#D9D9D9" stroked="f">
                <v:path arrowok="t"/>
                <v:fill/>
              </v:shape>
            </v:group>
            <v:group style="position:absolute;left:14172;top:2367;width:360;height:310" coordorigin="14172,2367" coordsize="360,310">
              <v:shape style="position:absolute;left:14172;top:2367;width:360;height:310" coordorigin="14172,2367" coordsize="360,310" path="m14533,2677l14533,2367,14172,2367,14172,2677,14533,2677e" filled="t" fillcolor="#D9D9D9" stroked="f">
                <v:path arrowok="t"/>
                <v:fill/>
              </v:shape>
            </v:group>
            <v:group style="position:absolute;left:14172;top:2677;width:360;height:510" coordorigin="14172,2677" coordsize="360,510">
              <v:shape style="position:absolute;left:14172;top:2677;width:360;height:510" coordorigin="14172,2677" coordsize="360,510" path="m14533,3187l14533,2677,14172,2677,14172,3187,14533,3187e" filled="t" fillcolor="#D9D9D9" stroked="f">
                <v:path arrowok="t"/>
                <v:fill/>
              </v:shape>
            </v:group>
            <v:group style="position:absolute;left:14603;top:2367;width:495;height:1125" coordorigin="14603,2367" coordsize="495,1125">
              <v:shape style="position:absolute;left:14603;top:2367;width:495;height:1125" coordorigin="14603,2367" coordsize="495,1125" path="m15098,3492l15098,2367,14603,2367,14603,3492,15098,3492e" filled="t" fillcolor="#D9D9D9" stroked="f">
                <v:path arrowok="t"/>
                <v:fill/>
              </v:shape>
            </v:group>
            <v:group style="position:absolute;left:14673;top:2367;width:360;height:310" coordorigin="14673,2367" coordsize="360,310">
              <v:shape style="position:absolute;left:14673;top:2367;width:360;height:310" coordorigin="14673,2367" coordsize="360,310" path="m15033,2677l15033,2367,14673,2367,14673,2677,15033,2677e" filled="t" fillcolor="#D9D9D9" stroked="f">
                <v:path arrowok="t"/>
                <v:fill/>
              </v:shape>
            </v:group>
            <v:group style="position:absolute;left:14673;top:2677;width:360;height:310" coordorigin="14673,2677" coordsize="360,310">
              <v:shape style="position:absolute;left:14673;top:2677;width:360;height:310" coordorigin="14673,2677" coordsize="360,310" path="m15033,2987l15033,2677,14673,2677,14673,2987,15033,2987e" filled="t" fillcolor="#D9D9D9" stroked="f">
                <v:path arrowok="t"/>
                <v:fill/>
              </v:shape>
            </v:group>
            <v:group style="position:absolute;left:14673;top:2987;width:360;height:505" coordorigin="14673,2987" coordsize="360,505">
              <v:shape style="position:absolute;left:14673;top:2987;width:360;height:505" coordorigin="14673,2987" coordsize="360,505" path="m15033,3492l15033,2987,14673,2987,14673,3492,15033,3492e" filled="t" fillcolor="#D9D9D9" stroked="f">
                <v:path arrowok="t"/>
                <v:fill/>
              </v:shape>
            </v:group>
            <v:group style="position:absolute;left:740;top:722;width:2;height:10363" coordorigin="740,722" coordsize="2,10363">
              <v:shape style="position:absolute;left:740;top:722;width:2;height:10363" coordorigin="740,722" coordsize="0,10363" path="m740,11084l740,722e" filled="f" stroked="t" strokeweight=".6pt" strokecolor="#000000">
                <v:path arrowok="t"/>
              </v:shape>
            </v:group>
            <v:group style="position:absolute;left:1145;top:722;width:2;height:10363" coordorigin="1145,722" coordsize="2,10363">
              <v:shape style="position:absolute;left:1145;top:722;width:2;height:10363" coordorigin="1145,722" coordsize="0,10363" path="m1145,11084l1145,722e" filled="f" stroked="t" strokeweight=".5999pt" strokecolor="#000000">
                <v:path arrowok="t"/>
              </v:shape>
            </v:group>
            <v:group style="position:absolute;left:1570;top:722;width:2;height:10363" coordorigin="1570,722" coordsize="2,10363">
              <v:shape style="position:absolute;left:1570;top:722;width:2;height:10363" coordorigin="1570,722" coordsize="0,10363" path="m1570,11084l1570,722e" filled="f" stroked="t" strokeweight=".5999pt" strokecolor="#000000">
                <v:path arrowok="t"/>
              </v:shape>
            </v:group>
            <v:group style="position:absolute;left:2140;top:722;width:2;height:10363" coordorigin="2140,722" coordsize="2,10363">
              <v:shape style="position:absolute;left:2140;top:722;width:2;height:10363" coordorigin="2140,722" coordsize="0,10363" path="m2140,11084l2140,722e" filled="f" stroked="t" strokeweight=".5999pt" strokecolor="#000000">
                <v:path arrowok="t"/>
              </v:shape>
            </v:group>
            <v:group style="position:absolute;left:3136;top:722;width:2;height:10363" coordorigin="3136,722" coordsize="2,10363">
              <v:shape style="position:absolute;left:3136;top:722;width:2;height:10363" coordorigin="3136,722" coordsize="0,10363" path="m3136,11084l3136,722e" filled="f" stroked="t" strokeweight=".6pt" strokecolor="#000000">
                <v:path arrowok="t"/>
              </v:shape>
            </v:group>
            <v:group style="position:absolute;left:4130;top:722;width:2;height:10363" coordorigin="4130,722" coordsize="2,10363">
              <v:shape style="position:absolute;left:4130;top:722;width:2;height:10363" coordorigin="4130,722" coordsize="0,10363" path="m4130,11084l4130,722e" filled="f" stroked="t" strokeweight=".6pt" strokecolor="#000000">
                <v:path arrowok="t"/>
              </v:shape>
            </v:group>
            <v:group style="position:absolute;left:9116;top:722;width:2;height:10363" coordorigin="9116,722" coordsize="2,10363">
              <v:shape style="position:absolute;left:9116;top:722;width:2;height:10363" coordorigin="9116,722" coordsize="0,10363" path="m9116,11084l9116,722e" filled="f" stroked="t" strokeweight=".5999pt" strokecolor="#000000">
                <v:path arrowok="t"/>
              </v:shape>
            </v:group>
            <v:group style="position:absolute;left:10117;top:722;width:2;height:10363" coordorigin="10117,722" coordsize="2,10363">
              <v:shape style="position:absolute;left:10117;top:722;width:2;height:10363" coordorigin="10117,722" coordsize="0,10363" path="m10117,11084l10117,722e" filled="f" stroked="t" strokeweight=".6pt" strokecolor="#000000">
                <v:path arrowok="t"/>
              </v:shape>
            </v:group>
            <v:group style="position:absolute;left:11112;top:722;width:2;height:10363" coordorigin="11112,722" coordsize="2,10363">
              <v:shape style="position:absolute;left:11112;top:722;width:2;height:10363" coordorigin="11112,722" coordsize="0,10363" path="m11112,11084l11112,722e" filled="f" stroked="t" strokeweight=".6pt" strokecolor="#000000">
                <v:path arrowok="t"/>
              </v:shape>
            </v:group>
            <v:group style="position:absolute;left:12107;top:722;width:2;height:10363" coordorigin="12107,722" coordsize="2,10363">
              <v:shape style="position:absolute;left:12107;top:722;width:2;height:10363" coordorigin="12107,722" coordsize="0,10363" path="m12107,11084l12107,722e" filled="f" stroked="t" strokeweight=".5999pt" strokecolor="#000000">
                <v:path arrowok="t"/>
              </v:shape>
            </v:group>
            <v:group style="position:absolute;left:13107;top:722;width:2;height:10363" coordorigin="13107,722" coordsize="2,10363">
              <v:shape style="position:absolute;left:13107;top:722;width:2;height:10363" coordorigin="13107,722" coordsize="0,10363" path="m13107,11084l13107,722e" filled="f" stroked="t" strokeweight=".5999pt" strokecolor="#000000">
                <v:path arrowok="t"/>
              </v:shape>
            </v:group>
            <v:group style="position:absolute;left:16098;top:722;width:2;height:10363" coordorigin="16098,722" coordsize="2,10363">
              <v:shape style="position:absolute;left:16098;top:722;width:2;height:10363" coordorigin="16098,722" coordsize="0,10363" path="m16098,11084l16098,722e" filled="f" stroked="t" strokeweight=".599930pt" strokecolor="#000000">
                <v:path arrowok="t"/>
              </v:shape>
            </v:group>
            <v:group style="position:absolute;left:735;top:2362;width:15368;height:2" coordorigin="735,2362" coordsize="15368,2">
              <v:shape style="position:absolute;left:735;top:2362;width:15368;height:2" coordorigin="735,2362" coordsize="15368,0" path="m735,2362l16103,2362e" filled="f" stroked="t" strokeweight=".6pt" strokecolor="#000000">
                <v:path arrowok="t"/>
              </v:shape>
            </v:group>
            <v:group style="position:absolute;left:5136;top:3492;width:490;height:1130" coordorigin="5136,3492" coordsize="490,1130">
              <v:shape style="position:absolute;left:5136;top:3492;width:490;height:1130" coordorigin="5136,3492" coordsize="490,1130" path="m5626,4622l5626,3492,5136,3492,5136,4622,5626,4622e" filled="t" fillcolor="#D9D9D9" stroked="f">
                <v:path arrowok="t"/>
                <v:fill/>
              </v:shape>
            </v:group>
            <v:group style="position:absolute;left:5201;top:3492;width:355;height:310" coordorigin="5201,3492" coordsize="355,310">
              <v:shape style="position:absolute;left:5201;top:3492;width:355;height:310" coordorigin="5201,3492" coordsize="355,310" path="m5556,3802l5556,3492,5201,3492,5201,3802,5556,3802e" filled="t" fillcolor="#D9D9D9" stroked="f">
                <v:path arrowok="t"/>
                <v:fill/>
              </v:shape>
            </v:group>
            <v:group style="position:absolute;left:5201;top:3802;width:355;height:510" coordorigin="5201,3802" coordsize="355,510">
              <v:shape style="position:absolute;left:5201;top:3802;width:355;height:510" coordorigin="5201,3802" coordsize="355,510" path="m5556,4312l5556,3802,5201,3802,5201,4312,5556,4312e" filled="t" fillcolor="#D9D9D9" stroked="f">
                <v:path arrowok="t"/>
                <v:fill/>
              </v:shape>
            </v:group>
            <v:group style="position:absolute;left:5626;top:3492;width:495;height:1130" coordorigin="5626,3492" coordsize="495,1130">
              <v:shape style="position:absolute;left:5626;top:3492;width:495;height:1130" coordorigin="5626,3492" coordsize="495,1130" path="m6121,4622l6121,3492,5626,3492,5626,4622,6121,4622e" filled="t" fillcolor="#D9D9D9" stroked="f">
                <v:path arrowok="t"/>
                <v:fill/>
              </v:shape>
            </v:group>
            <v:group style="position:absolute;left:5696;top:3492;width:360;height:310" coordorigin="5696,3492" coordsize="360,310">
              <v:shape style="position:absolute;left:5696;top:3492;width:360;height:310" coordorigin="5696,3492" coordsize="360,310" path="m6056,3802l6056,3492,5696,3492,5696,3802,6056,3802e" filled="t" fillcolor="#D9D9D9" stroked="f">
                <v:path arrowok="t"/>
                <v:fill/>
              </v:shape>
            </v:group>
            <v:group style="position:absolute;left:5696;top:3802;width:360;height:310" coordorigin="5696,3802" coordsize="360,310">
              <v:shape style="position:absolute;left:5696;top:3802;width:360;height:310" coordorigin="5696,3802" coordsize="360,310" path="m6056,4112l6056,3802,5696,3802,5696,4112,6056,4112e" filled="t" fillcolor="#D9D9D9" stroked="f">
                <v:path arrowok="t"/>
                <v:fill/>
              </v:shape>
            </v:group>
            <v:group style="position:absolute;left:5696;top:4112;width:360;height:510" coordorigin="5696,4112" coordsize="360,510">
              <v:shape style="position:absolute;left:5696;top:4112;width:360;height:510" coordorigin="5696,4112" coordsize="360,510" path="m6056,4622l6056,4112,5696,4112,5696,4622,6056,4622e" filled="t" fillcolor="#D9D9D9" stroked="f">
                <v:path arrowok="t"/>
                <v:fill/>
              </v:shape>
            </v:group>
            <v:group style="position:absolute;left:7126;top:3492;width:495;height:1130" coordorigin="7126,3492" coordsize="495,1130">
              <v:shape style="position:absolute;left:7126;top:3492;width:495;height:1130" coordorigin="7126,3492" coordsize="495,1130" path="m7622,4622l7622,3492,7126,3492,7126,4622,7622,4622e" filled="t" fillcolor="#D9D9D9" stroked="f">
                <v:path arrowok="t"/>
                <v:fill/>
              </v:shape>
            </v:group>
            <v:group style="position:absolute;left:7191;top:3492;width:360;height:310" coordorigin="7191,3492" coordsize="360,310">
              <v:shape style="position:absolute;left:7191;top:3492;width:360;height:310" coordorigin="7191,3492" coordsize="360,310" path="m7551,3802l7551,3492,7191,3492,7191,3802,7551,3802e" filled="t" fillcolor="#D9D9D9" stroked="f">
                <v:path arrowok="t"/>
                <v:fill/>
              </v:shape>
            </v:group>
            <v:group style="position:absolute;left:7191;top:3802;width:360;height:510" coordorigin="7191,3802" coordsize="360,510">
              <v:shape style="position:absolute;left:7191;top:3802;width:360;height:510" coordorigin="7191,3802" coordsize="360,510" path="m7551,4312l7551,3802,7191,3802,7191,4312,7551,4312e" filled="t" fillcolor="#D9D9D9" stroked="f">
                <v:path arrowok="t"/>
                <v:fill/>
              </v:shape>
            </v:group>
            <v:group style="position:absolute;left:7622;top:3492;width:495;height:1130" coordorigin="7622,3492" coordsize="495,1130">
              <v:shape style="position:absolute;left:7622;top:3492;width:495;height:1130" coordorigin="7622,3492" coordsize="495,1130" path="m8117,4622l8117,3492,7622,3492,7622,4622,8117,4622e" filled="t" fillcolor="#D9D9D9" stroked="f">
                <v:path arrowok="t"/>
                <v:fill/>
              </v:shape>
            </v:group>
            <v:group style="position:absolute;left:7692;top:3492;width:360;height:310" coordorigin="7692,3492" coordsize="360,310">
              <v:shape style="position:absolute;left:7692;top:3492;width:360;height:310" coordorigin="7692,3492" coordsize="360,310" path="m8052,3802l8052,3492,7692,3492,7692,3802,8052,3802e" filled="t" fillcolor="#D9D9D9" stroked="f">
                <v:path arrowok="t"/>
                <v:fill/>
              </v:shape>
            </v:group>
            <v:group style="position:absolute;left:7692;top:3802;width:360;height:310" coordorigin="7692,3802" coordsize="360,310">
              <v:shape style="position:absolute;left:7692;top:3802;width:360;height:310" coordorigin="7692,3802" coordsize="360,310" path="m8052,4112l8052,3802,7692,3802,7692,4112,8052,4112e" filled="t" fillcolor="#D9D9D9" stroked="f">
                <v:path arrowok="t"/>
                <v:fill/>
              </v:shape>
            </v:group>
            <v:group style="position:absolute;left:7692;top:4112;width:360;height:510" coordorigin="7692,4112" coordsize="360,510">
              <v:shape style="position:absolute;left:7692;top:4112;width:360;height:510" coordorigin="7692,4112" coordsize="360,510" path="m8052,4622l8052,4112,7692,4112,7692,4622,8052,4622e" filled="t" fillcolor="#D9D9D9" stroked="f">
                <v:path arrowok="t"/>
                <v:fill/>
              </v:shape>
            </v:group>
            <v:group style="position:absolute;left:14107;top:3492;width:495;height:1130" coordorigin="14107,3492" coordsize="495,1130">
              <v:shape style="position:absolute;left:14107;top:3492;width:495;height:1130" coordorigin="14107,3492" coordsize="495,1130" path="m14603,4622l14603,3492,14107,3492,14107,4622,14603,4622e" filled="t" fillcolor="#D9D9D9" stroked="f">
                <v:path arrowok="t"/>
                <v:fill/>
              </v:shape>
            </v:group>
            <v:group style="position:absolute;left:14172;top:3492;width:360;height:310" coordorigin="14172,3492" coordsize="360,310">
              <v:shape style="position:absolute;left:14172;top:3492;width:360;height:310" coordorigin="14172,3492" coordsize="360,310" path="m14533,3802l14533,3492,14172,3492,14172,3802,14533,3802e" filled="t" fillcolor="#D9D9D9" stroked="f">
                <v:path arrowok="t"/>
                <v:fill/>
              </v:shape>
            </v:group>
            <v:group style="position:absolute;left:14172;top:3802;width:360;height:510" coordorigin="14172,3802" coordsize="360,510">
              <v:shape style="position:absolute;left:14172;top:3802;width:360;height:510" coordorigin="14172,3802" coordsize="360,510" path="m14533,4312l14533,3802,14172,3802,14172,4312,14533,4312e" filled="t" fillcolor="#D9D9D9" stroked="f">
                <v:path arrowok="t"/>
                <v:fill/>
              </v:shape>
            </v:group>
            <v:group style="position:absolute;left:14603;top:3492;width:495;height:1130" coordorigin="14603,3492" coordsize="495,1130">
              <v:shape style="position:absolute;left:14603;top:3492;width:495;height:1130" coordorigin="14603,3492" coordsize="495,1130" path="m15098,4622l15098,3492,14603,3492,14603,4622,15098,4622e" filled="t" fillcolor="#D9D9D9" stroked="f">
                <v:path arrowok="t"/>
                <v:fill/>
              </v:shape>
            </v:group>
            <v:group style="position:absolute;left:14673;top:3492;width:360;height:310" coordorigin="14673,3492" coordsize="360,310">
              <v:shape style="position:absolute;left:14673;top:3492;width:360;height:310" coordorigin="14673,3492" coordsize="360,310" path="m15033,3802l15033,3492,14673,3492,14673,3802,15033,3802e" filled="t" fillcolor="#D9D9D9" stroked="f">
                <v:path arrowok="t"/>
                <v:fill/>
              </v:shape>
            </v:group>
            <v:group style="position:absolute;left:14673;top:3802;width:360;height:310" coordorigin="14673,3802" coordsize="360,310">
              <v:shape style="position:absolute;left:14673;top:3802;width:360;height:310" coordorigin="14673,3802" coordsize="360,310" path="m15033,4112l15033,3802,14673,3802,14673,4112,15033,4112e" filled="t" fillcolor="#D9D9D9" stroked="f">
                <v:path arrowok="t"/>
                <v:fill/>
              </v:shape>
            </v:group>
            <v:group style="position:absolute;left:14673;top:4112;width:360;height:510" coordorigin="14673,4112" coordsize="360,510">
              <v:shape style="position:absolute;left:14673;top:4112;width:360;height:510" coordorigin="14673,4112" coordsize="360,510" path="m15033,4622l15033,4112,14673,4112,14673,4622,15033,4622e" filled="t" fillcolor="#D9D9D9" stroked="f">
                <v:path arrowok="t"/>
                <v:fill/>
              </v:shape>
            </v:group>
            <v:group style="position:absolute;left:5136;top:4622;width:490;height:1125" coordorigin="5136,4622" coordsize="490,1125">
              <v:shape style="position:absolute;left:5136;top:4622;width:490;height:1125" coordorigin="5136,4622" coordsize="490,1125" path="m5626,5748l5626,4622,5136,4622,5136,5748,5626,5748e" filled="t" fillcolor="#D9D9D9" stroked="f">
                <v:path arrowok="t"/>
                <v:fill/>
              </v:shape>
            </v:group>
            <v:group style="position:absolute;left:5201;top:4622;width:355;height:305" coordorigin="5201,4622" coordsize="355,305">
              <v:shape style="position:absolute;left:5201;top:4622;width:355;height:305" coordorigin="5201,4622" coordsize="355,305" path="m5556,4927l5556,4622,5201,4622,5201,4927,5556,4927e" filled="t" fillcolor="#D9D9D9" stroked="f">
                <v:path arrowok="t"/>
                <v:fill/>
              </v:shape>
            </v:group>
            <v:group style="position:absolute;left:5201;top:4927;width:355;height:510" coordorigin="5201,4927" coordsize="355,510">
              <v:shape style="position:absolute;left:5201;top:4927;width:355;height:510" coordorigin="5201,4927" coordsize="355,510" path="m5556,5438l5556,4927,5201,4927,5201,5438,5556,5438e" filled="t" fillcolor="#D9D9D9" stroked="f">
                <v:path arrowok="t"/>
                <v:fill/>
              </v:shape>
            </v:group>
            <v:group style="position:absolute;left:5626;top:4622;width:495;height:1125" coordorigin="5626,4622" coordsize="495,1125">
              <v:shape style="position:absolute;left:5626;top:4622;width:495;height:1125" coordorigin="5626,4622" coordsize="495,1125" path="m6121,5748l6121,4622,5626,4622,5626,5748,6121,5748e" filled="t" fillcolor="#D9D9D9" stroked="f">
                <v:path arrowok="t"/>
                <v:fill/>
              </v:shape>
            </v:group>
            <v:group style="position:absolute;left:5696;top:4622;width:360;height:305" coordorigin="5696,4622" coordsize="360,305">
              <v:shape style="position:absolute;left:5696;top:4622;width:360;height:305" coordorigin="5696,4622" coordsize="360,305" path="m6056,4927l6056,4622,5696,4622,5696,4927,6056,4927e" filled="t" fillcolor="#D9D9D9" stroked="f">
                <v:path arrowok="t"/>
                <v:fill/>
              </v:shape>
            </v:group>
            <v:group style="position:absolute;left:5696;top:4927;width:360;height:310" coordorigin="5696,4927" coordsize="360,310">
              <v:shape style="position:absolute;left:5696;top:4927;width:360;height:310" coordorigin="5696,4927" coordsize="360,310" path="m6056,5237l6056,4927,5696,4927,5696,5237,6056,5237e" filled="t" fillcolor="#D9D9D9" stroked="f">
                <v:path arrowok="t"/>
                <v:fill/>
              </v:shape>
            </v:group>
            <v:group style="position:absolute;left:5696;top:5237;width:360;height:510" coordorigin="5696,5237" coordsize="360,510">
              <v:shape style="position:absolute;left:5696;top:5237;width:360;height:510" coordorigin="5696,5237" coordsize="360,510" path="m6056,5748l6056,5237,5696,5237,5696,5748,6056,5748e" filled="t" fillcolor="#D9D9D9" stroked="f">
                <v:path arrowok="t"/>
                <v:fill/>
              </v:shape>
            </v:group>
            <v:group style="position:absolute;left:7126;top:4622;width:495;height:1125" coordorigin="7126,4622" coordsize="495,1125">
              <v:shape style="position:absolute;left:7126;top:4622;width:495;height:1125" coordorigin="7126,4622" coordsize="495,1125" path="m7622,5748l7622,4622,7126,4622,7126,5748,7622,5748e" filled="t" fillcolor="#D9D9D9" stroked="f">
                <v:path arrowok="t"/>
                <v:fill/>
              </v:shape>
            </v:group>
            <v:group style="position:absolute;left:7191;top:4622;width:360;height:305" coordorigin="7191,4622" coordsize="360,305">
              <v:shape style="position:absolute;left:7191;top:4622;width:360;height:305" coordorigin="7191,4622" coordsize="360,305" path="m7551,4927l7551,4622,7191,4622,7191,4927,7551,4927e" filled="t" fillcolor="#D9D9D9" stroked="f">
                <v:path arrowok="t"/>
                <v:fill/>
              </v:shape>
            </v:group>
            <v:group style="position:absolute;left:7191;top:4927;width:360;height:510" coordorigin="7191,4927" coordsize="360,510">
              <v:shape style="position:absolute;left:7191;top:4927;width:360;height:510" coordorigin="7191,4927" coordsize="360,510" path="m7551,5438l7551,4927,7191,4927,7191,5438,7551,5438e" filled="t" fillcolor="#D9D9D9" stroked="f">
                <v:path arrowok="t"/>
                <v:fill/>
              </v:shape>
            </v:group>
            <v:group style="position:absolute;left:7622;top:4622;width:495;height:1125" coordorigin="7622,4622" coordsize="495,1125">
              <v:shape style="position:absolute;left:7622;top:4622;width:495;height:1125" coordorigin="7622,4622" coordsize="495,1125" path="m8117,5748l8117,4622,7622,4622,7622,5748,8117,5748e" filled="t" fillcolor="#D9D9D9" stroked="f">
                <v:path arrowok="t"/>
                <v:fill/>
              </v:shape>
            </v:group>
            <v:group style="position:absolute;left:7692;top:4622;width:360;height:305" coordorigin="7692,4622" coordsize="360,305">
              <v:shape style="position:absolute;left:7692;top:4622;width:360;height:305" coordorigin="7692,4622" coordsize="360,305" path="m8052,4927l8052,4622,7692,4622,7692,4927,8052,4927e" filled="t" fillcolor="#D9D9D9" stroked="f">
                <v:path arrowok="t"/>
                <v:fill/>
              </v:shape>
            </v:group>
            <v:group style="position:absolute;left:7692;top:4927;width:360;height:310" coordorigin="7692,4927" coordsize="360,310">
              <v:shape style="position:absolute;left:7692;top:4927;width:360;height:310" coordorigin="7692,4927" coordsize="360,310" path="m8052,5237l8052,4927,7692,4927,7692,5237,8052,5237e" filled="t" fillcolor="#D9D9D9" stroked="f">
                <v:path arrowok="t"/>
                <v:fill/>
              </v:shape>
            </v:group>
            <v:group style="position:absolute;left:7692;top:5237;width:360;height:510" coordorigin="7692,5237" coordsize="360,510">
              <v:shape style="position:absolute;left:7692;top:5237;width:360;height:510" coordorigin="7692,5237" coordsize="360,510" path="m8052,5748l8052,5237,7692,5237,7692,5748,8052,5748e" filled="t" fillcolor="#D9D9D9" stroked="f">
                <v:path arrowok="t"/>
                <v:fill/>
              </v:shape>
            </v:group>
            <v:group style="position:absolute;left:14107;top:4622;width:495;height:1125" coordorigin="14107,4622" coordsize="495,1125">
              <v:shape style="position:absolute;left:14107;top:4622;width:495;height:1125" coordorigin="14107,4622" coordsize="495,1125" path="m14603,5748l14603,4622,14107,4622,14107,5748,14603,5748e" filled="t" fillcolor="#D9D9D9" stroked="f">
                <v:path arrowok="t"/>
                <v:fill/>
              </v:shape>
            </v:group>
            <v:group style="position:absolute;left:14172;top:4622;width:360;height:305" coordorigin="14172,4622" coordsize="360,305">
              <v:shape style="position:absolute;left:14172;top:4622;width:360;height:305" coordorigin="14172,4622" coordsize="360,305" path="m14533,4927l14533,4622,14172,4622,14172,4927,14533,4927e" filled="t" fillcolor="#D9D9D9" stroked="f">
                <v:path arrowok="t"/>
                <v:fill/>
              </v:shape>
            </v:group>
            <v:group style="position:absolute;left:14172;top:4927;width:360;height:510" coordorigin="14172,4927" coordsize="360,510">
              <v:shape style="position:absolute;left:14172;top:4927;width:360;height:510" coordorigin="14172,4927" coordsize="360,510" path="m14533,5438l14533,4927,14172,4927,14172,5438,14533,5438e" filled="t" fillcolor="#D9D9D9" stroked="f">
                <v:path arrowok="t"/>
                <v:fill/>
              </v:shape>
            </v:group>
            <v:group style="position:absolute;left:14603;top:4622;width:495;height:1125" coordorigin="14603,4622" coordsize="495,1125">
              <v:shape style="position:absolute;left:14603;top:4622;width:495;height:1125" coordorigin="14603,4622" coordsize="495,1125" path="m15098,5748l15098,4622,14603,4622,14603,5748,15098,5748e" filled="t" fillcolor="#D9D9D9" stroked="f">
                <v:path arrowok="t"/>
                <v:fill/>
              </v:shape>
            </v:group>
            <v:group style="position:absolute;left:14673;top:4622;width:360;height:305" coordorigin="14673,4622" coordsize="360,305">
              <v:shape style="position:absolute;left:14673;top:4622;width:360;height:305" coordorigin="14673,4622" coordsize="360,305" path="m15033,4927l15033,4622,14673,4622,14673,4927,15033,4927e" filled="t" fillcolor="#D9D9D9" stroked="f">
                <v:path arrowok="t"/>
                <v:fill/>
              </v:shape>
            </v:group>
            <v:group style="position:absolute;left:14673;top:4927;width:360;height:310" coordorigin="14673,4927" coordsize="360,310">
              <v:shape style="position:absolute;left:14673;top:4927;width:360;height:310" coordorigin="14673,4927" coordsize="360,310" path="m15033,5237l15033,4927,14673,4927,14673,5237,15033,5237e" filled="t" fillcolor="#D9D9D9" stroked="f">
                <v:path arrowok="t"/>
                <v:fill/>
              </v:shape>
            </v:group>
            <v:group style="position:absolute;left:14673;top:5237;width:360;height:510" coordorigin="14673,5237" coordsize="360,510">
              <v:shape style="position:absolute;left:14673;top:5237;width:360;height:510" coordorigin="14673,5237" coordsize="360,510" path="m15033,5748l15033,5237,14673,5237,14673,5748,15033,5748e" filled="t" fillcolor="#D9D9D9" stroked="f">
                <v:path arrowok="t"/>
                <v:fill/>
              </v:shape>
            </v:group>
            <v:group style="position:absolute;left:5136;top:5748;width:490;height:1125" coordorigin="5136,5748" coordsize="490,1125">
              <v:shape style="position:absolute;left:5136;top:5748;width:490;height:1125" coordorigin="5136,5748" coordsize="490,1125" path="m5626,6873l5626,5748,5136,5748,5136,6873,5626,6873e" filled="t" fillcolor="#D9D9D9" stroked="f">
                <v:path arrowok="t"/>
                <v:fill/>
              </v:shape>
            </v:group>
            <v:group style="position:absolute;left:5201;top:5748;width:355;height:310" coordorigin="5201,5748" coordsize="355,310">
              <v:shape style="position:absolute;left:5201;top:5748;width:355;height:310" coordorigin="5201,5748" coordsize="355,310" path="m5556,6058l5556,5748,5201,5748,5201,6058,5556,6058e" filled="t" fillcolor="#D9D9D9" stroked="f">
                <v:path arrowok="t"/>
                <v:fill/>
              </v:shape>
            </v:group>
            <v:group style="position:absolute;left:5201;top:6058;width:355;height:510" coordorigin="5201,6058" coordsize="355,510">
              <v:shape style="position:absolute;left:5201;top:6058;width:355;height:510" coordorigin="5201,6058" coordsize="355,510" path="m5556,6568l5556,6058,5201,6058,5201,6568,5556,6568e" filled="t" fillcolor="#D9D9D9" stroked="f">
                <v:path arrowok="t"/>
                <v:fill/>
              </v:shape>
            </v:group>
            <v:group style="position:absolute;left:5626;top:5748;width:495;height:1125" coordorigin="5626,5748" coordsize="495,1125">
              <v:shape style="position:absolute;left:5626;top:5748;width:495;height:1125" coordorigin="5626,5748" coordsize="495,1125" path="m6121,6873l6121,5748,5626,5748,5626,6873,6121,6873e" filled="t" fillcolor="#D9D9D9" stroked="f">
                <v:path arrowok="t"/>
                <v:fill/>
              </v:shape>
            </v:group>
            <v:group style="position:absolute;left:5696;top:5748;width:360;height:310" coordorigin="5696,5748" coordsize="360,310">
              <v:shape style="position:absolute;left:5696;top:5748;width:360;height:310" coordorigin="5696,5748" coordsize="360,310" path="m6056,6058l6056,5748,5696,5748,5696,6058,6056,6058e" filled="t" fillcolor="#D9D9D9" stroked="f">
                <v:path arrowok="t"/>
                <v:fill/>
              </v:shape>
            </v:group>
            <v:group style="position:absolute;left:5696;top:6058;width:360;height:310" coordorigin="5696,6058" coordsize="360,310">
              <v:shape style="position:absolute;left:5696;top:6058;width:360;height:310" coordorigin="5696,6058" coordsize="360,310" path="m6056,6368l6056,6058,5696,6058,5696,6368,6056,6368e" filled="t" fillcolor="#D9D9D9" stroked="f">
                <v:path arrowok="t"/>
                <v:fill/>
              </v:shape>
            </v:group>
            <v:group style="position:absolute;left:5696;top:6368;width:360;height:505" coordorigin="5696,6368" coordsize="360,505">
              <v:shape style="position:absolute;left:5696;top:6368;width:360;height:505" coordorigin="5696,6368" coordsize="360,505" path="m6056,6873l6056,6368,5696,6368,5696,6873,6056,6873e" filled="t" fillcolor="#D9D9D9" stroked="f">
                <v:path arrowok="t"/>
                <v:fill/>
              </v:shape>
            </v:group>
            <v:group style="position:absolute;left:7126;top:5748;width:495;height:1125" coordorigin="7126,5748" coordsize="495,1125">
              <v:shape style="position:absolute;left:7126;top:5748;width:495;height:1125" coordorigin="7126,5748" coordsize="495,1125" path="m7622,6873l7622,5748,7126,5748,7126,6873,7622,6873e" filled="t" fillcolor="#D9D9D9" stroked="f">
                <v:path arrowok="t"/>
                <v:fill/>
              </v:shape>
            </v:group>
            <v:group style="position:absolute;left:7191;top:5748;width:360;height:310" coordorigin="7191,5748" coordsize="360,310">
              <v:shape style="position:absolute;left:7191;top:5748;width:360;height:310" coordorigin="7191,5748" coordsize="360,310" path="m7551,6058l7551,5748,7191,5748,7191,6058,7551,6058e" filled="t" fillcolor="#D9D9D9" stroked="f">
                <v:path arrowok="t"/>
                <v:fill/>
              </v:shape>
            </v:group>
            <v:group style="position:absolute;left:7191;top:6058;width:360;height:510" coordorigin="7191,6058" coordsize="360,510">
              <v:shape style="position:absolute;left:7191;top:6058;width:360;height:510" coordorigin="7191,6058" coordsize="360,510" path="m7551,6568l7551,6058,7191,6058,7191,6568,7551,6568e" filled="t" fillcolor="#D9D9D9" stroked="f">
                <v:path arrowok="t"/>
                <v:fill/>
              </v:shape>
            </v:group>
            <v:group style="position:absolute;left:7622;top:5748;width:495;height:1125" coordorigin="7622,5748" coordsize="495,1125">
              <v:shape style="position:absolute;left:7622;top:5748;width:495;height:1125" coordorigin="7622,5748" coordsize="495,1125" path="m8117,6873l8117,5748,7622,5748,7622,6873,8117,6873e" filled="t" fillcolor="#D9D9D9" stroked="f">
                <v:path arrowok="t"/>
                <v:fill/>
              </v:shape>
            </v:group>
            <v:group style="position:absolute;left:7692;top:5748;width:360;height:310" coordorigin="7692,5748" coordsize="360,310">
              <v:shape style="position:absolute;left:7692;top:5748;width:360;height:310" coordorigin="7692,5748" coordsize="360,310" path="m8052,6058l8052,5748,7692,5748,7692,6058,8052,6058e" filled="t" fillcolor="#D9D9D9" stroked="f">
                <v:path arrowok="t"/>
                <v:fill/>
              </v:shape>
            </v:group>
            <v:group style="position:absolute;left:7692;top:6058;width:360;height:310" coordorigin="7692,6058" coordsize="360,310">
              <v:shape style="position:absolute;left:7692;top:6058;width:360;height:310" coordorigin="7692,6058" coordsize="360,310" path="m8052,6368l8052,6058,7692,6058,7692,6368,8052,6368e" filled="t" fillcolor="#D9D9D9" stroked="f">
                <v:path arrowok="t"/>
                <v:fill/>
              </v:shape>
            </v:group>
            <v:group style="position:absolute;left:7692;top:6368;width:360;height:505" coordorigin="7692,6368" coordsize="360,505">
              <v:shape style="position:absolute;left:7692;top:6368;width:360;height:505" coordorigin="7692,6368" coordsize="360,505" path="m8052,6873l8052,6368,7692,6368,7692,6873,8052,6873e" filled="t" fillcolor="#D9D9D9" stroked="f">
                <v:path arrowok="t"/>
                <v:fill/>
              </v:shape>
            </v:group>
            <v:group style="position:absolute;left:14107;top:5748;width:495;height:1125" coordorigin="14107,5748" coordsize="495,1125">
              <v:shape style="position:absolute;left:14107;top:5748;width:495;height:1125" coordorigin="14107,5748" coordsize="495,1125" path="m14603,6873l14603,5748,14107,5748,14107,6873,14603,6873e" filled="t" fillcolor="#D9D9D9" stroked="f">
                <v:path arrowok="t"/>
                <v:fill/>
              </v:shape>
            </v:group>
            <v:group style="position:absolute;left:14172;top:5748;width:360;height:310" coordorigin="14172,5748" coordsize="360,310">
              <v:shape style="position:absolute;left:14172;top:5748;width:360;height:310" coordorigin="14172,5748" coordsize="360,310" path="m14533,6058l14533,5748,14172,5748,14172,6058,14533,6058e" filled="t" fillcolor="#D9D9D9" stroked="f">
                <v:path arrowok="t"/>
                <v:fill/>
              </v:shape>
            </v:group>
            <v:group style="position:absolute;left:14172;top:6058;width:360;height:510" coordorigin="14172,6058" coordsize="360,510">
              <v:shape style="position:absolute;left:14172;top:6058;width:360;height:510" coordorigin="14172,6058" coordsize="360,510" path="m14533,6568l14533,6058,14172,6058,14172,6568,14533,6568e" filled="t" fillcolor="#D9D9D9" stroked="f">
                <v:path arrowok="t"/>
                <v:fill/>
              </v:shape>
            </v:group>
            <v:group style="position:absolute;left:14603;top:5748;width:495;height:1125" coordorigin="14603,5748" coordsize="495,1125">
              <v:shape style="position:absolute;left:14603;top:5748;width:495;height:1125" coordorigin="14603,5748" coordsize="495,1125" path="m15098,6873l15098,5748,14603,5748,14603,6873,15098,6873e" filled="t" fillcolor="#D9D9D9" stroked="f">
                <v:path arrowok="t"/>
                <v:fill/>
              </v:shape>
            </v:group>
            <v:group style="position:absolute;left:14673;top:5748;width:360;height:310" coordorigin="14673,5748" coordsize="360,310">
              <v:shape style="position:absolute;left:14673;top:5748;width:360;height:310" coordorigin="14673,5748" coordsize="360,310" path="m15033,6058l15033,5748,14673,5748,14673,6058,15033,6058e" filled="t" fillcolor="#D9D9D9" stroked="f">
                <v:path arrowok="t"/>
                <v:fill/>
              </v:shape>
            </v:group>
            <v:group style="position:absolute;left:14673;top:6058;width:360;height:310" coordorigin="14673,6058" coordsize="360,310">
              <v:shape style="position:absolute;left:14673;top:6058;width:360;height:310" coordorigin="14673,6058" coordsize="360,310" path="m15033,6368l15033,6058,14673,6058,14673,6368,15033,6368e" filled="t" fillcolor="#D9D9D9" stroked="f">
                <v:path arrowok="t"/>
                <v:fill/>
              </v:shape>
            </v:group>
            <v:group style="position:absolute;left:14673;top:6368;width:360;height:505" coordorigin="14673,6368" coordsize="360,505">
              <v:shape style="position:absolute;left:14673;top:6368;width:360;height:505" coordorigin="14673,6368" coordsize="360,505" path="m15033,6873l15033,6368,14673,6368,14673,6873,15033,6873e" filled="t" fillcolor="#D9D9D9" stroked="f">
                <v:path arrowok="t"/>
                <v:fill/>
              </v:shape>
            </v:group>
            <v:group style="position:absolute;left:5136;top:6883;width:490;height:1130" coordorigin="5136,6883" coordsize="490,1130">
              <v:shape style="position:absolute;left:5136;top:6883;width:490;height:1130" coordorigin="5136,6883" coordsize="490,1130" path="m5626,8014l5626,6883,5136,6883,5136,8014,5626,8014e" filled="t" fillcolor="#D9D9D9" stroked="f">
                <v:path arrowok="t"/>
                <v:fill/>
              </v:shape>
            </v:group>
            <v:group style="position:absolute;left:5201;top:6883;width:355;height:310" coordorigin="5201,6883" coordsize="355,310">
              <v:shape style="position:absolute;left:5201;top:6883;width:355;height:310" coordorigin="5201,6883" coordsize="355,310" path="m5556,7193l5556,6883,5201,6883,5201,7193,5556,7193e" filled="t" fillcolor="#D9D9D9" stroked="f">
                <v:path arrowok="t"/>
                <v:fill/>
              </v:shape>
            </v:group>
            <v:group style="position:absolute;left:5201;top:7193;width:355;height:510" coordorigin="5201,7193" coordsize="355,510">
              <v:shape style="position:absolute;left:5201;top:7193;width:355;height:510" coordorigin="5201,7193" coordsize="355,510" path="m5556,7704l5556,7193,5201,7193,5201,7704,5556,7704e" filled="t" fillcolor="#D9D9D9" stroked="f">
                <v:path arrowok="t"/>
                <v:fill/>
              </v:shape>
            </v:group>
            <v:group style="position:absolute;left:5626;top:6883;width:495;height:1130" coordorigin="5626,6883" coordsize="495,1130">
              <v:shape style="position:absolute;left:5626;top:6883;width:495;height:1130" coordorigin="5626,6883" coordsize="495,1130" path="m6121,8014l6121,6883,5626,6883,5626,8014,6121,8014e" filled="t" fillcolor="#D9D9D9" stroked="f">
                <v:path arrowok="t"/>
                <v:fill/>
              </v:shape>
            </v:group>
            <v:group style="position:absolute;left:5696;top:6883;width:360;height:310" coordorigin="5696,6883" coordsize="360,310">
              <v:shape style="position:absolute;left:5696;top:6883;width:360;height:310" coordorigin="5696,6883" coordsize="360,310" path="m6056,7193l6056,6883,5696,6883,5696,7193,6056,7193e" filled="t" fillcolor="#D9D9D9" stroked="f">
                <v:path arrowok="t"/>
                <v:fill/>
              </v:shape>
            </v:group>
            <v:group style="position:absolute;left:5696;top:7193;width:360;height:310" coordorigin="5696,7193" coordsize="360,310">
              <v:shape style="position:absolute;left:5696;top:7193;width:360;height:310" coordorigin="5696,7193" coordsize="360,310" path="m6056,7503l6056,7193,5696,7193,5696,7503,6056,7503e" filled="t" fillcolor="#D9D9D9" stroked="f">
                <v:path arrowok="t"/>
                <v:fill/>
              </v:shape>
            </v:group>
            <v:group style="position:absolute;left:5696;top:7503;width:360;height:510" coordorigin="5696,7503" coordsize="360,510">
              <v:shape style="position:absolute;left:5696;top:7503;width:360;height:510" coordorigin="5696,7503" coordsize="360,510" path="m6056,8014l6056,7503,5696,7503,5696,8014,6056,8014e" filled="t" fillcolor="#D9D9D9" stroked="f">
                <v:path arrowok="t"/>
                <v:fill/>
              </v:shape>
            </v:group>
            <v:group style="position:absolute;left:7126;top:6883;width:495;height:1130" coordorigin="7126,6883" coordsize="495,1130">
              <v:shape style="position:absolute;left:7126;top:6883;width:495;height:1130" coordorigin="7126,6883" coordsize="495,1130" path="m7622,8014l7622,6883,7126,6883,7126,8014,7622,8014e" filled="t" fillcolor="#D9D9D9" stroked="f">
                <v:path arrowok="t"/>
                <v:fill/>
              </v:shape>
            </v:group>
            <v:group style="position:absolute;left:7191;top:6883;width:360;height:310" coordorigin="7191,6883" coordsize="360,310">
              <v:shape style="position:absolute;left:7191;top:6883;width:360;height:310" coordorigin="7191,6883" coordsize="360,310" path="m7551,7193l7551,6883,7191,6883,7191,7193,7551,7193e" filled="t" fillcolor="#D9D9D9" stroked="f">
                <v:path arrowok="t"/>
                <v:fill/>
              </v:shape>
            </v:group>
            <v:group style="position:absolute;left:7191;top:7193;width:360;height:510" coordorigin="7191,7193" coordsize="360,510">
              <v:shape style="position:absolute;left:7191;top:7193;width:360;height:510" coordorigin="7191,7193" coordsize="360,510" path="m7551,7704l7551,7193,7191,7193,7191,7704,7551,7704e" filled="t" fillcolor="#D9D9D9" stroked="f">
                <v:path arrowok="t"/>
                <v:fill/>
              </v:shape>
            </v:group>
            <v:group style="position:absolute;left:7622;top:6883;width:495;height:1130" coordorigin="7622,6883" coordsize="495,1130">
              <v:shape style="position:absolute;left:7622;top:6883;width:495;height:1130" coordorigin="7622,6883" coordsize="495,1130" path="m8117,8014l8117,6883,7622,6883,7622,8014,8117,8014e" filled="t" fillcolor="#D9D9D9" stroked="f">
                <v:path arrowok="t"/>
                <v:fill/>
              </v:shape>
            </v:group>
            <v:group style="position:absolute;left:7692;top:6883;width:360;height:310" coordorigin="7692,6883" coordsize="360,310">
              <v:shape style="position:absolute;left:7692;top:6883;width:360;height:310" coordorigin="7692,6883" coordsize="360,310" path="m8052,7193l8052,6883,7692,6883,7692,7193,8052,7193e" filled="t" fillcolor="#D9D9D9" stroked="f">
                <v:path arrowok="t"/>
                <v:fill/>
              </v:shape>
            </v:group>
            <v:group style="position:absolute;left:7692;top:7193;width:360;height:310" coordorigin="7692,7193" coordsize="360,310">
              <v:shape style="position:absolute;left:7692;top:7193;width:360;height:310" coordorigin="7692,7193" coordsize="360,310" path="m8052,7503l8052,7193,7692,7193,7692,7503,8052,7503e" filled="t" fillcolor="#D9D9D9" stroked="f">
                <v:path arrowok="t"/>
                <v:fill/>
              </v:shape>
            </v:group>
            <v:group style="position:absolute;left:7692;top:7503;width:360;height:510" coordorigin="7692,7503" coordsize="360,510">
              <v:shape style="position:absolute;left:7692;top:7503;width:360;height:510" coordorigin="7692,7503" coordsize="360,510" path="m8052,8014l8052,7503,7692,7503,7692,8014,8052,8014e" filled="t" fillcolor="#D9D9D9" stroked="f">
                <v:path arrowok="t"/>
                <v:fill/>
              </v:shape>
            </v:group>
            <v:group style="position:absolute;left:14107;top:6883;width:495;height:1130" coordorigin="14107,6883" coordsize="495,1130">
              <v:shape style="position:absolute;left:14107;top:6883;width:495;height:1130" coordorigin="14107,6883" coordsize="495,1130" path="m14603,8014l14603,6883,14107,6883,14107,8014,14603,8014e" filled="t" fillcolor="#D9D9D9" stroked="f">
                <v:path arrowok="t"/>
                <v:fill/>
              </v:shape>
            </v:group>
            <v:group style="position:absolute;left:14172;top:6883;width:360;height:310" coordorigin="14172,6883" coordsize="360,310">
              <v:shape style="position:absolute;left:14172;top:6883;width:360;height:310" coordorigin="14172,6883" coordsize="360,310" path="m14533,7193l14533,6883,14172,6883,14172,7193,14533,7193e" filled="t" fillcolor="#D9D9D9" stroked="f">
                <v:path arrowok="t"/>
                <v:fill/>
              </v:shape>
            </v:group>
            <v:group style="position:absolute;left:14172;top:7193;width:360;height:510" coordorigin="14172,7193" coordsize="360,510">
              <v:shape style="position:absolute;left:14172;top:7193;width:360;height:510" coordorigin="14172,7193" coordsize="360,510" path="m14533,7704l14533,7193,14172,7193,14172,7704,14533,7704e" filled="t" fillcolor="#D9D9D9" stroked="f">
                <v:path arrowok="t"/>
                <v:fill/>
              </v:shape>
            </v:group>
            <v:group style="position:absolute;left:14603;top:6883;width:495;height:1130" coordorigin="14603,6883" coordsize="495,1130">
              <v:shape style="position:absolute;left:14603;top:6883;width:495;height:1130" coordorigin="14603,6883" coordsize="495,1130" path="m15098,8014l15098,6883,14603,6883,14603,8014,15098,8014e" filled="t" fillcolor="#D9D9D9" stroked="f">
                <v:path arrowok="t"/>
                <v:fill/>
              </v:shape>
            </v:group>
            <v:group style="position:absolute;left:14673;top:6883;width:360;height:310" coordorigin="14673,6883" coordsize="360,310">
              <v:shape style="position:absolute;left:14673;top:6883;width:360;height:310" coordorigin="14673,6883" coordsize="360,310" path="m15033,7193l15033,6883,14673,6883,14673,7193,15033,7193e" filled="t" fillcolor="#D9D9D9" stroked="f">
                <v:path arrowok="t"/>
                <v:fill/>
              </v:shape>
            </v:group>
            <v:group style="position:absolute;left:14673;top:7193;width:360;height:310" coordorigin="14673,7193" coordsize="360,310">
              <v:shape style="position:absolute;left:14673;top:7193;width:360;height:310" coordorigin="14673,7193" coordsize="360,310" path="m15033,7503l15033,7193,14673,7193,14673,7503,15033,7503e" filled="t" fillcolor="#D9D9D9" stroked="f">
                <v:path arrowok="t"/>
                <v:fill/>
              </v:shape>
            </v:group>
            <v:group style="position:absolute;left:14673;top:7503;width:360;height:510" coordorigin="14673,7503" coordsize="360,510">
              <v:shape style="position:absolute;left:14673;top:7503;width:360;height:510" coordorigin="14673,7503" coordsize="360,510" path="m15033,8014l15033,7503,14673,7503,14673,8014,15033,8014e" filled="t" fillcolor="#D9D9D9" stroked="f">
                <v:path arrowok="t"/>
                <v:fill/>
              </v:shape>
            </v:group>
            <v:group style="position:absolute;left:735;top:6878;width:15368;height:2" coordorigin="735,6878" coordsize="15368,2">
              <v:shape style="position:absolute;left:735;top:6878;width:15368;height:2" coordorigin="735,6878" coordsize="15368,0" path="m735,6878l16103,6878e" filled="f" stroked="t" strokeweight=".6pt" strokecolor="#000000">
                <v:path arrowok="t"/>
              </v:shape>
            </v:group>
            <v:group style="position:absolute;left:5136;top:8013;width:490;height:1125" coordorigin="5136,8013" coordsize="490,1125">
              <v:shape style="position:absolute;left:5136;top:8013;width:490;height:1125" coordorigin="5136,8013" coordsize="490,1125" path="m5626,9139l5626,8013,5136,8013,5136,9139,5626,9139e" filled="t" fillcolor="#D9D9D9" stroked="f">
                <v:path arrowok="t"/>
                <v:fill/>
              </v:shape>
            </v:group>
            <v:group style="position:absolute;left:5201;top:8014;width:355;height:305" coordorigin="5201,8014" coordsize="355,305">
              <v:shape style="position:absolute;left:5201;top:8014;width:355;height:305" coordorigin="5201,8014" coordsize="355,305" path="m5556,8319l5556,8014,5201,8014,5201,8319,5556,8319e" filled="t" fillcolor="#D9D9D9" stroked="f">
                <v:path arrowok="t"/>
                <v:fill/>
              </v:shape>
            </v:group>
            <v:group style="position:absolute;left:5201;top:8319;width:355;height:510" coordorigin="5201,8319" coordsize="355,510">
              <v:shape style="position:absolute;left:5201;top:8319;width:355;height:510" coordorigin="5201,8319" coordsize="355,510" path="m5556,8828l5556,8319,5201,8319,5201,8828,5556,8828e" filled="t" fillcolor="#D9D9D9" stroked="f">
                <v:path arrowok="t"/>
                <v:fill/>
              </v:shape>
            </v:group>
            <v:group style="position:absolute;left:5626;top:8013;width:495;height:1125" coordorigin="5626,8013" coordsize="495,1125">
              <v:shape style="position:absolute;left:5626;top:8013;width:495;height:1125" coordorigin="5626,8013" coordsize="495,1125" path="m6121,9139l6121,8013,5626,8013,5626,9139,6121,9139e" filled="t" fillcolor="#D9D9D9" stroked="f">
                <v:path arrowok="t"/>
                <v:fill/>
              </v:shape>
            </v:group>
            <v:group style="position:absolute;left:5696;top:8014;width:360;height:305" coordorigin="5696,8014" coordsize="360,305">
              <v:shape style="position:absolute;left:5696;top:8014;width:360;height:305" coordorigin="5696,8014" coordsize="360,305" path="m6056,8319l6056,8014,5696,8014,5696,8319,6056,8319e" filled="t" fillcolor="#D9D9D9" stroked="f">
                <v:path arrowok="t"/>
                <v:fill/>
              </v:shape>
            </v:group>
            <v:group style="position:absolute;left:5696;top:8319;width:360;height:310" coordorigin="5696,8319" coordsize="360,310">
              <v:shape style="position:absolute;left:5696;top:8319;width:360;height:310" coordorigin="5696,8319" coordsize="360,310" path="m6056,8629l6056,8319,5696,8319,5696,8629,6056,8629e" filled="t" fillcolor="#D9D9D9" stroked="f">
                <v:path arrowok="t"/>
                <v:fill/>
              </v:shape>
            </v:group>
            <v:group style="position:absolute;left:5696;top:8628;width:360;height:510" coordorigin="5696,8628" coordsize="360,510">
              <v:shape style="position:absolute;left:5696;top:8628;width:360;height:510" coordorigin="5696,8628" coordsize="360,510" path="m6056,9139l6056,8628,5696,8628,5696,9139,6056,9139e" filled="t" fillcolor="#D9D9D9" stroked="f">
                <v:path arrowok="t"/>
                <v:fill/>
              </v:shape>
            </v:group>
            <v:group style="position:absolute;left:7126;top:8013;width:495;height:1125" coordorigin="7126,8013" coordsize="495,1125">
              <v:shape style="position:absolute;left:7126;top:8013;width:495;height:1125" coordorigin="7126,8013" coordsize="495,1125" path="m7622,9139l7622,8013,7126,8013,7126,9139,7622,9139e" filled="t" fillcolor="#D9D9D9" stroked="f">
                <v:path arrowok="t"/>
                <v:fill/>
              </v:shape>
            </v:group>
            <v:group style="position:absolute;left:7191;top:8014;width:360;height:305" coordorigin="7191,8014" coordsize="360,305">
              <v:shape style="position:absolute;left:7191;top:8014;width:360;height:305" coordorigin="7191,8014" coordsize="360,305" path="m7551,8319l7551,8014,7191,8014,7191,8319,7551,8319e" filled="t" fillcolor="#D9D9D9" stroked="f">
                <v:path arrowok="t"/>
                <v:fill/>
              </v:shape>
            </v:group>
            <v:group style="position:absolute;left:7191;top:8319;width:360;height:510" coordorigin="7191,8319" coordsize="360,510">
              <v:shape style="position:absolute;left:7191;top:8319;width:360;height:510" coordorigin="7191,8319" coordsize="360,510" path="m7551,8828l7551,8319,7191,8319,7191,8828,7551,8828e" filled="t" fillcolor="#D9D9D9" stroked="f">
                <v:path arrowok="t"/>
                <v:fill/>
              </v:shape>
            </v:group>
            <v:group style="position:absolute;left:7622;top:8013;width:495;height:1125" coordorigin="7622,8013" coordsize="495,1125">
              <v:shape style="position:absolute;left:7622;top:8013;width:495;height:1125" coordorigin="7622,8013" coordsize="495,1125" path="m8117,9139l8117,8013,7622,8013,7622,9139,8117,9139e" filled="t" fillcolor="#D9D9D9" stroked="f">
                <v:path arrowok="t"/>
                <v:fill/>
              </v:shape>
            </v:group>
            <v:group style="position:absolute;left:7692;top:8014;width:360;height:305" coordorigin="7692,8014" coordsize="360,305">
              <v:shape style="position:absolute;left:7692;top:8014;width:360;height:305" coordorigin="7692,8014" coordsize="360,305" path="m8052,8319l8052,8014,7692,8014,7692,8319,8052,8319e" filled="t" fillcolor="#D9D9D9" stroked="f">
                <v:path arrowok="t"/>
                <v:fill/>
              </v:shape>
            </v:group>
            <v:group style="position:absolute;left:7692;top:8319;width:360;height:310" coordorigin="7692,8319" coordsize="360,310">
              <v:shape style="position:absolute;left:7692;top:8319;width:360;height:310" coordorigin="7692,8319" coordsize="360,310" path="m8052,8629l8052,8319,7692,8319,7692,8629,8052,8629e" filled="t" fillcolor="#D9D9D9" stroked="f">
                <v:path arrowok="t"/>
                <v:fill/>
              </v:shape>
            </v:group>
            <v:group style="position:absolute;left:7692;top:8628;width:360;height:510" coordorigin="7692,8628" coordsize="360,510">
              <v:shape style="position:absolute;left:7692;top:8628;width:360;height:510" coordorigin="7692,8628" coordsize="360,510" path="m8052,9139l8052,8628,7692,8628,7692,9139,8052,9139e" filled="t" fillcolor="#D9D9D9" stroked="f">
                <v:path arrowok="t"/>
                <v:fill/>
              </v:shape>
            </v:group>
            <v:group style="position:absolute;left:14107;top:8013;width:495;height:1125" coordorigin="14107,8013" coordsize="495,1125">
              <v:shape style="position:absolute;left:14107;top:8013;width:495;height:1125" coordorigin="14107,8013" coordsize="495,1125" path="m14603,9139l14603,8013,14107,8013,14107,9139,14603,9139e" filled="t" fillcolor="#D9D9D9" stroked="f">
                <v:path arrowok="t"/>
                <v:fill/>
              </v:shape>
            </v:group>
            <v:group style="position:absolute;left:14172;top:8014;width:360;height:305" coordorigin="14172,8014" coordsize="360,305">
              <v:shape style="position:absolute;left:14172;top:8014;width:360;height:305" coordorigin="14172,8014" coordsize="360,305" path="m14533,8319l14533,8014,14172,8014,14172,8319,14533,8319e" filled="t" fillcolor="#D9D9D9" stroked="f">
                <v:path arrowok="t"/>
                <v:fill/>
              </v:shape>
            </v:group>
            <v:group style="position:absolute;left:14172;top:8319;width:360;height:510" coordorigin="14172,8319" coordsize="360,510">
              <v:shape style="position:absolute;left:14172;top:8319;width:360;height:510" coordorigin="14172,8319" coordsize="360,510" path="m14533,8828l14533,8319,14172,8319,14172,8828,14533,8828e" filled="t" fillcolor="#D9D9D9" stroked="f">
                <v:path arrowok="t"/>
                <v:fill/>
              </v:shape>
            </v:group>
            <v:group style="position:absolute;left:14603;top:8013;width:495;height:1125" coordorigin="14603,8013" coordsize="495,1125">
              <v:shape style="position:absolute;left:14603;top:8013;width:495;height:1125" coordorigin="14603,8013" coordsize="495,1125" path="m15098,9139l15098,8013,14603,8013,14603,9139,15098,9139e" filled="t" fillcolor="#D9D9D9" stroked="f">
                <v:path arrowok="t"/>
                <v:fill/>
              </v:shape>
            </v:group>
            <v:group style="position:absolute;left:14673;top:8014;width:360;height:305" coordorigin="14673,8014" coordsize="360,305">
              <v:shape style="position:absolute;left:14673;top:8014;width:360;height:305" coordorigin="14673,8014" coordsize="360,305" path="m15033,8319l15033,8014,14673,8014,14673,8319,15033,8319e" filled="t" fillcolor="#D9D9D9" stroked="f">
                <v:path arrowok="t"/>
                <v:fill/>
              </v:shape>
            </v:group>
            <v:group style="position:absolute;left:14673;top:8319;width:360;height:310" coordorigin="14673,8319" coordsize="360,310">
              <v:shape style="position:absolute;left:14673;top:8319;width:360;height:310" coordorigin="14673,8319" coordsize="360,310" path="m15033,8629l15033,8319,14673,8319,14673,8629,15033,8629e" filled="t" fillcolor="#D9D9D9" stroked="f">
                <v:path arrowok="t"/>
                <v:fill/>
              </v:shape>
            </v:group>
            <v:group style="position:absolute;left:14673;top:8628;width:360;height:510" coordorigin="14673,8628" coordsize="360,510">
              <v:shape style="position:absolute;left:14673;top:8628;width:360;height:510" coordorigin="14673,8628" coordsize="360,510" path="m15033,9139l15033,8628,14673,8628,14673,9139,15033,9139e" filled="t" fillcolor="#D9D9D9" stroked="f">
                <v:path arrowok="t"/>
                <v:fill/>
              </v:shape>
            </v:group>
            <v:group style="position:absolute;left:5136;top:9139;width:490;height:1125" coordorigin="5136,9139" coordsize="490,1125">
              <v:shape style="position:absolute;left:5136;top:9139;width:490;height:1125" coordorigin="5136,9139" coordsize="490,1125" path="m5626,10264l5626,9139,5136,9139,5136,10264,5626,10264e" filled="t" fillcolor="#D9D9D9" stroked="f">
                <v:path arrowok="t"/>
                <v:fill/>
              </v:shape>
            </v:group>
            <v:group style="position:absolute;left:5201;top:9139;width:355;height:310" coordorigin="5201,9139" coordsize="355,310">
              <v:shape style="position:absolute;left:5201;top:9139;width:355;height:310" coordorigin="5201,9139" coordsize="355,310" path="m5556,9449l5556,9139,5201,9139,5201,9449,5556,9449e" filled="t" fillcolor="#D9D9D9" stroked="f">
                <v:path arrowok="t"/>
                <v:fill/>
              </v:shape>
            </v:group>
            <v:group style="position:absolute;left:5201;top:9449;width:355;height:505" coordorigin="5201,9449" coordsize="355,505">
              <v:shape style="position:absolute;left:5201;top:9449;width:355;height:505" coordorigin="5201,9449" coordsize="355,505" path="m5556,9954l5556,9449,5201,9449,5201,9954,5556,9954e" filled="t" fillcolor="#D9D9D9" stroked="f">
                <v:path arrowok="t"/>
                <v:fill/>
              </v:shape>
            </v:group>
            <v:group style="position:absolute;left:5626;top:9139;width:495;height:1125" coordorigin="5626,9139" coordsize="495,1125">
              <v:shape style="position:absolute;left:5626;top:9139;width:495;height:1125" coordorigin="5626,9139" coordsize="495,1125" path="m6121,10264l6121,9139,5626,9139,5626,10264,6121,10264e" filled="t" fillcolor="#D9D9D9" stroked="f">
                <v:path arrowok="t"/>
                <v:fill/>
              </v:shape>
            </v:group>
            <v:group style="position:absolute;left:5696;top:9139;width:360;height:310" coordorigin="5696,9139" coordsize="360,310">
              <v:shape style="position:absolute;left:5696;top:9139;width:360;height:310" coordorigin="5696,9139" coordsize="360,310" path="m6056,9449l6056,9139,5696,9139,5696,9449,6056,9449e" filled="t" fillcolor="#D9D9D9" stroked="f">
                <v:path arrowok="t"/>
                <v:fill/>
              </v:shape>
            </v:group>
            <v:group style="position:absolute;left:5696;top:9449;width:360;height:305" coordorigin="5696,9449" coordsize="360,305">
              <v:shape style="position:absolute;left:5696;top:9449;width:360;height:305" coordorigin="5696,9449" coordsize="360,305" path="m6056,9754l6056,9449,5696,9449,5696,9754,6056,9754e" filled="t" fillcolor="#D9D9D9" stroked="f">
                <v:path arrowok="t"/>
                <v:fill/>
              </v:shape>
            </v:group>
            <v:group style="position:absolute;left:5696;top:9754;width:360;height:510" coordorigin="5696,9754" coordsize="360,510">
              <v:shape style="position:absolute;left:5696;top:9754;width:360;height:510" coordorigin="5696,9754" coordsize="360,510" path="m6056,10264l6056,9754,5696,9754,5696,10264,6056,10264e" filled="t" fillcolor="#D9D9D9" stroked="f">
                <v:path arrowok="t"/>
                <v:fill/>
              </v:shape>
            </v:group>
            <v:group style="position:absolute;left:7126;top:9139;width:495;height:1125" coordorigin="7126,9139" coordsize="495,1125">
              <v:shape style="position:absolute;left:7126;top:9139;width:495;height:1125" coordorigin="7126,9139" coordsize="495,1125" path="m7622,10264l7622,9139,7126,9139,7126,10264,7622,10264e" filled="t" fillcolor="#D9D9D9" stroked="f">
                <v:path arrowok="t"/>
                <v:fill/>
              </v:shape>
            </v:group>
            <v:group style="position:absolute;left:7191;top:9139;width:360;height:310" coordorigin="7191,9139" coordsize="360,310">
              <v:shape style="position:absolute;left:7191;top:9139;width:360;height:310" coordorigin="7191,9139" coordsize="360,310" path="m7551,9449l7551,9139,7191,9139,7191,9449,7551,9449e" filled="t" fillcolor="#D9D9D9" stroked="f">
                <v:path arrowok="t"/>
                <v:fill/>
              </v:shape>
            </v:group>
            <v:group style="position:absolute;left:7191;top:9449;width:360;height:505" coordorigin="7191,9449" coordsize="360,505">
              <v:shape style="position:absolute;left:7191;top:9449;width:360;height:505" coordorigin="7191,9449" coordsize="360,505" path="m7551,9954l7551,9449,7191,9449,7191,9954,7551,9954e" filled="t" fillcolor="#D9D9D9" stroked="f">
                <v:path arrowok="t"/>
                <v:fill/>
              </v:shape>
            </v:group>
            <v:group style="position:absolute;left:7622;top:9139;width:495;height:1125" coordorigin="7622,9139" coordsize="495,1125">
              <v:shape style="position:absolute;left:7622;top:9139;width:495;height:1125" coordorigin="7622,9139" coordsize="495,1125" path="m8117,10264l8117,9139,7622,9139,7622,10264,8117,10264e" filled="t" fillcolor="#D9D9D9" stroked="f">
                <v:path arrowok="t"/>
                <v:fill/>
              </v:shape>
            </v:group>
            <v:group style="position:absolute;left:7692;top:9139;width:360;height:310" coordorigin="7692,9139" coordsize="360,310">
              <v:shape style="position:absolute;left:7692;top:9139;width:360;height:310" coordorigin="7692,9139" coordsize="360,310" path="m8052,9449l8052,9139,7692,9139,7692,9449,8052,9449e" filled="t" fillcolor="#D9D9D9" stroked="f">
                <v:path arrowok="t"/>
                <v:fill/>
              </v:shape>
            </v:group>
            <v:group style="position:absolute;left:7692;top:9449;width:360;height:305" coordorigin="7692,9449" coordsize="360,305">
              <v:shape style="position:absolute;left:7692;top:9449;width:360;height:305" coordorigin="7692,9449" coordsize="360,305" path="m8052,9754l8052,9449,7692,9449,7692,9754,8052,9754e" filled="t" fillcolor="#D9D9D9" stroked="f">
                <v:path arrowok="t"/>
                <v:fill/>
              </v:shape>
            </v:group>
            <v:group style="position:absolute;left:7692;top:9754;width:360;height:510" coordorigin="7692,9754" coordsize="360,510">
              <v:shape style="position:absolute;left:7692;top:9754;width:360;height:510" coordorigin="7692,9754" coordsize="360,510" path="m8052,10264l8052,9754,7692,9754,7692,10264,8052,10264e" filled="t" fillcolor="#D9D9D9" stroked="f">
                <v:path arrowok="t"/>
                <v:fill/>
              </v:shape>
            </v:group>
            <v:group style="position:absolute;left:14107;top:9139;width:495;height:1125" coordorigin="14107,9139" coordsize="495,1125">
              <v:shape style="position:absolute;left:14107;top:9139;width:495;height:1125" coordorigin="14107,9139" coordsize="495,1125" path="m14603,10264l14603,9139,14107,9139,14107,10264,14603,10264e" filled="t" fillcolor="#D9D9D9" stroked="f">
                <v:path arrowok="t"/>
                <v:fill/>
              </v:shape>
            </v:group>
            <v:group style="position:absolute;left:14172;top:9139;width:360;height:310" coordorigin="14172,9139" coordsize="360,310">
              <v:shape style="position:absolute;left:14172;top:9139;width:360;height:310" coordorigin="14172,9139" coordsize="360,310" path="m14533,9449l14533,9139,14172,9139,14172,9449,14533,9449e" filled="t" fillcolor="#D9D9D9" stroked="f">
                <v:path arrowok="t"/>
                <v:fill/>
              </v:shape>
            </v:group>
            <v:group style="position:absolute;left:14172;top:9449;width:360;height:505" coordorigin="14172,9449" coordsize="360,505">
              <v:shape style="position:absolute;left:14172;top:9449;width:360;height:505" coordorigin="14172,9449" coordsize="360,505" path="m14533,9954l14533,9449,14172,9449,14172,9954,14533,9954e" filled="t" fillcolor="#D9D9D9" stroked="f">
                <v:path arrowok="t"/>
                <v:fill/>
              </v:shape>
            </v:group>
            <v:group style="position:absolute;left:14603;top:9139;width:495;height:1125" coordorigin="14603,9139" coordsize="495,1125">
              <v:shape style="position:absolute;left:14603;top:9139;width:495;height:1125" coordorigin="14603,9139" coordsize="495,1125" path="m15098,10264l15098,9139,14603,9139,14603,10264,15098,10264e" filled="t" fillcolor="#D9D9D9" stroked="f">
                <v:path arrowok="t"/>
                <v:fill/>
              </v:shape>
            </v:group>
            <v:group style="position:absolute;left:14673;top:9139;width:360;height:310" coordorigin="14673,9139" coordsize="360,310">
              <v:shape style="position:absolute;left:14673;top:9139;width:360;height:310" coordorigin="14673,9139" coordsize="360,310" path="m15033,9449l15033,9139,14673,9139,14673,9449,15033,9449e" filled="t" fillcolor="#D9D9D9" stroked="f">
                <v:path arrowok="t"/>
                <v:fill/>
              </v:shape>
            </v:group>
            <v:group style="position:absolute;left:14673;top:9449;width:360;height:305" coordorigin="14673,9449" coordsize="360,305">
              <v:shape style="position:absolute;left:14673;top:9449;width:360;height:305" coordorigin="14673,9449" coordsize="360,305" path="m15033,9754l15033,9449,14673,9449,14673,9754,15033,9754e" filled="t" fillcolor="#D9D9D9" stroked="f">
                <v:path arrowok="t"/>
                <v:fill/>
              </v:shape>
            </v:group>
            <v:group style="position:absolute;left:14673;top:9754;width:360;height:510" coordorigin="14673,9754" coordsize="360,510">
              <v:shape style="position:absolute;left:14673;top:9754;width:360;height:510" coordorigin="14673,9754" coordsize="360,510" path="m15033,10264l15033,9754,14673,9754,14673,10264,15033,10264e" filled="t" fillcolor="#D9D9D9" stroked="f">
                <v:path arrowok="t"/>
                <v:fill/>
              </v:shape>
            </v:group>
            <v:group style="position:absolute;left:5136;top:10264;width:490;height:820" coordorigin="5136,10264" coordsize="490,820">
              <v:shape style="position:absolute;left:5136;top:10264;width:490;height:820" coordorigin="5136,10264" coordsize="490,820" path="m5626,11084l5626,10264,5136,10264,5136,11084,5626,11084e" filled="t" fillcolor="#D9D9D9" stroked="f">
                <v:path arrowok="t"/>
                <v:fill/>
              </v:shape>
            </v:group>
            <v:group style="position:absolute;left:5201;top:10264;width:355;height:310" coordorigin="5201,10264" coordsize="355,310">
              <v:shape style="position:absolute;left:5201;top:10264;width:355;height:310" coordorigin="5201,10264" coordsize="355,310" path="m5556,10574l5556,10264,5201,10264,5201,10574,5556,10574e" filled="t" fillcolor="#D9D9D9" stroked="f">
                <v:path arrowok="t"/>
                <v:fill/>
              </v:shape>
            </v:group>
            <v:group style="position:absolute;left:5201;top:10574;width:355;height:510" coordorigin="5201,10574" coordsize="355,510">
              <v:shape style="position:absolute;left:5201;top:10574;width:355;height:510" coordorigin="5201,10574" coordsize="355,510" path="m5556,11084l5556,10574,5201,10574,5201,11084,5556,11084e" filled="t" fillcolor="#D9D9D9" stroked="f">
                <v:path arrowok="t"/>
                <v:fill/>
              </v:shape>
            </v:group>
            <v:group style="position:absolute;left:5626;top:10264;width:495;height:820" coordorigin="5626,10264" coordsize="495,820">
              <v:shape style="position:absolute;left:5626;top:10264;width:495;height:820" coordorigin="5626,10264" coordsize="495,820" path="m6121,11084l6121,10264,5626,10264,5626,11084,6121,11084e" filled="t" fillcolor="#D9D9D9" stroked="f">
                <v:path arrowok="t"/>
                <v:fill/>
              </v:shape>
            </v:group>
            <v:group style="position:absolute;left:5696;top:10264;width:360;height:310" coordorigin="5696,10264" coordsize="360,310">
              <v:shape style="position:absolute;left:5696;top:10264;width:360;height:310" coordorigin="5696,10264" coordsize="360,310" path="m6056,10574l6056,10264,5696,10264,5696,10574,6056,10574e" filled="t" fillcolor="#D9D9D9" stroked="f">
                <v:path arrowok="t"/>
                <v:fill/>
              </v:shape>
            </v:group>
            <v:group style="position:absolute;left:5696;top:10574;width:360;height:310" coordorigin="5696,10574" coordsize="360,310">
              <v:shape style="position:absolute;left:5696;top:10574;width:360;height:310" coordorigin="5696,10574" coordsize="360,310" path="m6056,10884l6056,10574,5696,10574,5696,10884,6056,10884e" filled="t" fillcolor="#D9D9D9" stroked="f">
                <v:path arrowok="t"/>
                <v:fill/>
              </v:shape>
            </v:group>
            <v:group style="position:absolute;left:7126;top:10264;width:495;height:820" coordorigin="7126,10264" coordsize="495,820">
              <v:shape style="position:absolute;left:7126;top:10264;width:495;height:820" coordorigin="7126,10264" coordsize="495,820" path="m7622,11084l7622,10264,7126,10264,7126,11084,7622,11084e" filled="t" fillcolor="#D9D9D9" stroked="f">
                <v:path arrowok="t"/>
                <v:fill/>
              </v:shape>
            </v:group>
            <v:group style="position:absolute;left:7191;top:10264;width:360;height:310" coordorigin="7191,10264" coordsize="360,310">
              <v:shape style="position:absolute;left:7191;top:10264;width:360;height:310" coordorigin="7191,10264" coordsize="360,310" path="m7551,10574l7551,10264,7191,10264,7191,10574,7551,10574e" filled="t" fillcolor="#D9D9D9" stroked="f">
                <v:path arrowok="t"/>
                <v:fill/>
              </v:shape>
            </v:group>
            <v:group style="position:absolute;left:7191;top:10574;width:360;height:510" coordorigin="7191,10574" coordsize="360,510">
              <v:shape style="position:absolute;left:7191;top:10574;width:360;height:510" coordorigin="7191,10574" coordsize="360,510" path="m7551,11084l7551,10574,7191,10574,7191,11084,7551,11084e" filled="t" fillcolor="#D9D9D9" stroked="f">
                <v:path arrowok="t"/>
                <v:fill/>
              </v:shape>
            </v:group>
            <v:group style="position:absolute;left:7622;top:10264;width:495;height:820" coordorigin="7622,10264" coordsize="495,820">
              <v:shape style="position:absolute;left:7622;top:10264;width:495;height:820" coordorigin="7622,10264" coordsize="495,820" path="m8117,11084l8117,10264,7622,10264,7622,11084,8117,11084e" filled="t" fillcolor="#D9D9D9" stroked="f">
                <v:path arrowok="t"/>
                <v:fill/>
              </v:shape>
            </v:group>
            <v:group style="position:absolute;left:7692;top:10264;width:360;height:310" coordorigin="7692,10264" coordsize="360,310">
              <v:shape style="position:absolute;left:7692;top:10264;width:360;height:310" coordorigin="7692,10264" coordsize="360,310" path="m8052,10574l8052,10264,7692,10264,7692,10574,8052,10574e" filled="t" fillcolor="#D9D9D9" stroked="f">
                <v:path arrowok="t"/>
                <v:fill/>
              </v:shape>
            </v:group>
            <v:group style="position:absolute;left:7692;top:10574;width:360;height:310" coordorigin="7692,10574" coordsize="360,310">
              <v:shape style="position:absolute;left:7692;top:10574;width:360;height:310" coordorigin="7692,10574" coordsize="360,310" path="m8052,10884l8052,10574,7692,10574,7692,10884,8052,10884e" filled="t" fillcolor="#D9D9D9" stroked="f">
                <v:path arrowok="t"/>
                <v:fill/>
              </v:shape>
            </v:group>
            <v:group style="position:absolute;left:14107;top:10264;width:495;height:820" coordorigin="14107,10264" coordsize="495,820">
              <v:shape style="position:absolute;left:14107;top:10264;width:495;height:820" coordorigin="14107,10264" coordsize="495,820" path="m14603,11084l14603,10264,14107,10264,14107,11084,14603,11084e" filled="t" fillcolor="#D9D9D9" stroked="f">
                <v:path arrowok="t"/>
                <v:fill/>
              </v:shape>
            </v:group>
            <v:group style="position:absolute;left:14172;top:10264;width:360;height:310" coordorigin="14172,10264" coordsize="360,310">
              <v:shape style="position:absolute;left:14172;top:10264;width:360;height:310" coordorigin="14172,10264" coordsize="360,310" path="m14533,10574l14533,10264,14172,10264,14172,10574,14533,10574e" filled="t" fillcolor="#D9D9D9" stroked="f">
                <v:path arrowok="t"/>
                <v:fill/>
              </v:shape>
            </v:group>
            <v:group style="position:absolute;left:14172;top:10574;width:360;height:510" coordorigin="14172,10574" coordsize="360,510">
              <v:shape style="position:absolute;left:14172;top:10574;width:360;height:510" coordorigin="14172,10574" coordsize="360,510" path="m14533,11084l14533,10574,14172,10574,14172,11084,14533,11084e" filled="t" fillcolor="#D9D9D9" stroked="f">
                <v:path arrowok="t"/>
                <v:fill/>
              </v:shape>
            </v:group>
            <v:group style="position:absolute;left:14603;top:10264;width:495;height:820" coordorigin="14603,10264" coordsize="495,820">
              <v:shape style="position:absolute;left:14603;top:10264;width:495;height:820" coordorigin="14603,10264" coordsize="495,820" path="m15098,11084l15098,10264,14603,10264,14603,11084,15098,11084e" filled="t" fillcolor="#D9D9D9" stroked="f">
                <v:path arrowok="t"/>
                <v:fill/>
              </v:shape>
            </v:group>
            <v:group style="position:absolute;left:14673;top:10264;width:360;height:310" coordorigin="14673,10264" coordsize="360,310">
              <v:shape style="position:absolute;left:14673;top:10264;width:360;height:310" coordorigin="14673,10264" coordsize="360,310" path="m15033,10574l15033,10264,14673,10264,14673,10574,15033,10574e" filled="t" fillcolor="#D9D9D9" stroked="f">
                <v:path arrowok="t"/>
                <v:fill/>
              </v:shape>
            </v:group>
            <v:group style="position:absolute;left:14673;top:10574;width:360;height:310" coordorigin="14673,10574" coordsize="360,310">
              <v:shape style="position:absolute;left:14673;top:10574;width:360;height:310" coordorigin="14673,10574" coordsize="360,310" path="m15033,10884l15033,10574,14673,10574,14673,10884,15033,10884e" filled="t" fillcolor="#D9D9D9" stroked="f">
                <v:path arrowok="t"/>
                <v:fill/>
              </v:shape>
            </v:group>
            <v:group style="position:absolute;left:735;top:11089;width:15368;height:2" coordorigin="735,11089" coordsize="15368,2">
              <v:shape style="position:absolute;left:735;top:11089;width:15368;height:2" coordorigin="735,11089" coordsize="15368,0" path="m735,11089l16103,11089e" filled="f" stroked="t" strokeweight=".6pt" strokecolor="#000000">
                <v:path arrowok="t"/>
              </v:shape>
            </v:group>
            <w10:wrap type="none"/>
          </v:group>
        </w:pic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769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865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.0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56" w:after="0" w:line="264" w:lineRule="exact"/>
        <w:ind w:left="2006" w:right="-20"/>
        <w:jc w:val="left"/>
        <w:tabs>
          <w:tab w:pos="3000" w:val="left"/>
          <w:tab w:pos="4000" w:val="left"/>
          <w:tab w:pos="4980" w:val="left"/>
          <w:tab w:pos="5980" w:val="left"/>
          <w:tab w:pos="6980" w:val="left"/>
          <w:tab w:pos="7980" w:val="left"/>
          <w:tab w:pos="8980" w:val="left"/>
          <w:tab w:pos="9980" w:val="left"/>
          <w:tab w:pos="10980" w:val="left"/>
          <w:tab w:pos="11960" w:val="left"/>
          <w:tab w:pos="12960" w:val="left"/>
          <w:tab w:pos="13960" w:val="left"/>
          <w:tab w:pos="1496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pgSz w:w="16840" w:h="11920" w:orient="landscape"/>
          <w:pgMar w:top="660" w:bottom="28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863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231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.0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2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404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432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729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5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299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779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257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844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214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.0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344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5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876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2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935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787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4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36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656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682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36" w:after="0" w:line="264" w:lineRule="exact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</w:sectPr>
      </w:pPr>
      <w:rPr/>
    </w:p>
    <w:p>
      <w:pPr>
        <w:spacing w:before="18" w:after="0" w:line="240" w:lineRule="auto"/>
        <w:ind w:right="-20"/>
        <w:jc w:val="right"/>
        <w:tabs>
          <w:tab w:pos="400" w:val="left"/>
          <w:tab w:pos="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36.445171pt;margin-top:35.577072pt;width:768.99941pt;height:519.62706pt;mso-position-horizontal-relative:page;mso-position-vertical-relative:page;z-index:-10054" coordorigin="729,712" coordsize="15380,10393">
            <v:group style="position:absolute;left:5136;top:722;width:490;height:510" coordorigin="5136,722" coordsize="490,510">
              <v:shape style="position:absolute;left:5136;top:722;width:490;height:510" coordorigin="5136,722" coordsize="490,510" path="m5626,1231l5626,722,5136,722,5136,1231,5626,1231e" filled="t" fillcolor="#D9D9D9" stroked="f">
                <v:path arrowok="t"/>
                <v:fill/>
              </v:shape>
            </v:group>
            <v:group style="position:absolute;left:5626;top:722;width:70;height:510" coordorigin="5626,722" coordsize="70,510">
              <v:shape style="position:absolute;left:5626;top:722;width:70;height:510" coordorigin="5626,722" coordsize="70,510" path="m5696,1231l5696,722,5626,722,5626,1231,5696,1231xe" filled="t" fillcolor="#D9D9D9" stroked="f">
                <v:path arrowok="t"/>
                <v:fill/>
              </v:shape>
            </v:group>
            <v:group style="position:absolute;left:6056;top:722;width:65;height:510" coordorigin="6056,722" coordsize="65,510">
              <v:shape style="position:absolute;left:6056;top:722;width:65;height:510" coordorigin="6056,722" coordsize="65,510" path="m6121,1231l6121,722,6056,722,6056,1231,6121,1231xe" filled="t" fillcolor="#D9D9D9" stroked="f">
                <v:path arrowok="t"/>
                <v:fill/>
              </v:shape>
            </v:group>
            <v:group style="position:absolute;left:5696;top:722;width:360;height:510" coordorigin="5696,722" coordsize="360,510">
              <v:shape style="position:absolute;left:5696;top:722;width:360;height:510" coordorigin="5696,722" coordsize="360,510" path="m6056,1231l6056,722,5696,722,5696,1231,6056,1231e" filled="t" fillcolor="#D9D9D9" stroked="f">
                <v:path arrowok="t"/>
                <v:fill/>
              </v:shape>
            </v:group>
            <v:group style="position:absolute;left:5131;top:722;width:2;height:10373" coordorigin="5131,722" coordsize="2,10373">
              <v:shape style="position:absolute;left:5131;top:722;width:2;height:10373" coordorigin="5131,722" coordsize="0,10373" path="m5131,11094l5131,722e" filled="f" stroked="t" strokeweight=".5999pt" strokecolor="#000000">
                <v:path arrowok="t"/>
              </v:shape>
            </v:group>
            <v:group style="position:absolute;left:6126;top:722;width:2;height:10373" coordorigin="6126,722" coordsize="2,10373">
              <v:shape style="position:absolute;left:6126;top:722;width:2;height:10373" coordorigin="6126,722" coordsize="0,10373" path="m6126,11094l6126,722e" filled="f" stroked="t" strokeweight=".5999pt" strokecolor="#000000">
                <v:path arrowok="t"/>
              </v:shape>
            </v:group>
            <v:group style="position:absolute;left:5136;top:1241;width:490;height:1125" coordorigin="5136,1241" coordsize="490,1125">
              <v:shape style="position:absolute;left:5136;top:1241;width:490;height:1125" coordorigin="5136,1241" coordsize="490,1125" path="m5626,2367l5626,1241,5136,1241,5136,2367,5626,2367e" filled="t" fillcolor="#D9D9D9" stroked="f">
                <v:path arrowok="t"/>
                <v:fill/>
              </v:shape>
            </v:group>
            <v:group style="position:absolute;left:5201;top:1241;width:355;height:310" coordorigin="5201,1241" coordsize="355,310">
              <v:shape style="position:absolute;left:5201;top:1241;width:355;height:310" coordorigin="5201,1241" coordsize="355,310" path="m5556,1551l5556,1241,5201,1241,5201,1551,5556,1551e" filled="t" fillcolor="#D9D9D9" stroked="f">
                <v:path arrowok="t"/>
                <v:fill/>
              </v:shape>
            </v:group>
            <v:group style="position:absolute;left:5201;top:1551;width:355;height:505" coordorigin="5201,1551" coordsize="355,505">
              <v:shape style="position:absolute;left:5201;top:1551;width:355;height:505" coordorigin="5201,1551" coordsize="355,505" path="m5556,2057l5556,1551,5201,1551,5201,2057,5556,2057e" filled="t" fillcolor="#D9D9D9" stroked="f">
                <v:path arrowok="t"/>
                <v:fill/>
              </v:shape>
            </v:group>
            <v:group style="position:absolute;left:5626;top:1241;width:495;height:1125" coordorigin="5626,1241" coordsize="495,1125">
              <v:shape style="position:absolute;left:5626;top:1241;width:495;height:1125" coordorigin="5626,1241" coordsize="495,1125" path="m6121,2367l6121,1241,5626,1241,5626,2367,6121,2367e" filled="t" fillcolor="#D9D9D9" stroked="f">
                <v:path arrowok="t"/>
                <v:fill/>
              </v:shape>
            </v:group>
            <v:group style="position:absolute;left:5696;top:1241;width:360;height:310" coordorigin="5696,1241" coordsize="360,310">
              <v:shape style="position:absolute;left:5696;top:1241;width:360;height:310" coordorigin="5696,1241" coordsize="360,310" path="m6056,1551l6056,1241,5696,1241,5696,1551,6056,1551e" filled="t" fillcolor="#D9D9D9" stroked="f">
                <v:path arrowok="t"/>
                <v:fill/>
              </v:shape>
            </v:group>
            <v:group style="position:absolute;left:5696;top:1551;width:360;height:305" coordorigin="5696,1551" coordsize="360,305">
              <v:shape style="position:absolute;left:5696;top:1551;width:360;height:305" coordorigin="5696,1551" coordsize="360,305" path="m6056,1857l6056,1551,5696,1551,5696,1857,6056,1857e" filled="t" fillcolor="#D9D9D9" stroked="f">
                <v:path arrowok="t"/>
                <v:fill/>
              </v:shape>
            </v:group>
            <v:group style="position:absolute;left:5696;top:1857;width:360;height:510" coordorigin="5696,1857" coordsize="360,510">
              <v:shape style="position:absolute;left:5696;top:1857;width:360;height:510" coordorigin="5696,1857" coordsize="360,510" path="m6056,2367l6056,1857,5696,1857,5696,2367,6056,2367e" filled="t" fillcolor="#D9D9D9" stroked="f">
                <v:path arrowok="t"/>
                <v:fill/>
              </v:shape>
            </v:group>
            <v:group style="position:absolute;left:7126;top:722;width:495;height:510" coordorigin="7126,722" coordsize="495,510">
              <v:shape style="position:absolute;left:7126;top:722;width:495;height:510" coordorigin="7126,722" coordsize="495,510" path="m7622,1231l7622,722,7126,722,7126,1231,7622,1231e" filled="t" fillcolor="#D9D9D9" stroked="f">
                <v:path arrowok="t"/>
                <v:fill/>
              </v:shape>
            </v:group>
            <v:group style="position:absolute;left:7622;top:722;width:70;height:510" coordorigin="7622,722" coordsize="70,510">
              <v:shape style="position:absolute;left:7622;top:722;width:70;height:510" coordorigin="7622,722" coordsize="70,510" path="m7692,1231l7692,722,7622,722,7622,1231,7692,1231xe" filled="t" fillcolor="#D9D9D9" stroked="f">
                <v:path arrowok="t"/>
                <v:fill/>
              </v:shape>
            </v:group>
            <v:group style="position:absolute;left:8052;top:722;width:65;height:510" coordorigin="8052,722" coordsize="65,510">
              <v:shape style="position:absolute;left:8052;top:722;width:65;height:510" coordorigin="8052,722" coordsize="65,510" path="m8117,1231l8117,722,8052,722,8052,1231,8117,1231xe" filled="t" fillcolor="#D9D9D9" stroked="f">
                <v:path arrowok="t"/>
                <v:fill/>
              </v:shape>
            </v:group>
            <v:group style="position:absolute;left:7692;top:722;width:360;height:510" coordorigin="7692,722" coordsize="360,510">
              <v:shape style="position:absolute;left:7692;top:722;width:360;height:510" coordorigin="7692,722" coordsize="360,510" path="m8052,1231l8052,722,7692,722,7692,1231,8052,1231e" filled="t" fillcolor="#D9D9D9" stroked="f">
                <v:path arrowok="t"/>
                <v:fill/>
              </v:shape>
            </v:group>
            <v:group style="position:absolute;left:7121;top:722;width:2;height:10373" coordorigin="7121,722" coordsize="2,10373">
              <v:shape style="position:absolute;left:7121;top:722;width:2;height:10373" coordorigin="7121,722" coordsize="0,10373" path="m7121,11094l7121,722e" filled="f" stroked="t" strokeweight=".6pt" strokecolor="#000000">
                <v:path arrowok="t"/>
              </v:shape>
            </v:group>
            <v:group style="position:absolute;left:8122;top:722;width:2;height:10373" coordorigin="8122,722" coordsize="2,10373">
              <v:shape style="position:absolute;left:8122;top:722;width:2;height:10373" coordorigin="8122,722" coordsize="0,10373" path="m8122,11094l8122,722e" filled="f" stroked="t" strokeweight=".5999pt" strokecolor="#000000">
                <v:path arrowok="t"/>
              </v:shape>
            </v:group>
            <v:group style="position:absolute;left:7126;top:1241;width:495;height:1125" coordorigin="7126,1241" coordsize="495,1125">
              <v:shape style="position:absolute;left:7126;top:1241;width:495;height:1125" coordorigin="7126,1241" coordsize="495,1125" path="m7622,2367l7622,1241,7126,1241,7126,2367,7622,2367e" filled="t" fillcolor="#D9D9D9" stroked="f">
                <v:path arrowok="t"/>
                <v:fill/>
              </v:shape>
            </v:group>
            <v:group style="position:absolute;left:7191;top:1241;width:360;height:310" coordorigin="7191,1241" coordsize="360,310">
              <v:shape style="position:absolute;left:7191;top:1241;width:360;height:310" coordorigin="7191,1241" coordsize="360,310" path="m7551,1551l7551,1241,7191,1241,7191,1551,7551,1551e" filled="t" fillcolor="#D9D9D9" stroked="f">
                <v:path arrowok="t"/>
                <v:fill/>
              </v:shape>
            </v:group>
            <v:group style="position:absolute;left:7191;top:1551;width:360;height:505" coordorigin="7191,1551" coordsize="360,505">
              <v:shape style="position:absolute;left:7191;top:1551;width:360;height:505" coordorigin="7191,1551" coordsize="360,505" path="m7551,2057l7551,1551,7191,1551,7191,2057,7551,2057e" filled="t" fillcolor="#D9D9D9" stroked="f">
                <v:path arrowok="t"/>
                <v:fill/>
              </v:shape>
            </v:group>
            <v:group style="position:absolute;left:7622;top:1241;width:495;height:1125" coordorigin="7622,1241" coordsize="495,1125">
              <v:shape style="position:absolute;left:7622;top:1241;width:495;height:1125" coordorigin="7622,1241" coordsize="495,1125" path="m8117,2367l8117,1241,7622,1241,7622,2367,8117,2367e" filled="t" fillcolor="#D9D9D9" stroked="f">
                <v:path arrowok="t"/>
                <v:fill/>
              </v:shape>
            </v:group>
            <v:group style="position:absolute;left:7692;top:1241;width:360;height:310" coordorigin="7692,1241" coordsize="360,310">
              <v:shape style="position:absolute;left:7692;top:1241;width:360;height:310" coordorigin="7692,1241" coordsize="360,310" path="m8052,1551l8052,1241,7692,1241,7692,1551,8052,1551e" filled="t" fillcolor="#D9D9D9" stroked="f">
                <v:path arrowok="t"/>
                <v:fill/>
              </v:shape>
            </v:group>
            <v:group style="position:absolute;left:7692;top:1551;width:360;height:305" coordorigin="7692,1551" coordsize="360,305">
              <v:shape style="position:absolute;left:7692;top:1551;width:360;height:305" coordorigin="7692,1551" coordsize="360,305" path="m8052,1857l8052,1551,7692,1551,7692,1857,8052,1857e" filled="t" fillcolor="#D9D9D9" stroked="f">
                <v:path arrowok="t"/>
                <v:fill/>
              </v:shape>
            </v:group>
            <v:group style="position:absolute;left:7692;top:1857;width:360;height:510" coordorigin="7692,1857" coordsize="360,510">
              <v:shape style="position:absolute;left:7692;top:1857;width:360;height:510" coordorigin="7692,1857" coordsize="360,510" path="m8052,2367l8052,1857,7692,1857,7692,2367,8052,2367e" filled="t" fillcolor="#D9D9D9" stroked="f">
                <v:path arrowok="t"/>
                <v:fill/>
              </v:shape>
            </v:group>
            <v:group style="position:absolute;left:14107;top:722;width:495;height:510" coordorigin="14107,722" coordsize="495,510">
              <v:shape style="position:absolute;left:14107;top:722;width:495;height:510" coordorigin="14107,722" coordsize="495,510" path="m14603,1231l14603,722,14107,722,14107,1231,14603,1231e" filled="t" fillcolor="#D9D9D9" stroked="f">
                <v:path arrowok="t"/>
                <v:fill/>
              </v:shape>
            </v:group>
            <v:group style="position:absolute;left:14603;top:722;width:70;height:510" coordorigin="14603,722" coordsize="70,510">
              <v:shape style="position:absolute;left:14603;top:722;width:70;height:510" coordorigin="14603,722" coordsize="70,510" path="m14673,1231l14673,722,14603,722,14603,1231,14673,1231xe" filled="t" fillcolor="#D9D9D9" stroked="f">
                <v:path arrowok="t"/>
                <v:fill/>
              </v:shape>
            </v:group>
            <v:group style="position:absolute;left:15033;top:722;width:65;height:510" coordorigin="15033,722" coordsize="65,510">
              <v:shape style="position:absolute;left:15033;top:722;width:65;height:510" coordorigin="15033,722" coordsize="65,510" path="m15098,1231l15098,722,15033,722,15033,1231,15098,1231xe" filled="t" fillcolor="#D9D9D9" stroked="f">
                <v:path arrowok="t"/>
                <v:fill/>
              </v:shape>
            </v:group>
            <v:group style="position:absolute;left:14673;top:722;width:360;height:510" coordorigin="14673,722" coordsize="360,510">
              <v:shape style="position:absolute;left:14673;top:722;width:360;height:510" coordorigin="14673,722" coordsize="360,510" path="m15033,1231l15033,722,14673,722,14673,1231,15033,1231e" filled="t" fillcolor="#D9D9D9" stroked="f">
                <v:path arrowok="t"/>
                <v:fill/>
              </v:shape>
            </v:group>
            <v:group style="position:absolute;left:14102;top:722;width:2;height:10373" coordorigin="14102,722" coordsize="2,10373">
              <v:shape style="position:absolute;left:14102;top:722;width:2;height:10373" coordorigin="14102,722" coordsize="0,10373" path="m14102,11094l14102,722e" filled="f" stroked="t" strokeweight=".6pt" strokecolor="#000000">
                <v:path arrowok="t"/>
              </v:shape>
            </v:group>
            <v:group style="position:absolute;left:15103;top:722;width:2;height:10373" coordorigin="15103,722" coordsize="2,10373">
              <v:shape style="position:absolute;left:15103;top:722;width:2;height:10373" coordorigin="15103,722" coordsize="0,10373" path="m15103,11094l15103,722e" filled="f" stroked="t" strokeweight=".59994pt" strokecolor="#000000">
                <v:path arrowok="t"/>
              </v:shape>
            </v:group>
            <v:group style="position:absolute;left:14107;top:1241;width:495;height:1125" coordorigin="14107,1241" coordsize="495,1125">
              <v:shape style="position:absolute;left:14107;top:1241;width:495;height:1125" coordorigin="14107,1241" coordsize="495,1125" path="m14603,2367l14603,1241,14107,1241,14107,2367,14603,2367e" filled="t" fillcolor="#D9D9D9" stroked="f">
                <v:path arrowok="t"/>
                <v:fill/>
              </v:shape>
            </v:group>
            <v:group style="position:absolute;left:14172;top:1241;width:360;height:310" coordorigin="14172,1241" coordsize="360,310">
              <v:shape style="position:absolute;left:14172;top:1241;width:360;height:310" coordorigin="14172,1241" coordsize="360,310" path="m14533,1551l14533,1241,14172,1241,14172,1551,14533,1551e" filled="t" fillcolor="#D9D9D9" stroked="f">
                <v:path arrowok="t"/>
                <v:fill/>
              </v:shape>
            </v:group>
            <v:group style="position:absolute;left:14172;top:1551;width:360;height:505" coordorigin="14172,1551" coordsize="360,505">
              <v:shape style="position:absolute;left:14172;top:1551;width:360;height:505" coordorigin="14172,1551" coordsize="360,505" path="m14533,2057l14533,1551,14172,1551,14172,2057,14533,2057e" filled="t" fillcolor="#D9D9D9" stroked="f">
                <v:path arrowok="t"/>
                <v:fill/>
              </v:shape>
            </v:group>
            <v:group style="position:absolute;left:14603;top:1241;width:495;height:1125" coordorigin="14603,1241" coordsize="495,1125">
              <v:shape style="position:absolute;left:14603;top:1241;width:495;height:1125" coordorigin="14603,1241" coordsize="495,1125" path="m15098,2367l15098,1241,14603,1241,14603,2367,15098,2367e" filled="t" fillcolor="#D9D9D9" stroked="f">
                <v:path arrowok="t"/>
                <v:fill/>
              </v:shape>
            </v:group>
            <v:group style="position:absolute;left:14673;top:1241;width:360;height:310" coordorigin="14673,1241" coordsize="360,310">
              <v:shape style="position:absolute;left:14673;top:1241;width:360;height:310" coordorigin="14673,1241" coordsize="360,310" path="m15033,1551l15033,1241,14673,1241,14673,1551,15033,1551e" filled="t" fillcolor="#D9D9D9" stroked="f">
                <v:path arrowok="t"/>
                <v:fill/>
              </v:shape>
            </v:group>
            <v:group style="position:absolute;left:14673;top:1551;width:360;height:305" coordorigin="14673,1551" coordsize="360,305">
              <v:shape style="position:absolute;left:14673;top:1551;width:360;height:305" coordorigin="14673,1551" coordsize="360,305" path="m15033,1857l15033,1551,14673,1551,14673,1857,15033,1857e" filled="t" fillcolor="#D9D9D9" stroked="f">
                <v:path arrowok="t"/>
                <v:fill/>
              </v:shape>
            </v:group>
            <v:group style="position:absolute;left:14673;top:1857;width:360;height:510" coordorigin="14673,1857" coordsize="360,510">
              <v:shape style="position:absolute;left:14673;top:1857;width:360;height:510" coordorigin="14673,1857" coordsize="360,510" path="m15033,2367l15033,1857,14673,1857,14673,2367,15033,2367e" filled="t" fillcolor="#D9D9D9" stroked="f">
                <v:path arrowok="t"/>
                <v:fill/>
              </v:shape>
            </v:group>
            <v:group style="position:absolute;left:740;top:722;width:2;height:10373" coordorigin="740,722" coordsize="2,10373">
              <v:shape style="position:absolute;left:740;top:722;width:2;height:10373" coordorigin="740,722" coordsize="0,10373" path="m740,11094l740,722e" filled="f" stroked="t" strokeweight=".6pt" strokecolor="#000000">
                <v:path arrowok="t"/>
              </v:shape>
            </v:group>
            <v:group style="position:absolute;left:1145;top:722;width:2;height:10373" coordorigin="1145,722" coordsize="2,10373">
              <v:shape style="position:absolute;left:1145;top:722;width:2;height:10373" coordorigin="1145,722" coordsize="0,10373" path="m1145,11094l1145,722e" filled="f" stroked="t" strokeweight=".5999pt" strokecolor="#000000">
                <v:path arrowok="t"/>
              </v:shape>
            </v:group>
            <v:group style="position:absolute;left:1570;top:722;width:2;height:10373" coordorigin="1570,722" coordsize="2,10373">
              <v:shape style="position:absolute;left:1570;top:722;width:2;height:10373" coordorigin="1570,722" coordsize="0,10373" path="m1570,11094l1570,722e" filled="f" stroked="t" strokeweight=".5999pt" strokecolor="#000000">
                <v:path arrowok="t"/>
              </v:shape>
            </v:group>
            <v:group style="position:absolute;left:2140;top:722;width:2;height:10373" coordorigin="2140,722" coordsize="2,10373">
              <v:shape style="position:absolute;left:2140;top:722;width:2;height:10373" coordorigin="2140,722" coordsize="0,10373" path="m2140,11094l2140,722e" filled="f" stroked="t" strokeweight=".5999pt" strokecolor="#000000">
                <v:path arrowok="t"/>
              </v:shape>
            </v:group>
            <v:group style="position:absolute;left:3136;top:722;width:2;height:10373" coordorigin="3136,722" coordsize="2,10373">
              <v:shape style="position:absolute;left:3136;top:722;width:2;height:10373" coordorigin="3136,722" coordsize="0,10373" path="m3136,11094l3136,722e" filled="f" stroked="t" strokeweight=".6pt" strokecolor="#000000">
                <v:path arrowok="t"/>
              </v:shape>
            </v:group>
            <v:group style="position:absolute;left:4130;top:722;width:2;height:10373" coordorigin="4130,722" coordsize="2,10373">
              <v:shape style="position:absolute;left:4130;top:722;width:2;height:10373" coordorigin="4130,722" coordsize="0,10373" path="m4130,11094l4130,722e" filled="f" stroked="t" strokeweight=".6pt" strokecolor="#000000">
                <v:path arrowok="t"/>
              </v:shape>
            </v:group>
            <v:group style="position:absolute;left:9116;top:722;width:2;height:10373" coordorigin="9116,722" coordsize="2,10373">
              <v:shape style="position:absolute;left:9116;top:722;width:2;height:10373" coordorigin="9116,722" coordsize="0,10373" path="m9116,11094l9116,722e" filled="f" stroked="t" strokeweight=".5999pt" strokecolor="#000000">
                <v:path arrowok="t"/>
              </v:shape>
            </v:group>
            <v:group style="position:absolute;left:10117;top:722;width:2;height:10373" coordorigin="10117,722" coordsize="2,10373">
              <v:shape style="position:absolute;left:10117;top:722;width:2;height:10373" coordorigin="10117,722" coordsize="0,10373" path="m10117,11094l10117,722e" filled="f" stroked="t" strokeweight=".6pt" strokecolor="#000000">
                <v:path arrowok="t"/>
              </v:shape>
            </v:group>
            <v:group style="position:absolute;left:11112;top:722;width:2;height:10373" coordorigin="11112,722" coordsize="2,10373">
              <v:shape style="position:absolute;left:11112;top:722;width:2;height:10373" coordorigin="11112,722" coordsize="0,10373" path="m11112,11094l11112,722e" filled="f" stroked="t" strokeweight=".6pt" strokecolor="#000000">
                <v:path arrowok="t"/>
              </v:shape>
            </v:group>
            <v:group style="position:absolute;left:12107;top:722;width:2;height:10373" coordorigin="12107,722" coordsize="2,10373">
              <v:shape style="position:absolute;left:12107;top:722;width:2;height:10373" coordorigin="12107,722" coordsize="0,10373" path="m12107,11094l12107,722e" filled="f" stroked="t" strokeweight=".5999pt" strokecolor="#000000">
                <v:path arrowok="t"/>
              </v:shape>
            </v:group>
            <v:group style="position:absolute;left:13107;top:722;width:2;height:10373" coordorigin="13107,722" coordsize="2,10373">
              <v:shape style="position:absolute;left:13107;top:722;width:2;height:10373" coordorigin="13107,722" coordsize="0,10373" path="m13107,11094l13107,722e" filled="f" stroked="t" strokeweight=".5999pt" strokecolor="#000000">
                <v:path arrowok="t"/>
              </v:shape>
            </v:group>
            <v:group style="position:absolute;left:16098;top:722;width:2;height:10373" coordorigin="16098,722" coordsize="2,10373">
              <v:shape style="position:absolute;left:16098;top:722;width:2;height:10373" coordorigin="16098,722" coordsize="0,10373" path="m16098,11094l16098,722e" filled="f" stroked="t" strokeweight=".599930pt" strokecolor="#000000">
                <v:path arrowok="t"/>
              </v:shape>
            </v:group>
            <v:group style="position:absolute;left:735;top:1236;width:15368;height:2" coordorigin="735,1236" coordsize="15368,2">
              <v:shape style="position:absolute;left:735;top:1236;width:15368;height:2" coordorigin="735,1236" coordsize="15368,0" path="m735,1236l16103,1236e" filled="f" stroked="t" strokeweight=".6pt" strokecolor="#000000">
                <v:path arrowok="t"/>
              </v:shape>
            </v:group>
            <v:group style="position:absolute;left:5136;top:2367;width:490;height:1125" coordorigin="5136,2367" coordsize="490,1125">
              <v:shape style="position:absolute;left:5136;top:2367;width:490;height:1125" coordorigin="5136,2367" coordsize="490,1125" path="m5626,3492l5626,2367,5136,2367,5136,3492,5626,3492e" filled="t" fillcolor="#D9D9D9" stroked="f">
                <v:path arrowok="t"/>
                <v:fill/>
              </v:shape>
            </v:group>
            <v:group style="position:absolute;left:5201;top:2367;width:355;height:310" coordorigin="5201,2367" coordsize="355,310">
              <v:shape style="position:absolute;left:5201;top:2367;width:355;height:310" coordorigin="5201,2367" coordsize="355,310" path="m5556,2677l5556,2367,5201,2367,5201,2677,5556,2677e" filled="t" fillcolor="#D9D9D9" stroked="f">
                <v:path arrowok="t"/>
                <v:fill/>
              </v:shape>
            </v:group>
            <v:group style="position:absolute;left:5201;top:2677;width:355;height:510" coordorigin="5201,2677" coordsize="355,510">
              <v:shape style="position:absolute;left:5201;top:2677;width:355;height:510" coordorigin="5201,2677" coordsize="355,510" path="m5556,3187l5556,2677,5201,2677,5201,3187,5556,3187e" filled="t" fillcolor="#D9D9D9" stroked="f">
                <v:path arrowok="t"/>
                <v:fill/>
              </v:shape>
            </v:group>
            <v:group style="position:absolute;left:5626;top:2367;width:495;height:1125" coordorigin="5626,2367" coordsize="495,1125">
              <v:shape style="position:absolute;left:5626;top:2367;width:495;height:1125" coordorigin="5626,2367" coordsize="495,1125" path="m6121,3492l6121,2367,5626,2367,5626,3492,6121,3492e" filled="t" fillcolor="#D9D9D9" stroked="f">
                <v:path arrowok="t"/>
                <v:fill/>
              </v:shape>
            </v:group>
            <v:group style="position:absolute;left:5696;top:2367;width:360;height:310" coordorigin="5696,2367" coordsize="360,310">
              <v:shape style="position:absolute;left:5696;top:2367;width:360;height:310" coordorigin="5696,2367" coordsize="360,310" path="m6056,2677l6056,2367,5696,2367,5696,2677,6056,2677e" filled="t" fillcolor="#D9D9D9" stroked="f">
                <v:path arrowok="t"/>
                <v:fill/>
              </v:shape>
            </v:group>
            <v:group style="position:absolute;left:5696;top:2677;width:360;height:310" coordorigin="5696,2677" coordsize="360,310">
              <v:shape style="position:absolute;left:5696;top:2677;width:360;height:310" coordorigin="5696,2677" coordsize="360,310" path="m6056,2987l6056,2677,5696,2677,5696,2987,6056,2987e" filled="t" fillcolor="#D9D9D9" stroked="f">
                <v:path arrowok="t"/>
                <v:fill/>
              </v:shape>
            </v:group>
            <v:group style="position:absolute;left:5696;top:2987;width:360;height:505" coordorigin="5696,2987" coordsize="360,505">
              <v:shape style="position:absolute;left:5696;top:2987;width:360;height:505" coordorigin="5696,2987" coordsize="360,505" path="m6056,3492l6056,2987,5696,2987,5696,3492,6056,3492e" filled="t" fillcolor="#D9D9D9" stroked="f">
                <v:path arrowok="t"/>
                <v:fill/>
              </v:shape>
            </v:group>
            <v:group style="position:absolute;left:7126;top:2367;width:495;height:1125" coordorigin="7126,2367" coordsize="495,1125">
              <v:shape style="position:absolute;left:7126;top:2367;width:495;height:1125" coordorigin="7126,2367" coordsize="495,1125" path="m7622,3492l7622,2367,7126,2367,7126,3492,7622,3492e" filled="t" fillcolor="#D9D9D9" stroked="f">
                <v:path arrowok="t"/>
                <v:fill/>
              </v:shape>
            </v:group>
            <v:group style="position:absolute;left:7191;top:2367;width:360;height:310" coordorigin="7191,2367" coordsize="360,310">
              <v:shape style="position:absolute;left:7191;top:2367;width:360;height:310" coordorigin="7191,2367" coordsize="360,310" path="m7551,2677l7551,2367,7191,2367,7191,2677,7551,2677e" filled="t" fillcolor="#D9D9D9" stroked="f">
                <v:path arrowok="t"/>
                <v:fill/>
              </v:shape>
            </v:group>
            <v:group style="position:absolute;left:7191;top:2677;width:360;height:510" coordorigin="7191,2677" coordsize="360,510">
              <v:shape style="position:absolute;left:7191;top:2677;width:360;height:510" coordorigin="7191,2677" coordsize="360,510" path="m7551,3187l7551,2677,7191,2677,7191,3187,7551,3187e" filled="t" fillcolor="#D9D9D9" stroked="f">
                <v:path arrowok="t"/>
                <v:fill/>
              </v:shape>
            </v:group>
            <v:group style="position:absolute;left:7622;top:2367;width:495;height:1125" coordorigin="7622,2367" coordsize="495,1125">
              <v:shape style="position:absolute;left:7622;top:2367;width:495;height:1125" coordorigin="7622,2367" coordsize="495,1125" path="m8117,3492l8117,2367,7622,2367,7622,3492,8117,3492e" filled="t" fillcolor="#D9D9D9" stroked="f">
                <v:path arrowok="t"/>
                <v:fill/>
              </v:shape>
            </v:group>
            <v:group style="position:absolute;left:7692;top:2367;width:360;height:310" coordorigin="7692,2367" coordsize="360,310">
              <v:shape style="position:absolute;left:7692;top:2367;width:360;height:310" coordorigin="7692,2367" coordsize="360,310" path="m8052,2677l8052,2367,7692,2367,7692,2677,8052,2677e" filled="t" fillcolor="#D9D9D9" stroked="f">
                <v:path arrowok="t"/>
                <v:fill/>
              </v:shape>
            </v:group>
            <v:group style="position:absolute;left:7692;top:2677;width:360;height:310" coordorigin="7692,2677" coordsize="360,310">
              <v:shape style="position:absolute;left:7692;top:2677;width:360;height:310" coordorigin="7692,2677" coordsize="360,310" path="m8052,2987l8052,2677,7692,2677,7692,2987,8052,2987e" filled="t" fillcolor="#D9D9D9" stroked="f">
                <v:path arrowok="t"/>
                <v:fill/>
              </v:shape>
            </v:group>
            <v:group style="position:absolute;left:7692;top:2987;width:360;height:505" coordorigin="7692,2987" coordsize="360,505">
              <v:shape style="position:absolute;left:7692;top:2987;width:360;height:505" coordorigin="7692,2987" coordsize="360,505" path="m8052,3492l8052,2987,7692,2987,7692,3492,8052,3492e" filled="t" fillcolor="#D9D9D9" stroked="f">
                <v:path arrowok="t"/>
                <v:fill/>
              </v:shape>
            </v:group>
            <v:group style="position:absolute;left:14107;top:2367;width:495;height:1125" coordorigin="14107,2367" coordsize="495,1125">
              <v:shape style="position:absolute;left:14107;top:2367;width:495;height:1125" coordorigin="14107,2367" coordsize="495,1125" path="m14603,3492l14603,2367,14107,2367,14107,3492,14603,3492e" filled="t" fillcolor="#D9D9D9" stroked="f">
                <v:path arrowok="t"/>
                <v:fill/>
              </v:shape>
            </v:group>
            <v:group style="position:absolute;left:14172;top:2367;width:360;height:310" coordorigin="14172,2367" coordsize="360,310">
              <v:shape style="position:absolute;left:14172;top:2367;width:360;height:310" coordorigin="14172,2367" coordsize="360,310" path="m14533,2677l14533,2367,14172,2367,14172,2677,14533,2677e" filled="t" fillcolor="#D9D9D9" stroked="f">
                <v:path arrowok="t"/>
                <v:fill/>
              </v:shape>
            </v:group>
            <v:group style="position:absolute;left:14172;top:2677;width:360;height:510" coordorigin="14172,2677" coordsize="360,510">
              <v:shape style="position:absolute;left:14172;top:2677;width:360;height:510" coordorigin="14172,2677" coordsize="360,510" path="m14533,3187l14533,2677,14172,2677,14172,3187,14533,3187e" filled="t" fillcolor="#D9D9D9" stroked="f">
                <v:path arrowok="t"/>
                <v:fill/>
              </v:shape>
            </v:group>
            <v:group style="position:absolute;left:14603;top:2367;width:495;height:1125" coordorigin="14603,2367" coordsize="495,1125">
              <v:shape style="position:absolute;left:14603;top:2367;width:495;height:1125" coordorigin="14603,2367" coordsize="495,1125" path="m15098,3492l15098,2367,14603,2367,14603,3492,15098,3492e" filled="t" fillcolor="#D9D9D9" stroked="f">
                <v:path arrowok="t"/>
                <v:fill/>
              </v:shape>
            </v:group>
            <v:group style="position:absolute;left:14673;top:2367;width:360;height:310" coordorigin="14673,2367" coordsize="360,310">
              <v:shape style="position:absolute;left:14673;top:2367;width:360;height:310" coordorigin="14673,2367" coordsize="360,310" path="m15033,2677l15033,2367,14673,2367,14673,2677,15033,2677e" filled="t" fillcolor="#D9D9D9" stroked="f">
                <v:path arrowok="t"/>
                <v:fill/>
              </v:shape>
            </v:group>
            <v:group style="position:absolute;left:14673;top:2677;width:360;height:310" coordorigin="14673,2677" coordsize="360,310">
              <v:shape style="position:absolute;left:14673;top:2677;width:360;height:310" coordorigin="14673,2677" coordsize="360,310" path="m15033,2987l15033,2677,14673,2677,14673,2987,15033,2987e" filled="t" fillcolor="#D9D9D9" stroked="f">
                <v:path arrowok="t"/>
                <v:fill/>
              </v:shape>
            </v:group>
            <v:group style="position:absolute;left:14673;top:2987;width:360;height:505" coordorigin="14673,2987" coordsize="360,505">
              <v:shape style="position:absolute;left:14673;top:2987;width:360;height:505" coordorigin="14673,2987" coordsize="360,505" path="m15033,3492l15033,2987,14673,2987,14673,3492,15033,3492e" filled="t" fillcolor="#D9D9D9" stroked="f">
                <v:path arrowok="t"/>
                <v:fill/>
              </v:shape>
            </v:group>
            <v:group style="position:absolute;left:5136;top:3492;width:490;height:1130" coordorigin="5136,3492" coordsize="490,1130">
              <v:shape style="position:absolute;left:5136;top:3492;width:490;height:1130" coordorigin="5136,3492" coordsize="490,1130" path="m5626,4622l5626,3492,5136,3492,5136,4622,5626,4622e" filled="t" fillcolor="#D9D9D9" stroked="f">
                <v:path arrowok="t"/>
                <v:fill/>
              </v:shape>
            </v:group>
            <v:group style="position:absolute;left:5201;top:3492;width:355;height:310" coordorigin="5201,3492" coordsize="355,310">
              <v:shape style="position:absolute;left:5201;top:3492;width:355;height:310" coordorigin="5201,3492" coordsize="355,310" path="m5556,3802l5556,3492,5201,3492,5201,3802,5556,3802e" filled="t" fillcolor="#D9D9D9" stroked="f">
                <v:path arrowok="t"/>
                <v:fill/>
              </v:shape>
            </v:group>
            <v:group style="position:absolute;left:5201;top:3802;width:355;height:510" coordorigin="5201,3802" coordsize="355,510">
              <v:shape style="position:absolute;left:5201;top:3802;width:355;height:510" coordorigin="5201,3802" coordsize="355,510" path="m5556,4312l5556,3802,5201,3802,5201,4312,5556,4312e" filled="t" fillcolor="#D9D9D9" stroked="f">
                <v:path arrowok="t"/>
                <v:fill/>
              </v:shape>
            </v:group>
            <v:group style="position:absolute;left:5626;top:3492;width:495;height:1130" coordorigin="5626,3492" coordsize="495,1130">
              <v:shape style="position:absolute;left:5626;top:3492;width:495;height:1130" coordorigin="5626,3492" coordsize="495,1130" path="m6121,4622l6121,3492,5626,3492,5626,4622,6121,4622e" filled="t" fillcolor="#D9D9D9" stroked="f">
                <v:path arrowok="t"/>
                <v:fill/>
              </v:shape>
            </v:group>
            <v:group style="position:absolute;left:5696;top:3492;width:360;height:310" coordorigin="5696,3492" coordsize="360,310">
              <v:shape style="position:absolute;left:5696;top:3492;width:360;height:310" coordorigin="5696,3492" coordsize="360,310" path="m6056,3802l6056,3492,5696,3492,5696,3802,6056,3802e" filled="t" fillcolor="#D9D9D9" stroked="f">
                <v:path arrowok="t"/>
                <v:fill/>
              </v:shape>
            </v:group>
            <v:group style="position:absolute;left:5696;top:3802;width:360;height:310" coordorigin="5696,3802" coordsize="360,310">
              <v:shape style="position:absolute;left:5696;top:3802;width:360;height:310" coordorigin="5696,3802" coordsize="360,310" path="m6056,4112l6056,3802,5696,3802,5696,4112,6056,4112e" filled="t" fillcolor="#D9D9D9" stroked="f">
                <v:path arrowok="t"/>
                <v:fill/>
              </v:shape>
            </v:group>
            <v:group style="position:absolute;left:5696;top:4112;width:360;height:510" coordorigin="5696,4112" coordsize="360,510">
              <v:shape style="position:absolute;left:5696;top:4112;width:360;height:510" coordorigin="5696,4112" coordsize="360,510" path="m6056,4622l6056,4112,5696,4112,5696,4622,6056,4622e" filled="t" fillcolor="#D9D9D9" stroked="f">
                <v:path arrowok="t"/>
                <v:fill/>
              </v:shape>
            </v:group>
            <v:group style="position:absolute;left:7126;top:3492;width:495;height:1130" coordorigin="7126,3492" coordsize="495,1130">
              <v:shape style="position:absolute;left:7126;top:3492;width:495;height:1130" coordorigin="7126,3492" coordsize="495,1130" path="m7622,4622l7622,3492,7126,3492,7126,4622,7622,4622e" filled="t" fillcolor="#D9D9D9" stroked="f">
                <v:path arrowok="t"/>
                <v:fill/>
              </v:shape>
            </v:group>
            <v:group style="position:absolute;left:7191;top:3492;width:360;height:310" coordorigin="7191,3492" coordsize="360,310">
              <v:shape style="position:absolute;left:7191;top:3492;width:360;height:310" coordorigin="7191,3492" coordsize="360,310" path="m7551,3802l7551,3492,7191,3492,7191,3802,7551,3802e" filled="t" fillcolor="#D9D9D9" stroked="f">
                <v:path arrowok="t"/>
                <v:fill/>
              </v:shape>
            </v:group>
            <v:group style="position:absolute;left:7191;top:3802;width:360;height:510" coordorigin="7191,3802" coordsize="360,510">
              <v:shape style="position:absolute;left:7191;top:3802;width:360;height:510" coordorigin="7191,3802" coordsize="360,510" path="m7551,4312l7551,3802,7191,3802,7191,4312,7551,4312e" filled="t" fillcolor="#D9D9D9" stroked="f">
                <v:path arrowok="t"/>
                <v:fill/>
              </v:shape>
            </v:group>
            <v:group style="position:absolute;left:7622;top:3492;width:495;height:1130" coordorigin="7622,3492" coordsize="495,1130">
              <v:shape style="position:absolute;left:7622;top:3492;width:495;height:1130" coordorigin="7622,3492" coordsize="495,1130" path="m8117,4622l8117,3492,7622,3492,7622,4622,8117,4622e" filled="t" fillcolor="#D9D9D9" stroked="f">
                <v:path arrowok="t"/>
                <v:fill/>
              </v:shape>
            </v:group>
            <v:group style="position:absolute;left:7692;top:3492;width:360;height:310" coordorigin="7692,3492" coordsize="360,310">
              <v:shape style="position:absolute;left:7692;top:3492;width:360;height:310" coordorigin="7692,3492" coordsize="360,310" path="m8052,3802l8052,3492,7692,3492,7692,3802,8052,3802e" filled="t" fillcolor="#D9D9D9" stroked="f">
                <v:path arrowok="t"/>
                <v:fill/>
              </v:shape>
            </v:group>
            <v:group style="position:absolute;left:7692;top:3802;width:360;height:310" coordorigin="7692,3802" coordsize="360,310">
              <v:shape style="position:absolute;left:7692;top:3802;width:360;height:310" coordorigin="7692,3802" coordsize="360,310" path="m8052,4112l8052,3802,7692,3802,7692,4112,8052,4112e" filled="t" fillcolor="#D9D9D9" stroked="f">
                <v:path arrowok="t"/>
                <v:fill/>
              </v:shape>
            </v:group>
            <v:group style="position:absolute;left:7692;top:4112;width:360;height:510" coordorigin="7692,4112" coordsize="360,510">
              <v:shape style="position:absolute;left:7692;top:4112;width:360;height:510" coordorigin="7692,4112" coordsize="360,510" path="m8052,4622l8052,4112,7692,4112,7692,4622,8052,4622e" filled="t" fillcolor="#D9D9D9" stroked="f">
                <v:path arrowok="t"/>
                <v:fill/>
              </v:shape>
            </v:group>
            <v:group style="position:absolute;left:14107;top:3492;width:495;height:1130" coordorigin="14107,3492" coordsize="495,1130">
              <v:shape style="position:absolute;left:14107;top:3492;width:495;height:1130" coordorigin="14107,3492" coordsize="495,1130" path="m14603,4622l14603,3492,14107,3492,14107,4622,14603,4622e" filled="t" fillcolor="#D9D9D9" stroked="f">
                <v:path arrowok="t"/>
                <v:fill/>
              </v:shape>
            </v:group>
            <v:group style="position:absolute;left:14172;top:3492;width:360;height:310" coordorigin="14172,3492" coordsize="360,310">
              <v:shape style="position:absolute;left:14172;top:3492;width:360;height:310" coordorigin="14172,3492" coordsize="360,310" path="m14533,3802l14533,3492,14172,3492,14172,3802,14533,3802e" filled="t" fillcolor="#D9D9D9" stroked="f">
                <v:path arrowok="t"/>
                <v:fill/>
              </v:shape>
            </v:group>
            <v:group style="position:absolute;left:14172;top:3802;width:360;height:510" coordorigin="14172,3802" coordsize="360,510">
              <v:shape style="position:absolute;left:14172;top:3802;width:360;height:510" coordorigin="14172,3802" coordsize="360,510" path="m14533,4312l14533,3802,14172,3802,14172,4312,14533,4312e" filled="t" fillcolor="#D9D9D9" stroked="f">
                <v:path arrowok="t"/>
                <v:fill/>
              </v:shape>
            </v:group>
            <v:group style="position:absolute;left:14603;top:3492;width:495;height:1130" coordorigin="14603,3492" coordsize="495,1130">
              <v:shape style="position:absolute;left:14603;top:3492;width:495;height:1130" coordorigin="14603,3492" coordsize="495,1130" path="m15098,4622l15098,3492,14603,3492,14603,4622,15098,4622e" filled="t" fillcolor="#D9D9D9" stroked="f">
                <v:path arrowok="t"/>
                <v:fill/>
              </v:shape>
            </v:group>
            <v:group style="position:absolute;left:14673;top:3492;width:360;height:310" coordorigin="14673,3492" coordsize="360,310">
              <v:shape style="position:absolute;left:14673;top:3492;width:360;height:310" coordorigin="14673,3492" coordsize="360,310" path="m15033,3802l15033,3492,14673,3492,14673,3802,15033,3802e" filled="t" fillcolor="#D9D9D9" stroked="f">
                <v:path arrowok="t"/>
                <v:fill/>
              </v:shape>
            </v:group>
            <v:group style="position:absolute;left:14673;top:3802;width:360;height:310" coordorigin="14673,3802" coordsize="360,310">
              <v:shape style="position:absolute;left:14673;top:3802;width:360;height:310" coordorigin="14673,3802" coordsize="360,310" path="m15033,4112l15033,3802,14673,3802,14673,4112,15033,4112e" filled="t" fillcolor="#D9D9D9" stroked="f">
                <v:path arrowok="t"/>
                <v:fill/>
              </v:shape>
            </v:group>
            <v:group style="position:absolute;left:14673;top:4112;width:360;height:510" coordorigin="14673,4112" coordsize="360,510">
              <v:shape style="position:absolute;left:14673;top:4112;width:360;height:510" coordorigin="14673,4112" coordsize="360,510" path="m15033,4622l15033,4112,14673,4112,14673,4622,15033,4622e" filled="t" fillcolor="#D9D9D9" stroked="f">
                <v:path arrowok="t"/>
                <v:fill/>
              </v:shape>
            </v:group>
            <v:group style="position:absolute;left:5136;top:4622;width:490;height:1125" coordorigin="5136,4622" coordsize="490,1125">
              <v:shape style="position:absolute;left:5136;top:4622;width:490;height:1125" coordorigin="5136,4622" coordsize="490,1125" path="m5626,5748l5626,4622,5136,4622,5136,5748,5626,5748e" filled="t" fillcolor="#D9D9D9" stroked="f">
                <v:path arrowok="t"/>
                <v:fill/>
              </v:shape>
            </v:group>
            <v:group style="position:absolute;left:5201;top:4622;width:355;height:305" coordorigin="5201,4622" coordsize="355,305">
              <v:shape style="position:absolute;left:5201;top:4622;width:355;height:305" coordorigin="5201,4622" coordsize="355,305" path="m5556,4927l5556,4622,5201,4622,5201,4927,5556,4927e" filled="t" fillcolor="#D9D9D9" stroked="f">
                <v:path arrowok="t"/>
                <v:fill/>
              </v:shape>
            </v:group>
            <v:group style="position:absolute;left:5201;top:4927;width:355;height:510" coordorigin="5201,4927" coordsize="355,510">
              <v:shape style="position:absolute;left:5201;top:4927;width:355;height:510" coordorigin="5201,4927" coordsize="355,510" path="m5556,5438l5556,4927,5201,4927,5201,5438,5556,5438e" filled="t" fillcolor="#D9D9D9" stroked="f">
                <v:path arrowok="t"/>
                <v:fill/>
              </v:shape>
            </v:group>
            <v:group style="position:absolute;left:5626;top:4622;width:495;height:1125" coordorigin="5626,4622" coordsize="495,1125">
              <v:shape style="position:absolute;left:5626;top:4622;width:495;height:1125" coordorigin="5626,4622" coordsize="495,1125" path="m6121,5748l6121,4622,5626,4622,5626,5748,6121,5748e" filled="t" fillcolor="#D9D9D9" stroked="f">
                <v:path arrowok="t"/>
                <v:fill/>
              </v:shape>
            </v:group>
            <v:group style="position:absolute;left:5696;top:4622;width:360;height:305" coordorigin="5696,4622" coordsize="360,305">
              <v:shape style="position:absolute;left:5696;top:4622;width:360;height:305" coordorigin="5696,4622" coordsize="360,305" path="m6056,4927l6056,4622,5696,4622,5696,4927,6056,4927e" filled="t" fillcolor="#D9D9D9" stroked="f">
                <v:path arrowok="t"/>
                <v:fill/>
              </v:shape>
            </v:group>
            <v:group style="position:absolute;left:5696;top:4927;width:360;height:310" coordorigin="5696,4927" coordsize="360,310">
              <v:shape style="position:absolute;left:5696;top:4927;width:360;height:310" coordorigin="5696,4927" coordsize="360,310" path="m6056,5237l6056,4927,5696,4927,5696,5237,6056,5237e" filled="t" fillcolor="#D9D9D9" stroked="f">
                <v:path arrowok="t"/>
                <v:fill/>
              </v:shape>
            </v:group>
            <v:group style="position:absolute;left:5696;top:5237;width:360;height:510" coordorigin="5696,5237" coordsize="360,510">
              <v:shape style="position:absolute;left:5696;top:5237;width:360;height:510" coordorigin="5696,5237" coordsize="360,510" path="m6056,5748l6056,5237,5696,5237,5696,5748,6056,5748e" filled="t" fillcolor="#D9D9D9" stroked="f">
                <v:path arrowok="t"/>
                <v:fill/>
              </v:shape>
            </v:group>
            <v:group style="position:absolute;left:7126;top:4622;width:495;height:1125" coordorigin="7126,4622" coordsize="495,1125">
              <v:shape style="position:absolute;left:7126;top:4622;width:495;height:1125" coordorigin="7126,4622" coordsize="495,1125" path="m7622,5748l7622,4622,7126,4622,7126,5748,7622,5748e" filled="t" fillcolor="#D9D9D9" stroked="f">
                <v:path arrowok="t"/>
                <v:fill/>
              </v:shape>
            </v:group>
            <v:group style="position:absolute;left:7191;top:4622;width:360;height:305" coordorigin="7191,4622" coordsize="360,305">
              <v:shape style="position:absolute;left:7191;top:4622;width:360;height:305" coordorigin="7191,4622" coordsize="360,305" path="m7551,4927l7551,4622,7191,4622,7191,4927,7551,4927e" filled="t" fillcolor="#D9D9D9" stroked="f">
                <v:path arrowok="t"/>
                <v:fill/>
              </v:shape>
            </v:group>
            <v:group style="position:absolute;left:7191;top:4927;width:360;height:510" coordorigin="7191,4927" coordsize="360,510">
              <v:shape style="position:absolute;left:7191;top:4927;width:360;height:510" coordorigin="7191,4927" coordsize="360,510" path="m7551,5438l7551,4927,7191,4927,7191,5438,7551,5438e" filled="t" fillcolor="#D9D9D9" stroked="f">
                <v:path arrowok="t"/>
                <v:fill/>
              </v:shape>
            </v:group>
            <v:group style="position:absolute;left:7622;top:4622;width:495;height:1125" coordorigin="7622,4622" coordsize="495,1125">
              <v:shape style="position:absolute;left:7622;top:4622;width:495;height:1125" coordorigin="7622,4622" coordsize="495,1125" path="m8117,5748l8117,4622,7622,4622,7622,5748,8117,5748e" filled="t" fillcolor="#D9D9D9" stroked="f">
                <v:path arrowok="t"/>
                <v:fill/>
              </v:shape>
            </v:group>
            <v:group style="position:absolute;left:7692;top:4622;width:360;height:305" coordorigin="7692,4622" coordsize="360,305">
              <v:shape style="position:absolute;left:7692;top:4622;width:360;height:305" coordorigin="7692,4622" coordsize="360,305" path="m8052,4927l8052,4622,7692,4622,7692,4927,8052,4927e" filled="t" fillcolor="#D9D9D9" stroked="f">
                <v:path arrowok="t"/>
                <v:fill/>
              </v:shape>
            </v:group>
            <v:group style="position:absolute;left:7692;top:4927;width:360;height:310" coordorigin="7692,4927" coordsize="360,310">
              <v:shape style="position:absolute;left:7692;top:4927;width:360;height:310" coordorigin="7692,4927" coordsize="360,310" path="m8052,5237l8052,4927,7692,4927,7692,5237,8052,5237e" filled="t" fillcolor="#D9D9D9" stroked="f">
                <v:path arrowok="t"/>
                <v:fill/>
              </v:shape>
            </v:group>
            <v:group style="position:absolute;left:7692;top:5237;width:360;height:510" coordorigin="7692,5237" coordsize="360,510">
              <v:shape style="position:absolute;left:7692;top:5237;width:360;height:510" coordorigin="7692,5237" coordsize="360,510" path="m8052,5748l8052,5237,7692,5237,7692,5748,8052,5748e" filled="t" fillcolor="#D9D9D9" stroked="f">
                <v:path arrowok="t"/>
                <v:fill/>
              </v:shape>
            </v:group>
            <v:group style="position:absolute;left:14107;top:4622;width:495;height:1125" coordorigin="14107,4622" coordsize="495,1125">
              <v:shape style="position:absolute;left:14107;top:4622;width:495;height:1125" coordorigin="14107,4622" coordsize="495,1125" path="m14603,5748l14603,4622,14107,4622,14107,5748,14603,5748e" filled="t" fillcolor="#D9D9D9" stroked="f">
                <v:path arrowok="t"/>
                <v:fill/>
              </v:shape>
            </v:group>
            <v:group style="position:absolute;left:14172;top:4622;width:360;height:305" coordorigin="14172,4622" coordsize="360,305">
              <v:shape style="position:absolute;left:14172;top:4622;width:360;height:305" coordorigin="14172,4622" coordsize="360,305" path="m14533,4927l14533,4622,14172,4622,14172,4927,14533,4927e" filled="t" fillcolor="#D9D9D9" stroked="f">
                <v:path arrowok="t"/>
                <v:fill/>
              </v:shape>
            </v:group>
            <v:group style="position:absolute;left:14172;top:4927;width:360;height:510" coordorigin="14172,4927" coordsize="360,510">
              <v:shape style="position:absolute;left:14172;top:4927;width:360;height:510" coordorigin="14172,4927" coordsize="360,510" path="m14533,5438l14533,4927,14172,4927,14172,5438,14533,5438e" filled="t" fillcolor="#D9D9D9" stroked="f">
                <v:path arrowok="t"/>
                <v:fill/>
              </v:shape>
            </v:group>
            <v:group style="position:absolute;left:14603;top:4622;width:495;height:1125" coordorigin="14603,4622" coordsize="495,1125">
              <v:shape style="position:absolute;left:14603;top:4622;width:495;height:1125" coordorigin="14603,4622" coordsize="495,1125" path="m15098,5748l15098,4622,14603,4622,14603,5748,15098,5748e" filled="t" fillcolor="#D9D9D9" stroked="f">
                <v:path arrowok="t"/>
                <v:fill/>
              </v:shape>
            </v:group>
            <v:group style="position:absolute;left:14673;top:4622;width:360;height:305" coordorigin="14673,4622" coordsize="360,305">
              <v:shape style="position:absolute;left:14673;top:4622;width:360;height:305" coordorigin="14673,4622" coordsize="360,305" path="m15033,4927l15033,4622,14673,4622,14673,4927,15033,4927e" filled="t" fillcolor="#D9D9D9" stroked="f">
                <v:path arrowok="t"/>
                <v:fill/>
              </v:shape>
            </v:group>
            <v:group style="position:absolute;left:14673;top:4927;width:360;height:310" coordorigin="14673,4927" coordsize="360,310">
              <v:shape style="position:absolute;left:14673;top:4927;width:360;height:310" coordorigin="14673,4927" coordsize="360,310" path="m15033,5237l15033,4927,14673,4927,14673,5237,15033,5237e" filled="t" fillcolor="#D9D9D9" stroked="f">
                <v:path arrowok="t"/>
                <v:fill/>
              </v:shape>
            </v:group>
            <v:group style="position:absolute;left:14673;top:5237;width:360;height:510" coordorigin="14673,5237" coordsize="360,510">
              <v:shape style="position:absolute;left:14673;top:5237;width:360;height:510" coordorigin="14673,5237" coordsize="360,510" path="m15033,5748l15033,5237,14673,5237,14673,5748,15033,5748e" filled="t" fillcolor="#D9D9D9" stroked="f">
                <v:path arrowok="t"/>
                <v:fill/>
              </v:shape>
            </v:group>
            <v:group style="position:absolute;left:5136;top:5758;width:490;height:1125" coordorigin="5136,5758" coordsize="490,1125">
              <v:shape style="position:absolute;left:5136;top:5758;width:490;height:1125" coordorigin="5136,5758" coordsize="490,1125" path="m5626,6883l5626,5758,5136,5758,5136,6883,5626,6883e" filled="t" fillcolor="#D9D9D9" stroked="f">
                <v:path arrowok="t"/>
                <v:fill/>
              </v:shape>
            </v:group>
            <v:group style="position:absolute;left:5201;top:5758;width:355;height:310" coordorigin="5201,5758" coordsize="355,310">
              <v:shape style="position:absolute;left:5201;top:5758;width:355;height:310" coordorigin="5201,5758" coordsize="355,310" path="m5556,6068l5556,5758,5201,5758,5201,6068,5556,6068e" filled="t" fillcolor="#D9D9D9" stroked="f">
                <v:path arrowok="t"/>
                <v:fill/>
              </v:shape>
            </v:group>
            <v:group style="position:absolute;left:5201;top:6068;width:355;height:510" coordorigin="5201,6068" coordsize="355,510">
              <v:shape style="position:absolute;left:5201;top:6068;width:355;height:510" coordorigin="5201,6068" coordsize="355,510" path="m5556,6578l5556,6068,5201,6068,5201,6578,5556,6578e" filled="t" fillcolor="#D9D9D9" stroked="f">
                <v:path arrowok="t"/>
                <v:fill/>
              </v:shape>
            </v:group>
            <v:group style="position:absolute;left:5626;top:5758;width:495;height:1125" coordorigin="5626,5758" coordsize="495,1125">
              <v:shape style="position:absolute;left:5626;top:5758;width:495;height:1125" coordorigin="5626,5758" coordsize="495,1125" path="m6121,6883l6121,5758,5626,5758,5626,6883,6121,6883e" filled="t" fillcolor="#D9D9D9" stroked="f">
                <v:path arrowok="t"/>
                <v:fill/>
              </v:shape>
            </v:group>
            <v:group style="position:absolute;left:5696;top:5758;width:360;height:310" coordorigin="5696,5758" coordsize="360,310">
              <v:shape style="position:absolute;left:5696;top:5758;width:360;height:310" coordorigin="5696,5758" coordsize="360,310" path="m6056,6068l6056,5758,5696,5758,5696,6068,6056,6068e" filled="t" fillcolor="#D9D9D9" stroked="f">
                <v:path arrowok="t"/>
                <v:fill/>
              </v:shape>
            </v:group>
            <v:group style="position:absolute;left:5696;top:6068;width:360;height:310" coordorigin="5696,6068" coordsize="360,310">
              <v:shape style="position:absolute;left:5696;top:6068;width:360;height:310" coordorigin="5696,6068" coordsize="360,310" path="m6056,6378l6056,6068,5696,6068,5696,6378,6056,6378e" filled="t" fillcolor="#D9D9D9" stroked="f">
                <v:path arrowok="t"/>
                <v:fill/>
              </v:shape>
            </v:group>
            <v:group style="position:absolute;left:5696;top:6378;width:360;height:505" coordorigin="5696,6378" coordsize="360,505">
              <v:shape style="position:absolute;left:5696;top:6378;width:360;height:505" coordorigin="5696,6378" coordsize="360,505" path="m6056,6883l6056,6378,5696,6378,5696,6883,6056,6883e" filled="t" fillcolor="#D9D9D9" stroked="f">
                <v:path arrowok="t"/>
                <v:fill/>
              </v:shape>
            </v:group>
            <v:group style="position:absolute;left:7126;top:5758;width:495;height:1125" coordorigin="7126,5758" coordsize="495,1125">
              <v:shape style="position:absolute;left:7126;top:5758;width:495;height:1125" coordorigin="7126,5758" coordsize="495,1125" path="m7622,6883l7622,5758,7126,5758,7126,6883,7622,6883e" filled="t" fillcolor="#D9D9D9" stroked="f">
                <v:path arrowok="t"/>
                <v:fill/>
              </v:shape>
            </v:group>
            <v:group style="position:absolute;left:7191;top:5758;width:360;height:310" coordorigin="7191,5758" coordsize="360,310">
              <v:shape style="position:absolute;left:7191;top:5758;width:360;height:310" coordorigin="7191,5758" coordsize="360,310" path="m7551,6068l7551,5758,7191,5758,7191,6068,7551,6068e" filled="t" fillcolor="#D9D9D9" stroked="f">
                <v:path arrowok="t"/>
                <v:fill/>
              </v:shape>
            </v:group>
            <v:group style="position:absolute;left:7191;top:6068;width:360;height:510" coordorigin="7191,6068" coordsize="360,510">
              <v:shape style="position:absolute;left:7191;top:6068;width:360;height:510" coordorigin="7191,6068" coordsize="360,510" path="m7551,6578l7551,6068,7191,6068,7191,6578,7551,6578e" filled="t" fillcolor="#D9D9D9" stroked="f">
                <v:path arrowok="t"/>
                <v:fill/>
              </v:shape>
            </v:group>
            <v:group style="position:absolute;left:7622;top:5758;width:495;height:1125" coordorigin="7622,5758" coordsize="495,1125">
              <v:shape style="position:absolute;left:7622;top:5758;width:495;height:1125" coordorigin="7622,5758" coordsize="495,1125" path="m8117,6883l8117,5758,7622,5758,7622,6883,8117,6883e" filled="t" fillcolor="#D9D9D9" stroked="f">
                <v:path arrowok="t"/>
                <v:fill/>
              </v:shape>
            </v:group>
            <v:group style="position:absolute;left:7692;top:5758;width:360;height:310" coordorigin="7692,5758" coordsize="360,310">
              <v:shape style="position:absolute;left:7692;top:5758;width:360;height:310" coordorigin="7692,5758" coordsize="360,310" path="m8052,6068l8052,5758,7692,5758,7692,6068,8052,6068e" filled="t" fillcolor="#D9D9D9" stroked="f">
                <v:path arrowok="t"/>
                <v:fill/>
              </v:shape>
            </v:group>
            <v:group style="position:absolute;left:7692;top:6068;width:360;height:310" coordorigin="7692,6068" coordsize="360,310">
              <v:shape style="position:absolute;left:7692;top:6068;width:360;height:310" coordorigin="7692,6068" coordsize="360,310" path="m8052,6378l8052,6068,7692,6068,7692,6378,8052,6378e" filled="t" fillcolor="#D9D9D9" stroked="f">
                <v:path arrowok="t"/>
                <v:fill/>
              </v:shape>
            </v:group>
            <v:group style="position:absolute;left:7692;top:6378;width:360;height:505" coordorigin="7692,6378" coordsize="360,505">
              <v:shape style="position:absolute;left:7692;top:6378;width:360;height:505" coordorigin="7692,6378" coordsize="360,505" path="m8052,6883l8052,6378,7692,6378,7692,6883,8052,6883e" filled="t" fillcolor="#D9D9D9" stroked="f">
                <v:path arrowok="t"/>
                <v:fill/>
              </v:shape>
            </v:group>
            <v:group style="position:absolute;left:14107;top:5758;width:495;height:1125" coordorigin="14107,5758" coordsize="495,1125">
              <v:shape style="position:absolute;left:14107;top:5758;width:495;height:1125" coordorigin="14107,5758" coordsize="495,1125" path="m14603,6883l14603,5758,14107,5758,14107,6883,14603,6883e" filled="t" fillcolor="#D9D9D9" stroked="f">
                <v:path arrowok="t"/>
                <v:fill/>
              </v:shape>
            </v:group>
            <v:group style="position:absolute;left:14172;top:5758;width:360;height:310" coordorigin="14172,5758" coordsize="360,310">
              <v:shape style="position:absolute;left:14172;top:5758;width:360;height:310" coordorigin="14172,5758" coordsize="360,310" path="m14533,6068l14533,5758,14172,5758,14172,6068,14533,6068e" filled="t" fillcolor="#D9D9D9" stroked="f">
                <v:path arrowok="t"/>
                <v:fill/>
              </v:shape>
            </v:group>
            <v:group style="position:absolute;left:14172;top:6068;width:360;height:510" coordorigin="14172,6068" coordsize="360,510">
              <v:shape style="position:absolute;left:14172;top:6068;width:360;height:510" coordorigin="14172,6068" coordsize="360,510" path="m14533,6578l14533,6068,14172,6068,14172,6578,14533,6578e" filled="t" fillcolor="#D9D9D9" stroked="f">
                <v:path arrowok="t"/>
                <v:fill/>
              </v:shape>
            </v:group>
            <v:group style="position:absolute;left:14603;top:5758;width:495;height:1125" coordorigin="14603,5758" coordsize="495,1125">
              <v:shape style="position:absolute;left:14603;top:5758;width:495;height:1125" coordorigin="14603,5758" coordsize="495,1125" path="m15098,6883l15098,5758,14603,5758,14603,6883,15098,6883e" filled="t" fillcolor="#D9D9D9" stroked="f">
                <v:path arrowok="t"/>
                <v:fill/>
              </v:shape>
            </v:group>
            <v:group style="position:absolute;left:14673;top:5758;width:360;height:310" coordorigin="14673,5758" coordsize="360,310">
              <v:shape style="position:absolute;left:14673;top:5758;width:360;height:310" coordorigin="14673,5758" coordsize="360,310" path="m15033,6068l15033,5758,14673,5758,14673,6068,15033,6068e" filled="t" fillcolor="#D9D9D9" stroked="f">
                <v:path arrowok="t"/>
                <v:fill/>
              </v:shape>
            </v:group>
            <v:group style="position:absolute;left:14673;top:6068;width:360;height:310" coordorigin="14673,6068" coordsize="360,310">
              <v:shape style="position:absolute;left:14673;top:6068;width:360;height:310" coordorigin="14673,6068" coordsize="360,310" path="m15033,6378l15033,6068,14673,6068,14673,6378,15033,6378e" filled="t" fillcolor="#D9D9D9" stroked="f">
                <v:path arrowok="t"/>
                <v:fill/>
              </v:shape>
            </v:group>
            <v:group style="position:absolute;left:14673;top:6378;width:360;height:505" coordorigin="14673,6378" coordsize="360,505">
              <v:shape style="position:absolute;left:14673;top:6378;width:360;height:505" coordorigin="14673,6378" coordsize="360,505" path="m15033,6883l15033,6378,14673,6378,14673,6883,15033,6883e" filled="t" fillcolor="#D9D9D9" stroked="f">
                <v:path arrowok="t"/>
                <v:fill/>
              </v:shape>
            </v:group>
            <v:group style="position:absolute;left:735;top:5753;width:15368;height:2" coordorigin="735,5753" coordsize="15368,2">
              <v:shape style="position:absolute;left:735;top:5753;width:15368;height:2" coordorigin="735,5753" coordsize="15368,0" path="m735,5753l16103,5753e" filled="f" stroked="t" strokeweight=".6pt" strokecolor="#000000">
                <v:path arrowok="t"/>
              </v:shape>
            </v:group>
            <v:group style="position:absolute;left:5136;top:6883;width:490;height:1130" coordorigin="5136,6883" coordsize="490,1130">
              <v:shape style="position:absolute;left:5136;top:6883;width:490;height:1130" coordorigin="5136,6883" coordsize="490,1130" path="m5626,8014l5626,6883,5136,6883,5136,8014,5626,8014e" filled="t" fillcolor="#D9D9D9" stroked="f">
                <v:path arrowok="t"/>
                <v:fill/>
              </v:shape>
            </v:group>
            <v:group style="position:absolute;left:5201;top:6883;width:355;height:310" coordorigin="5201,6883" coordsize="355,310">
              <v:shape style="position:absolute;left:5201;top:6883;width:355;height:310" coordorigin="5201,6883" coordsize="355,310" path="m5556,7193l5556,6883,5201,6883,5201,7193,5556,7193e" filled="t" fillcolor="#D9D9D9" stroked="f">
                <v:path arrowok="t"/>
                <v:fill/>
              </v:shape>
            </v:group>
            <v:group style="position:absolute;left:5201;top:7193;width:355;height:510" coordorigin="5201,7193" coordsize="355,510">
              <v:shape style="position:absolute;left:5201;top:7193;width:355;height:510" coordorigin="5201,7193" coordsize="355,510" path="m5556,7704l5556,7193,5201,7193,5201,7704,5556,7704e" filled="t" fillcolor="#D9D9D9" stroked="f">
                <v:path arrowok="t"/>
                <v:fill/>
              </v:shape>
            </v:group>
            <v:group style="position:absolute;left:5626;top:6883;width:495;height:1130" coordorigin="5626,6883" coordsize="495,1130">
              <v:shape style="position:absolute;left:5626;top:6883;width:495;height:1130" coordorigin="5626,6883" coordsize="495,1130" path="m6121,8014l6121,6883,5626,6883,5626,8014,6121,8014e" filled="t" fillcolor="#D9D9D9" stroked="f">
                <v:path arrowok="t"/>
                <v:fill/>
              </v:shape>
            </v:group>
            <v:group style="position:absolute;left:5696;top:6883;width:360;height:310" coordorigin="5696,6883" coordsize="360,310">
              <v:shape style="position:absolute;left:5696;top:6883;width:360;height:310" coordorigin="5696,6883" coordsize="360,310" path="m6056,7193l6056,6883,5696,6883,5696,7193,6056,7193e" filled="t" fillcolor="#D9D9D9" stroked="f">
                <v:path arrowok="t"/>
                <v:fill/>
              </v:shape>
            </v:group>
            <v:group style="position:absolute;left:5696;top:7193;width:360;height:310" coordorigin="5696,7193" coordsize="360,310">
              <v:shape style="position:absolute;left:5696;top:7193;width:360;height:310" coordorigin="5696,7193" coordsize="360,310" path="m6056,7503l6056,7193,5696,7193,5696,7503,6056,7503e" filled="t" fillcolor="#D9D9D9" stroked="f">
                <v:path arrowok="t"/>
                <v:fill/>
              </v:shape>
            </v:group>
            <v:group style="position:absolute;left:5696;top:7503;width:360;height:510" coordorigin="5696,7503" coordsize="360,510">
              <v:shape style="position:absolute;left:5696;top:7503;width:360;height:510" coordorigin="5696,7503" coordsize="360,510" path="m6056,8014l6056,7503,5696,7503,5696,8014,6056,8014e" filled="t" fillcolor="#D9D9D9" stroked="f">
                <v:path arrowok="t"/>
                <v:fill/>
              </v:shape>
            </v:group>
            <v:group style="position:absolute;left:7126;top:6883;width:495;height:1130" coordorigin="7126,6883" coordsize="495,1130">
              <v:shape style="position:absolute;left:7126;top:6883;width:495;height:1130" coordorigin="7126,6883" coordsize="495,1130" path="m7622,8014l7622,6883,7126,6883,7126,8014,7622,8014e" filled="t" fillcolor="#D9D9D9" stroked="f">
                <v:path arrowok="t"/>
                <v:fill/>
              </v:shape>
            </v:group>
            <v:group style="position:absolute;left:7191;top:6883;width:360;height:310" coordorigin="7191,6883" coordsize="360,310">
              <v:shape style="position:absolute;left:7191;top:6883;width:360;height:310" coordorigin="7191,6883" coordsize="360,310" path="m7551,7193l7551,6883,7191,6883,7191,7193,7551,7193e" filled="t" fillcolor="#D9D9D9" stroked="f">
                <v:path arrowok="t"/>
                <v:fill/>
              </v:shape>
            </v:group>
            <v:group style="position:absolute;left:7191;top:7193;width:360;height:510" coordorigin="7191,7193" coordsize="360,510">
              <v:shape style="position:absolute;left:7191;top:7193;width:360;height:510" coordorigin="7191,7193" coordsize="360,510" path="m7551,7704l7551,7193,7191,7193,7191,7704,7551,7704e" filled="t" fillcolor="#D9D9D9" stroked="f">
                <v:path arrowok="t"/>
                <v:fill/>
              </v:shape>
            </v:group>
            <v:group style="position:absolute;left:7622;top:6883;width:495;height:1130" coordorigin="7622,6883" coordsize="495,1130">
              <v:shape style="position:absolute;left:7622;top:6883;width:495;height:1130" coordorigin="7622,6883" coordsize="495,1130" path="m8117,8014l8117,6883,7622,6883,7622,8014,8117,8014e" filled="t" fillcolor="#D9D9D9" stroked="f">
                <v:path arrowok="t"/>
                <v:fill/>
              </v:shape>
            </v:group>
            <v:group style="position:absolute;left:7692;top:6883;width:360;height:310" coordorigin="7692,6883" coordsize="360,310">
              <v:shape style="position:absolute;left:7692;top:6883;width:360;height:310" coordorigin="7692,6883" coordsize="360,310" path="m8052,7193l8052,6883,7692,6883,7692,7193,8052,7193e" filled="t" fillcolor="#D9D9D9" stroked="f">
                <v:path arrowok="t"/>
                <v:fill/>
              </v:shape>
            </v:group>
            <v:group style="position:absolute;left:7692;top:7193;width:360;height:310" coordorigin="7692,7193" coordsize="360,310">
              <v:shape style="position:absolute;left:7692;top:7193;width:360;height:310" coordorigin="7692,7193" coordsize="360,310" path="m8052,7503l8052,7193,7692,7193,7692,7503,8052,7503e" filled="t" fillcolor="#D9D9D9" stroked="f">
                <v:path arrowok="t"/>
                <v:fill/>
              </v:shape>
            </v:group>
            <v:group style="position:absolute;left:7692;top:7503;width:360;height:510" coordorigin="7692,7503" coordsize="360,510">
              <v:shape style="position:absolute;left:7692;top:7503;width:360;height:510" coordorigin="7692,7503" coordsize="360,510" path="m8052,8014l8052,7503,7692,7503,7692,8014,8052,8014e" filled="t" fillcolor="#D9D9D9" stroked="f">
                <v:path arrowok="t"/>
                <v:fill/>
              </v:shape>
            </v:group>
            <v:group style="position:absolute;left:14107;top:6883;width:495;height:1130" coordorigin="14107,6883" coordsize="495,1130">
              <v:shape style="position:absolute;left:14107;top:6883;width:495;height:1130" coordorigin="14107,6883" coordsize="495,1130" path="m14603,8014l14603,6883,14107,6883,14107,8014,14603,8014e" filled="t" fillcolor="#D9D9D9" stroked="f">
                <v:path arrowok="t"/>
                <v:fill/>
              </v:shape>
            </v:group>
            <v:group style="position:absolute;left:14172;top:6883;width:360;height:310" coordorigin="14172,6883" coordsize="360,310">
              <v:shape style="position:absolute;left:14172;top:6883;width:360;height:310" coordorigin="14172,6883" coordsize="360,310" path="m14533,7193l14533,6883,14172,6883,14172,7193,14533,7193e" filled="t" fillcolor="#D9D9D9" stroked="f">
                <v:path arrowok="t"/>
                <v:fill/>
              </v:shape>
            </v:group>
            <v:group style="position:absolute;left:14172;top:7193;width:360;height:510" coordorigin="14172,7193" coordsize="360,510">
              <v:shape style="position:absolute;left:14172;top:7193;width:360;height:510" coordorigin="14172,7193" coordsize="360,510" path="m14533,7704l14533,7193,14172,7193,14172,7704,14533,7704e" filled="t" fillcolor="#D9D9D9" stroked="f">
                <v:path arrowok="t"/>
                <v:fill/>
              </v:shape>
            </v:group>
            <v:group style="position:absolute;left:14603;top:6883;width:495;height:1130" coordorigin="14603,6883" coordsize="495,1130">
              <v:shape style="position:absolute;left:14603;top:6883;width:495;height:1130" coordorigin="14603,6883" coordsize="495,1130" path="m15098,8014l15098,6883,14603,6883,14603,8014,15098,8014e" filled="t" fillcolor="#D9D9D9" stroked="f">
                <v:path arrowok="t"/>
                <v:fill/>
              </v:shape>
            </v:group>
            <v:group style="position:absolute;left:14673;top:6883;width:360;height:310" coordorigin="14673,6883" coordsize="360,310">
              <v:shape style="position:absolute;left:14673;top:6883;width:360;height:310" coordorigin="14673,6883" coordsize="360,310" path="m15033,7193l15033,6883,14673,6883,14673,7193,15033,7193e" filled="t" fillcolor="#D9D9D9" stroked="f">
                <v:path arrowok="t"/>
                <v:fill/>
              </v:shape>
            </v:group>
            <v:group style="position:absolute;left:14673;top:7193;width:360;height:310" coordorigin="14673,7193" coordsize="360,310">
              <v:shape style="position:absolute;left:14673;top:7193;width:360;height:310" coordorigin="14673,7193" coordsize="360,310" path="m15033,7503l15033,7193,14673,7193,14673,7503,15033,7503e" filled="t" fillcolor="#D9D9D9" stroked="f">
                <v:path arrowok="t"/>
                <v:fill/>
              </v:shape>
            </v:group>
            <v:group style="position:absolute;left:14673;top:7503;width:360;height:510" coordorigin="14673,7503" coordsize="360,510">
              <v:shape style="position:absolute;left:14673;top:7503;width:360;height:510" coordorigin="14673,7503" coordsize="360,510" path="m15033,8014l15033,7503,14673,7503,14673,8014,15033,8014e" filled="t" fillcolor="#D9D9D9" stroked="f">
                <v:path arrowok="t"/>
                <v:fill/>
              </v:shape>
            </v:group>
            <v:group style="position:absolute;left:5136;top:8013;width:490;height:1125" coordorigin="5136,8013" coordsize="490,1125">
              <v:shape style="position:absolute;left:5136;top:8013;width:490;height:1125" coordorigin="5136,8013" coordsize="490,1125" path="m5626,9139l5626,8013,5136,8013,5136,9139,5626,9139e" filled="t" fillcolor="#D9D9D9" stroked="f">
                <v:path arrowok="t"/>
                <v:fill/>
              </v:shape>
            </v:group>
            <v:group style="position:absolute;left:5201;top:8014;width:355;height:305" coordorigin="5201,8014" coordsize="355,305">
              <v:shape style="position:absolute;left:5201;top:8014;width:355;height:305" coordorigin="5201,8014" coordsize="355,305" path="m5556,8319l5556,8014,5201,8014,5201,8319,5556,8319e" filled="t" fillcolor="#D9D9D9" stroked="f">
                <v:path arrowok="t"/>
                <v:fill/>
              </v:shape>
            </v:group>
            <v:group style="position:absolute;left:5201;top:8319;width:355;height:510" coordorigin="5201,8319" coordsize="355,510">
              <v:shape style="position:absolute;left:5201;top:8319;width:355;height:510" coordorigin="5201,8319" coordsize="355,510" path="m5556,8828l5556,8319,5201,8319,5201,8828,5556,8828e" filled="t" fillcolor="#D9D9D9" stroked="f">
                <v:path arrowok="t"/>
                <v:fill/>
              </v:shape>
            </v:group>
            <v:group style="position:absolute;left:5626;top:8013;width:495;height:1125" coordorigin="5626,8013" coordsize="495,1125">
              <v:shape style="position:absolute;left:5626;top:8013;width:495;height:1125" coordorigin="5626,8013" coordsize="495,1125" path="m6121,9139l6121,8013,5626,8013,5626,9139,6121,9139e" filled="t" fillcolor="#D9D9D9" stroked="f">
                <v:path arrowok="t"/>
                <v:fill/>
              </v:shape>
            </v:group>
            <v:group style="position:absolute;left:5696;top:8014;width:360;height:305" coordorigin="5696,8014" coordsize="360,305">
              <v:shape style="position:absolute;left:5696;top:8014;width:360;height:305" coordorigin="5696,8014" coordsize="360,305" path="m6056,8319l6056,8014,5696,8014,5696,8319,6056,8319e" filled="t" fillcolor="#D9D9D9" stroked="f">
                <v:path arrowok="t"/>
                <v:fill/>
              </v:shape>
            </v:group>
            <v:group style="position:absolute;left:5696;top:8319;width:360;height:310" coordorigin="5696,8319" coordsize="360,310">
              <v:shape style="position:absolute;left:5696;top:8319;width:360;height:310" coordorigin="5696,8319" coordsize="360,310" path="m6056,8629l6056,8319,5696,8319,5696,8629,6056,8629e" filled="t" fillcolor="#D9D9D9" stroked="f">
                <v:path arrowok="t"/>
                <v:fill/>
              </v:shape>
            </v:group>
            <v:group style="position:absolute;left:5696;top:8628;width:360;height:510" coordorigin="5696,8628" coordsize="360,510">
              <v:shape style="position:absolute;left:5696;top:8628;width:360;height:510" coordorigin="5696,8628" coordsize="360,510" path="m6056,9139l6056,8628,5696,8628,5696,9139,6056,9139e" filled="t" fillcolor="#D9D9D9" stroked="f">
                <v:path arrowok="t"/>
                <v:fill/>
              </v:shape>
            </v:group>
            <v:group style="position:absolute;left:7126;top:8013;width:495;height:1125" coordorigin="7126,8013" coordsize="495,1125">
              <v:shape style="position:absolute;left:7126;top:8013;width:495;height:1125" coordorigin="7126,8013" coordsize="495,1125" path="m7622,9139l7622,8013,7126,8013,7126,9139,7622,9139e" filled="t" fillcolor="#D9D9D9" stroked="f">
                <v:path arrowok="t"/>
                <v:fill/>
              </v:shape>
            </v:group>
            <v:group style="position:absolute;left:7191;top:8014;width:360;height:305" coordorigin="7191,8014" coordsize="360,305">
              <v:shape style="position:absolute;left:7191;top:8014;width:360;height:305" coordorigin="7191,8014" coordsize="360,305" path="m7551,8319l7551,8014,7191,8014,7191,8319,7551,8319e" filled="t" fillcolor="#D9D9D9" stroked="f">
                <v:path arrowok="t"/>
                <v:fill/>
              </v:shape>
            </v:group>
            <v:group style="position:absolute;left:7191;top:8319;width:360;height:510" coordorigin="7191,8319" coordsize="360,510">
              <v:shape style="position:absolute;left:7191;top:8319;width:360;height:510" coordorigin="7191,8319" coordsize="360,510" path="m7551,8828l7551,8319,7191,8319,7191,8828,7551,8828e" filled="t" fillcolor="#D9D9D9" stroked="f">
                <v:path arrowok="t"/>
                <v:fill/>
              </v:shape>
            </v:group>
            <v:group style="position:absolute;left:7622;top:8013;width:495;height:1125" coordorigin="7622,8013" coordsize="495,1125">
              <v:shape style="position:absolute;left:7622;top:8013;width:495;height:1125" coordorigin="7622,8013" coordsize="495,1125" path="m8117,9139l8117,8013,7622,8013,7622,9139,8117,9139e" filled="t" fillcolor="#D9D9D9" stroked="f">
                <v:path arrowok="t"/>
                <v:fill/>
              </v:shape>
            </v:group>
            <v:group style="position:absolute;left:7692;top:8014;width:360;height:305" coordorigin="7692,8014" coordsize="360,305">
              <v:shape style="position:absolute;left:7692;top:8014;width:360;height:305" coordorigin="7692,8014" coordsize="360,305" path="m8052,8319l8052,8014,7692,8014,7692,8319,8052,8319e" filled="t" fillcolor="#D9D9D9" stroked="f">
                <v:path arrowok="t"/>
                <v:fill/>
              </v:shape>
            </v:group>
            <v:group style="position:absolute;left:7692;top:8319;width:360;height:310" coordorigin="7692,8319" coordsize="360,310">
              <v:shape style="position:absolute;left:7692;top:8319;width:360;height:310" coordorigin="7692,8319" coordsize="360,310" path="m8052,8629l8052,8319,7692,8319,7692,8629,8052,8629e" filled="t" fillcolor="#D9D9D9" stroked="f">
                <v:path arrowok="t"/>
                <v:fill/>
              </v:shape>
            </v:group>
            <v:group style="position:absolute;left:7692;top:8628;width:360;height:510" coordorigin="7692,8628" coordsize="360,510">
              <v:shape style="position:absolute;left:7692;top:8628;width:360;height:510" coordorigin="7692,8628" coordsize="360,510" path="m8052,9139l8052,8628,7692,8628,7692,9139,8052,9139e" filled="t" fillcolor="#D9D9D9" stroked="f">
                <v:path arrowok="t"/>
                <v:fill/>
              </v:shape>
            </v:group>
            <v:group style="position:absolute;left:14107;top:8013;width:495;height:1125" coordorigin="14107,8013" coordsize="495,1125">
              <v:shape style="position:absolute;left:14107;top:8013;width:495;height:1125" coordorigin="14107,8013" coordsize="495,1125" path="m14603,9139l14603,8013,14107,8013,14107,9139,14603,9139e" filled="t" fillcolor="#D9D9D9" stroked="f">
                <v:path arrowok="t"/>
                <v:fill/>
              </v:shape>
            </v:group>
            <v:group style="position:absolute;left:14172;top:8014;width:360;height:305" coordorigin="14172,8014" coordsize="360,305">
              <v:shape style="position:absolute;left:14172;top:8014;width:360;height:305" coordorigin="14172,8014" coordsize="360,305" path="m14533,8319l14533,8014,14172,8014,14172,8319,14533,8319e" filled="t" fillcolor="#D9D9D9" stroked="f">
                <v:path arrowok="t"/>
                <v:fill/>
              </v:shape>
            </v:group>
            <v:group style="position:absolute;left:14172;top:8319;width:360;height:510" coordorigin="14172,8319" coordsize="360,510">
              <v:shape style="position:absolute;left:14172;top:8319;width:360;height:510" coordorigin="14172,8319" coordsize="360,510" path="m14533,8828l14533,8319,14172,8319,14172,8828,14533,8828e" filled="t" fillcolor="#D9D9D9" stroked="f">
                <v:path arrowok="t"/>
                <v:fill/>
              </v:shape>
            </v:group>
            <v:group style="position:absolute;left:14603;top:8013;width:495;height:1125" coordorigin="14603,8013" coordsize="495,1125">
              <v:shape style="position:absolute;left:14603;top:8013;width:495;height:1125" coordorigin="14603,8013" coordsize="495,1125" path="m15098,9139l15098,8013,14603,8013,14603,9139,15098,9139e" filled="t" fillcolor="#D9D9D9" stroked="f">
                <v:path arrowok="t"/>
                <v:fill/>
              </v:shape>
            </v:group>
            <v:group style="position:absolute;left:14673;top:8014;width:360;height:305" coordorigin="14673,8014" coordsize="360,305">
              <v:shape style="position:absolute;left:14673;top:8014;width:360;height:305" coordorigin="14673,8014" coordsize="360,305" path="m15033,8319l15033,8014,14673,8014,14673,8319,15033,8319e" filled="t" fillcolor="#D9D9D9" stroked="f">
                <v:path arrowok="t"/>
                <v:fill/>
              </v:shape>
            </v:group>
            <v:group style="position:absolute;left:14673;top:8319;width:360;height:310" coordorigin="14673,8319" coordsize="360,310">
              <v:shape style="position:absolute;left:14673;top:8319;width:360;height:310" coordorigin="14673,8319" coordsize="360,310" path="m15033,8629l15033,8319,14673,8319,14673,8629,15033,8629e" filled="t" fillcolor="#D9D9D9" stroked="f">
                <v:path arrowok="t"/>
                <v:fill/>
              </v:shape>
            </v:group>
            <v:group style="position:absolute;left:14673;top:8628;width:360;height:510" coordorigin="14673,8628" coordsize="360,510">
              <v:shape style="position:absolute;left:14673;top:8628;width:360;height:510" coordorigin="14673,8628" coordsize="360,510" path="m15033,9139l15033,8628,14673,8628,14673,9139,15033,9139e" filled="t" fillcolor="#D9D9D9" stroked="f">
                <v:path arrowok="t"/>
                <v:fill/>
              </v:shape>
            </v:group>
            <v:group style="position:absolute;left:5136;top:9139;width:490;height:1125" coordorigin="5136,9139" coordsize="490,1125">
              <v:shape style="position:absolute;left:5136;top:9139;width:490;height:1125" coordorigin="5136,9139" coordsize="490,1125" path="m5626,10264l5626,9139,5136,9139,5136,10264,5626,10264e" filled="t" fillcolor="#D9D9D9" stroked="f">
                <v:path arrowok="t"/>
                <v:fill/>
              </v:shape>
            </v:group>
            <v:group style="position:absolute;left:5201;top:9139;width:355;height:310" coordorigin="5201,9139" coordsize="355,310">
              <v:shape style="position:absolute;left:5201;top:9139;width:355;height:310" coordorigin="5201,9139" coordsize="355,310" path="m5556,9449l5556,9139,5201,9139,5201,9449,5556,9449e" filled="t" fillcolor="#D9D9D9" stroked="f">
                <v:path arrowok="t"/>
                <v:fill/>
              </v:shape>
            </v:group>
            <v:group style="position:absolute;left:5201;top:9449;width:355;height:505" coordorigin="5201,9449" coordsize="355,505">
              <v:shape style="position:absolute;left:5201;top:9449;width:355;height:505" coordorigin="5201,9449" coordsize="355,505" path="m5556,9954l5556,9449,5201,9449,5201,9954,5556,9954e" filled="t" fillcolor="#D9D9D9" stroked="f">
                <v:path arrowok="t"/>
                <v:fill/>
              </v:shape>
            </v:group>
            <v:group style="position:absolute;left:5626;top:9139;width:495;height:1125" coordorigin="5626,9139" coordsize="495,1125">
              <v:shape style="position:absolute;left:5626;top:9139;width:495;height:1125" coordorigin="5626,9139" coordsize="495,1125" path="m6121,10264l6121,9139,5626,9139,5626,10264,6121,10264e" filled="t" fillcolor="#D9D9D9" stroked="f">
                <v:path arrowok="t"/>
                <v:fill/>
              </v:shape>
            </v:group>
            <v:group style="position:absolute;left:5696;top:9139;width:360;height:310" coordorigin="5696,9139" coordsize="360,310">
              <v:shape style="position:absolute;left:5696;top:9139;width:360;height:310" coordorigin="5696,9139" coordsize="360,310" path="m6056,9449l6056,9139,5696,9139,5696,9449,6056,9449e" filled="t" fillcolor="#D9D9D9" stroked="f">
                <v:path arrowok="t"/>
                <v:fill/>
              </v:shape>
            </v:group>
            <v:group style="position:absolute;left:5696;top:9449;width:360;height:305" coordorigin="5696,9449" coordsize="360,305">
              <v:shape style="position:absolute;left:5696;top:9449;width:360;height:305" coordorigin="5696,9449" coordsize="360,305" path="m6056,9754l6056,9449,5696,9449,5696,9754,6056,9754e" filled="t" fillcolor="#D9D9D9" stroked="f">
                <v:path arrowok="t"/>
                <v:fill/>
              </v:shape>
            </v:group>
            <v:group style="position:absolute;left:5696;top:9754;width:360;height:510" coordorigin="5696,9754" coordsize="360,510">
              <v:shape style="position:absolute;left:5696;top:9754;width:360;height:510" coordorigin="5696,9754" coordsize="360,510" path="m6056,10264l6056,9754,5696,9754,5696,10264,6056,10264e" filled="t" fillcolor="#D9D9D9" stroked="f">
                <v:path arrowok="t"/>
                <v:fill/>
              </v:shape>
            </v:group>
            <v:group style="position:absolute;left:7126;top:9139;width:495;height:1125" coordorigin="7126,9139" coordsize="495,1125">
              <v:shape style="position:absolute;left:7126;top:9139;width:495;height:1125" coordorigin="7126,9139" coordsize="495,1125" path="m7622,10264l7622,9139,7126,9139,7126,10264,7622,10264e" filled="t" fillcolor="#D9D9D9" stroked="f">
                <v:path arrowok="t"/>
                <v:fill/>
              </v:shape>
            </v:group>
            <v:group style="position:absolute;left:7191;top:9139;width:360;height:310" coordorigin="7191,9139" coordsize="360,310">
              <v:shape style="position:absolute;left:7191;top:9139;width:360;height:310" coordorigin="7191,9139" coordsize="360,310" path="m7551,9449l7551,9139,7191,9139,7191,9449,7551,9449e" filled="t" fillcolor="#D9D9D9" stroked="f">
                <v:path arrowok="t"/>
                <v:fill/>
              </v:shape>
            </v:group>
            <v:group style="position:absolute;left:7191;top:9449;width:360;height:505" coordorigin="7191,9449" coordsize="360,505">
              <v:shape style="position:absolute;left:7191;top:9449;width:360;height:505" coordorigin="7191,9449" coordsize="360,505" path="m7551,9954l7551,9449,7191,9449,7191,9954,7551,9954e" filled="t" fillcolor="#D9D9D9" stroked="f">
                <v:path arrowok="t"/>
                <v:fill/>
              </v:shape>
            </v:group>
            <v:group style="position:absolute;left:7622;top:9139;width:495;height:1125" coordorigin="7622,9139" coordsize="495,1125">
              <v:shape style="position:absolute;left:7622;top:9139;width:495;height:1125" coordorigin="7622,9139" coordsize="495,1125" path="m8117,10264l8117,9139,7622,9139,7622,10264,8117,10264e" filled="t" fillcolor="#D9D9D9" stroked="f">
                <v:path arrowok="t"/>
                <v:fill/>
              </v:shape>
            </v:group>
            <v:group style="position:absolute;left:7692;top:9139;width:360;height:310" coordorigin="7692,9139" coordsize="360,310">
              <v:shape style="position:absolute;left:7692;top:9139;width:360;height:310" coordorigin="7692,9139" coordsize="360,310" path="m8052,9449l8052,9139,7692,9139,7692,9449,8052,9449e" filled="t" fillcolor="#D9D9D9" stroked="f">
                <v:path arrowok="t"/>
                <v:fill/>
              </v:shape>
            </v:group>
            <v:group style="position:absolute;left:7692;top:9449;width:360;height:305" coordorigin="7692,9449" coordsize="360,305">
              <v:shape style="position:absolute;left:7692;top:9449;width:360;height:305" coordorigin="7692,9449" coordsize="360,305" path="m8052,9754l8052,9449,7692,9449,7692,9754,8052,9754e" filled="t" fillcolor="#D9D9D9" stroked="f">
                <v:path arrowok="t"/>
                <v:fill/>
              </v:shape>
            </v:group>
            <v:group style="position:absolute;left:7692;top:9754;width:360;height:510" coordorigin="7692,9754" coordsize="360,510">
              <v:shape style="position:absolute;left:7692;top:9754;width:360;height:510" coordorigin="7692,9754" coordsize="360,510" path="m8052,10264l8052,9754,7692,9754,7692,10264,8052,10264e" filled="t" fillcolor="#D9D9D9" stroked="f">
                <v:path arrowok="t"/>
                <v:fill/>
              </v:shape>
            </v:group>
            <v:group style="position:absolute;left:14107;top:9139;width:495;height:1125" coordorigin="14107,9139" coordsize="495,1125">
              <v:shape style="position:absolute;left:14107;top:9139;width:495;height:1125" coordorigin="14107,9139" coordsize="495,1125" path="m14603,10264l14603,9139,14107,9139,14107,10264,14603,10264e" filled="t" fillcolor="#D9D9D9" stroked="f">
                <v:path arrowok="t"/>
                <v:fill/>
              </v:shape>
            </v:group>
            <v:group style="position:absolute;left:14172;top:9139;width:360;height:310" coordorigin="14172,9139" coordsize="360,310">
              <v:shape style="position:absolute;left:14172;top:9139;width:360;height:310" coordorigin="14172,9139" coordsize="360,310" path="m14533,9449l14533,9139,14172,9139,14172,9449,14533,9449e" filled="t" fillcolor="#D9D9D9" stroked="f">
                <v:path arrowok="t"/>
                <v:fill/>
              </v:shape>
            </v:group>
            <v:group style="position:absolute;left:14172;top:9449;width:360;height:505" coordorigin="14172,9449" coordsize="360,505">
              <v:shape style="position:absolute;left:14172;top:9449;width:360;height:505" coordorigin="14172,9449" coordsize="360,505" path="m14533,9954l14533,9449,14172,9449,14172,9954,14533,9954e" filled="t" fillcolor="#D9D9D9" stroked="f">
                <v:path arrowok="t"/>
                <v:fill/>
              </v:shape>
            </v:group>
            <v:group style="position:absolute;left:14603;top:9139;width:495;height:1125" coordorigin="14603,9139" coordsize="495,1125">
              <v:shape style="position:absolute;left:14603;top:9139;width:495;height:1125" coordorigin="14603,9139" coordsize="495,1125" path="m15098,10264l15098,9139,14603,9139,14603,10264,15098,10264e" filled="t" fillcolor="#D9D9D9" stroked="f">
                <v:path arrowok="t"/>
                <v:fill/>
              </v:shape>
            </v:group>
            <v:group style="position:absolute;left:14673;top:9139;width:360;height:310" coordorigin="14673,9139" coordsize="360,310">
              <v:shape style="position:absolute;left:14673;top:9139;width:360;height:310" coordorigin="14673,9139" coordsize="360,310" path="m15033,9449l15033,9139,14673,9139,14673,9449,15033,9449e" filled="t" fillcolor="#D9D9D9" stroked="f">
                <v:path arrowok="t"/>
                <v:fill/>
              </v:shape>
            </v:group>
            <v:group style="position:absolute;left:14673;top:9449;width:360;height:305" coordorigin="14673,9449" coordsize="360,305">
              <v:shape style="position:absolute;left:14673;top:9449;width:360;height:305" coordorigin="14673,9449" coordsize="360,305" path="m15033,9754l15033,9449,14673,9449,14673,9754,15033,9754e" filled="t" fillcolor="#D9D9D9" stroked="f">
                <v:path arrowok="t"/>
                <v:fill/>
              </v:shape>
            </v:group>
            <v:group style="position:absolute;left:14673;top:9754;width:360;height:510" coordorigin="14673,9754" coordsize="360,510">
              <v:shape style="position:absolute;left:14673;top:9754;width:360;height:510" coordorigin="14673,9754" coordsize="360,510" path="m15033,10264l15033,9754,14673,9754,14673,10264,15033,10264e" filled="t" fillcolor="#D9D9D9" stroked="f">
                <v:path arrowok="t"/>
                <v:fill/>
              </v:shape>
            </v:group>
            <v:group style="position:absolute;left:5136;top:10274;width:490;height:820" coordorigin="5136,10274" coordsize="490,820">
              <v:shape style="position:absolute;left:5136;top:10274;width:490;height:820" coordorigin="5136,10274" coordsize="490,820" path="m5626,11094l5626,10274,5136,10274,5136,11094,5626,11094e" filled="t" fillcolor="#D9D9D9" stroked="f">
                <v:path arrowok="t"/>
                <v:fill/>
              </v:shape>
            </v:group>
            <v:group style="position:absolute;left:5201;top:10274;width:355;height:310" coordorigin="5201,10274" coordsize="355,310">
              <v:shape style="position:absolute;left:5201;top:10274;width:355;height:310" coordorigin="5201,10274" coordsize="355,310" path="m5556,10584l5556,10274,5201,10274,5201,10584,5556,10584e" filled="t" fillcolor="#D9D9D9" stroked="f">
                <v:path arrowok="t"/>
                <v:fill/>
              </v:shape>
            </v:group>
            <v:group style="position:absolute;left:5201;top:10584;width:355;height:510" coordorigin="5201,10584" coordsize="355,510">
              <v:shape style="position:absolute;left:5201;top:10584;width:355;height:510" coordorigin="5201,10584" coordsize="355,510" path="m5556,11094l5556,10584,5201,10584,5201,11094,5556,11094e" filled="t" fillcolor="#D9D9D9" stroked="f">
                <v:path arrowok="t"/>
                <v:fill/>
              </v:shape>
            </v:group>
            <v:group style="position:absolute;left:5626;top:10274;width:495;height:820" coordorigin="5626,10274" coordsize="495,820">
              <v:shape style="position:absolute;left:5626;top:10274;width:495;height:820" coordorigin="5626,10274" coordsize="495,820" path="m6121,11094l6121,10274,5626,10274,5626,11094,6121,11094e" filled="t" fillcolor="#D9D9D9" stroked="f">
                <v:path arrowok="t"/>
                <v:fill/>
              </v:shape>
            </v:group>
            <v:group style="position:absolute;left:5696;top:10274;width:360;height:310" coordorigin="5696,10274" coordsize="360,310">
              <v:shape style="position:absolute;left:5696;top:10274;width:360;height:310" coordorigin="5696,10274" coordsize="360,310" path="m6056,10584l6056,10274,5696,10274,5696,10584,6056,10584e" filled="t" fillcolor="#D9D9D9" stroked="f">
                <v:path arrowok="t"/>
                <v:fill/>
              </v:shape>
            </v:group>
            <v:group style="position:absolute;left:5696;top:10584;width:360;height:310" coordorigin="5696,10584" coordsize="360,310">
              <v:shape style="position:absolute;left:5696;top:10584;width:360;height:310" coordorigin="5696,10584" coordsize="360,310" path="m6056,10894l6056,10584,5696,10584,5696,10894,6056,10894e" filled="t" fillcolor="#D9D9D9" stroked="f">
                <v:path arrowok="t"/>
                <v:fill/>
              </v:shape>
            </v:group>
            <v:group style="position:absolute;left:7126;top:10274;width:495;height:820" coordorigin="7126,10274" coordsize="495,820">
              <v:shape style="position:absolute;left:7126;top:10274;width:495;height:820" coordorigin="7126,10274" coordsize="495,820" path="m7622,11094l7622,10274,7126,10274,7126,11094,7622,11094e" filled="t" fillcolor="#D9D9D9" stroked="f">
                <v:path arrowok="t"/>
                <v:fill/>
              </v:shape>
            </v:group>
            <v:group style="position:absolute;left:7191;top:10274;width:360;height:310" coordorigin="7191,10274" coordsize="360,310">
              <v:shape style="position:absolute;left:7191;top:10274;width:360;height:310" coordorigin="7191,10274" coordsize="360,310" path="m7551,10584l7551,10274,7191,10274,7191,10584,7551,10584e" filled="t" fillcolor="#D9D9D9" stroked="f">
                <v:path arrowok="t"/>
                <v:fill/>
              </v:shape>
            </v:group>
            <v:group style="position:absolute;left:7191;top:10584;width:360;height:510" coordorigin="7191,10584" coordsize="360,510">
              <v:shape style="position:absolute;left:7191;top:10584;width:360;height:510" coordorigin="7191,10584" coordsize="360,510" path="m7551,11094l7551,10584,7191,10584,7191,11094,7551,11094e" filled="t" fillcolor="#D9D9D9" stroked="f">
                <v:path arrowok="t"/>
                <v:fill/>
              </v:shape>
            </v:group>
            <v:group style="position:absolute;left:7622;top:10274;width:495;height:820" coordorigin="7622,10274" coordsize="495,820">
              <v:shape style="position:absolute;left:7622;top:10274;width:495;height:820" coordorigin="7622,10274" coordsize="495,820" path="m8117,11094l8117,10274,7622,10274,7622,11094,8117,11094e" filled="t" fillcolor="#D9D9D9" stroked="f">
                <v:path arrowok="t"/>
                <v:fill/>
              </v:shape>
            </v:group>
            <v:group style="position:absolute;left:7692;top:10274;width:360;height:310" coordorigin="7692,10274" coordsize="360,310">
              <v:shape style="position:absolute;left:7692;top:10274;width:360;height:310" coordorigin="7692,10274" coordsize="360,310" path="m8052,10584l8052,10274,7692,10274,7692,10584,8052,10584e" filled="t" fillcolor="#D9D9D9" stroked="f">
                <v:path arrowok="t"/>
                <v:fill/>
              </v:shape>
            </v:group>
            <v:group style="position:absolute;left:7692;top:10584;width:360;height:310" coordorigin="7692,10584" coordsize="360,310">
              <v:shape style="position:absolute;left:7692;top:10584;width:360;height:310" coordorigin="7692,10584" coordsize="360,310" path="m8052,10894l8052,10584,7692,10584,7692,10894,8052,10894e" filled="t" fillcolor="#D9D9D9" stroked="f">
                <v:path arrowok="t"/>
                <v:fill/>
              </v:shape>
            </v:group>
            <v:group style="position:absolute;left:14107;top:10274;width:495;height:820" coordorigin="14107,10274" coordsize="495,820">
              <v:shape style="position:absolute;left:14107;top:10274;width:495;height:820" coordorigin="14107,10274" coordsize="495,820" path="m14603,11094l14603,10274,14107,10274,14107,11094,14603,11094e" filled="t" fillcolor="#D9D9D9" stroked="f">
                <v:path arrowok="t"/>
                <v:fill/>
              </v:shape>
            </v:group>
            <v:group style="position:absolute;left:14172;top:10274;width:360;height:310" coordorigin="14172,10274" coordsize="360,310">
              <v:shape style="position:absolute;left:14172;top:10274;width:360;height:310" coordorigin="14172,10274" coordsize="360,310" path="m14533,10584l14533,10274,14172,10274,14172,10584,14533,10584e" filled="t" fillcolor="#D9D9D9" stroked="f">
                <v:path arrowok="t"/>
                <v:fill/>
              </v:shape>
            </v:group>
            <v:group style="position:absolute;left:14172;top:10584;width:360;height:510" coordorigin="14172,10584" coordsize="360,510">
              <v:shape style="position:absolute;left:14172;top:10584;width:360;height:510" coordorigin="14172,10584" coordsize="360,510" path="m14533,11094l14533,10584,14172,10584,14172,11094,14533,11094e" filled="t" fillcolor="#D9D9D9" stroked="f">
                <v:path arrowok="t"/>
                <v:fill/>
              </v:shape>
            </v:group>
            <v:group style="position:absolute;left:14603;top:10274;width:495;height:820" coordorigin="14603,10274" coordsize="495,820">
              <v:shape style="position:absolute;left:14603;top:10274;width:495;height:820" coordorigin="14603,10274" coordsize="495,820" path="m15098,11094l15098,10274,14603,10274,14603,11094,15098,11094e" filled="t" fillcolor="#D9D9D9" stroked="f">
                <v:path arrowok="t"/>
                <v:fill/>
              </v:shape>
            </v:group>
            <v:group style="position:absolute;left:14673;top:10274;width:360;height:310" coordorigin="14673,10274" coordsize="360,310">
              <v:shape style="position:absolute;left:14673;top:10274;width:360;height:310" coordorigin="14673,10274" coordsize="360,310" path="m15033,10584l15033,10274,14673,10274,14673,10584,15033,10584e" filled="t" fillcolor="#D9D9D9" stroked="f">
                <v:path arrowok="t"/>
                <v:fill/>
              </v:shape>
            </v:group>
            <v:group style="position:absolute;left:14673;top:10584;width:360;height:310" coordorigin="14673,10584" coordsize="360,310">
              <v:shape style="position:absolute;left:14673;top:10584;width:360;height:310" coordorigin="14673,10584" coordsize="360,310" path="m15033,10894l15033,10584,14673,10584,14673,10894,15033,10894e" filled="t" fillcolor="#D9D9D9" stroked="f">
                <v:path arrowok="t"/>
                <v:fill/>
              </v:shape>
            </v:group>
            <v:group style="position:absolute;left:735;top:10269;width:15368;height:2" coordorigin="735,10269" coordsize="15368,2">
              <v:shape style="position:absolute;left:735;top:10269;width:15368;height:2" coordorigin="735,10269" coordsize="15368,0" path="m735,10269l16103,10269e" filled="f" stroked="t" strokeweight=".6pt" strokecolor="#000000">
                <v:path arrowok="t"/>
              </v:shape>
            </v:group>
            <w10:wrap type="none"/>
          </v:group>
        </w:pic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789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right="-20"/>
        <w:jc w:val="righ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988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.8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4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.7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.2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.0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.1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.5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.4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.9</w:t>
      </w:r>
    </w:p>
    <w:p>
      <w:pPr>
        <w:spacing w:before="25" w:after="0" w:line="240" w:lineRule="auto"/>
        <w:ind w:right="-73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.3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br w:type="column"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</w:p>
    <w:p>
      <w:pPr>
        <w:spacing w:before="41" w:after="0" w:line="240" w:lineRule="auto"/>
        <w:ind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.6</w:t>
      </w:r>
    </w:p>
    <w:p>
      <w:pPr>
        <w:jc w:val="left"/>
        <w:spacing w:after="0"/>
        <w:sectPr>
          <w:type w:val="continuous"/>
          <w:pgSz w:w="16840" w:h="11920" w:orient="landscape"/>
          <w:pgMar w:top="220" w:bottom="0" w:left="700" w:right="780"/>
          <w:cols w:num="29" w:equalWidth="0">
            <w:col w:w="1301" w:space="209"/>
            <w:col w:w="278" w:space="218"/>
            <w:col w:w="278" w:space="222"/>
            <w:col w:w="278" w:space="222"/>
            <w:col w:w="278" w:space="218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3"/>
            <w:col w:w="278" w:space="222"/>
            <w:col w:w="278" w:space="217"/>
            <w:col w:w="278" w:space="222"/>
            <w:col w:w="278" w:space="223"/>
            <w:col w:w="278" w:space="222"/>
            <w:col w:w="278" w:space="217"/>
            <w:col w:w="387"/>
          </w:cols>
        </w:sectPr>
      </w:pPr>
      <w:rPr/>
    </w:p>
    <w:p>
      <w:pPr>
        <w:spacing w:before="5" w:after="0" w:line="90" w:lineRule="exact"/>
        <w:jc w:val="left"/>
        <w:rPr>
          <w:sz w:val="9"/>
          <w:szCs w:val="9"/>
        </w:rPr>
      </w:pPr>
      <w:rPr/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8.903408" w:type="dxa"/>
      </w:tblPr>
      <w:tblGrid/>
      <w:tr>
        <w:trPr>
          <w:trHeight w:val="3901" w:hRule="exact"/>
        </w:trPr>
        <w:tc>
          <w:tcPr>
            <w:tcW w:w="40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42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57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307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429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5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057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103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0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624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5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436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36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52" w:space="0" w:color="000000"/>
              <w:right w:val="single" w:sz="4.799440" w:space="0" w:color="000000"/>
            </w:tcBorders>
          </w:tcPr>
          <w:p>
            <w:pPr>
              <w:spacing w:before="0" w:after="0" w:line="268" w:lineRule="exact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2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516" w:hRule="exact"/>
        </w:trPr>
        <w:tc>
          <w:tcPr>
            <w:tcW w:w="40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</w:r>
          </w:p>
        </w:tc>
        <w:tc>
          <w:tcPr>
            <w:tcW w:w="42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57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757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790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6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195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065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6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35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189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286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5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635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243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1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2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41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1000" w:type="dxa"/>
            <w:tcBorders>
              <w:top w:val="single" w:sz="4.8" w:space="0" w:color="000000"/>
              <w:bottom w:val="single" w:sz="4.8" w:space="0" w:color="000000"/>
              <w:left w:val="single" w:sz="4.8" w:space="0" w:color="000000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42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41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single" w:sz="4.8" w:space="0" w:color="000000"/>
              <w:left w:val="single" w:sz="4.79952" w:space="0" w:color="000000"/>
              <w:right w:val="single" w:sz="4.799440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42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36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  <w:p>
            <w:pPr>
              <w:spacing w:before="41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1950" w:hRule="exact"/>
        </w:trPr>
        <w:tc>
          <w:tcPr>
            <w:tcW w:w="405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42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6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570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705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865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6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249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439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.0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6" w:after="0" w:line="240" w:lineRule="auto"/>
              <w:ind w:left="560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  <w:tc>
          <w:tcPr>
            <w:tcW w:w="1000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5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1000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.7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1000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  <w:p>
            <w:pPr>
              <w:spacing w:before="36" w:after="0" w:line="240" w:lineRule="auto"/>
              <w:ind w:left="5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1000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1000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  <w:p>
            <w:pPr>
              <w:spacing w:before="36" w:after="0" w:line="240" w:lineRule="auto"/>
              <w:ind w:left="5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6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995" w:type="dxa"/>
            <w:tcBorders>
              <w:top w:val="single" w:sz="4.8" w:space="0" w:color="000000"/>
              <w:bottom w:val="nil" w:sz="6" w:space="0" w:color="auto"/>
              <w:left w:val="single" w:sz="4.79952" w:space="0" w:color="000000"/>
              <w:right w:val="single" w:sz="4.799440" w:space="0" w:color="000000"/>
            </w:tcBorders>
          </w:tcPr>
          <w:p>
            <w:pPr>
              <w:spacing w:before="0" w:after="0" w:line="268" w:lineRule="exact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.5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  <w:p>
            <w:pPr>
              <w:spacing w:before="36" w:after="0" w:line="240" w:lineRule="auto"/>
              <w:ind w:left="55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  <w:p>
            <w:pPr>
              <w:spacing w:before="41" w:after="0" w:line="240" w:lineRule="auto"/>
              <w:ind w:left="64" w:right="-20"/>
              <w:jc w:val="left"/>
              <w:tabs>
                <w:tab w:pos="540" w:val="left"/>
              </w:tabs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</w:tr>
    </w:tbl>
    <w:p>
      <w:pPr>
        <w:jc w:val="left"/>
        <w:spacing w:after="0"/>
        <w:sectPr>
          <w:pgSz w:w="16840" w:h="11920" w:orient="landscape"/>
          <w:pgMar w:top="620" w:bottom="280" w:left="620" w:right="620"/>
        </w:sectPr>
      </w:pPr>
      <w:rPr/>
    </w:p>
    <w:p>
      <w:pPr>
        <w:spacing w:before="6" w:after="0" w:line="90" w:lineRule="exact"/>
        <w:jc w:val="left"/>
        <w:rPr>
          <w:sz w:val="9"/>
          <w:szCs w:val="9"/>
        </w:rPr>
      </w:pPr>
      <w:rPr/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33.903408" w:type="dxa"/>
      </w:tblPr>
      <w:tblGrid/>
      <w:tr>
        <w:trPr>
          <w:trHeight w:val="810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4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4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4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</w:tr>
      <w:tr>
        <w:trPr>
          <w:trHeight w:val="305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3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139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</w:tr>
      <w:tr>
        <w:trPr>
          <w:trHeight w:val="415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58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896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05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98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98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98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683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</w:tr>
      <w:tr>
        <w:trPr>
          <w:trHeight w:val="320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3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337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</w:tr>
      <w:tr>
        <w:trPr>
          <w:trHeight w:val="516" w:hRule="exact"/>
        </w:trPr>
        <w:tc>
          <w:tcPr>
            <w:tcW w:w="405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56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1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single" w:sz="4.8" w:space="0" w:color="000000"/>
              <w:left w:val="single" w:sz="4.7995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440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302" w:hRule="exact"/>
        </w:trPr>
        <w:tc>
          <w:tcPr>
            <w:tcW w:w="405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25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570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2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691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39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8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36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9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41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6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39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8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36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9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42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8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36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9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42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6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39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8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36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9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42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68" w:lineRule="exact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6" w:type="dxa"/>
            <w:tcBorders>
              <w:top w:val="single" w:sz="4.8" w:space="0" w:color="000000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39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68" w:lineRule="exact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9" w:type="dxa"/>
            <w:tcBorders>
              <w:top w:val="single" w:sz="4.8" w:space="0" w:color="000000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42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68" w:lineRule="exact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456" w:type="dxa"/>
            <w:tcBorders>
              <w:top w:val="single" w:sz="4.8" w:space="0" w:color="000000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0" w:after="0" w:line="268" w:lineRule="exact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.7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39" w:type="dxa"/>
            <w:tcBorders>
              <w:top w:val="single" w:sz="4.8" w:space="0" w:color="000000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0" w:after="0" w:line="268" w:lineRule="exact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</w:tr>
      <w:tr>
        <w:trPr>
          <w:trHeight w:val="317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6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933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7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7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7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7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7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7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7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7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</w:tr>
      <w:tr>
        <w:trPr>
          <w:trHeight w:val="405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05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98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98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98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247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</w:tr>
      <w:tr>
        <w:trPr>
          <w:trHeight w:val="315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3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684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5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5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5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5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5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</w:tr>
      <w:tr>
        <w:trPr>
          <w:trHeight w:val="405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05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98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98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98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.0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5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</w:tr>
      <w:tr>
        <w:trPr>
          <w:trHeight w:val="308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3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258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1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1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1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.9</w:t>
            </w:r>
          </w:p>
        </w:tc>
      </w:tr>
      <w:tr>
        <w:trPr>
          <w:trHeight w:val="415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1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963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3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3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3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13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3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13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3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3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3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3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13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13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13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13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7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05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>
              <w:spacing w:before="96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96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96" w:after="0" w:line="240" w:lineRule="auto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582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.7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</w:p>
        </w:tc>
      </w:tr>
      <w:tr>
        <w:trPr>
          <w:trHeight w:val="317" w:hRule="exact"/>
        </w:trPr>
        <w:tc>
          <w:tcPr>
            <w:tcW w:w="405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single" w:sz="4.7992" w:space="0" w:color="000000"/>
            </w:tcBorders>
          </w:tcPr>
          <w:p>
            <w:pPr>
              <w:spacing w:before="0" w:after="0" w:line="266" w:lineRule="exact"/>
              <w:ind w:left="6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020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5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7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9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7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.2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7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.8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7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.1</w:t>
            </w:r>
          </w:p>
        </w:tc>
        <w:tc>
          <w:tcPr>
            <w:tcW w:w="458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7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2" w:space="0" w:color="000000"/>
            </w:tcBorders>
          </w:tcPr>
          <w:p>
            <w:pPr>
              <w:spacing w:before="7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.4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8" w:space="0" w:color="000000"/>
            </w:tcBorders>
          </w:tcPr>
          <w:p>
            <w:pPr>
              <w:spacing w:before="7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.5</w:t>
            </w:r>
          </w:p>
        </w:tc>
        <w:tc>
          <w:tcPr>
            <w:tcW w:w="459" w:type="dxa"/>
            <w:tcBorders>
              <w:top w:val="nil" w:sz="6" w:space="0" w:color="auto"/>
              <w:bottom w:val="nil" w:sz="6" w:space="0" w:color="auto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4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7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.3</w:t>
            </w:r>
          </w:p>
        </w:tc>
        <w:tc>
          <w:tcPr>
            <w:tcW w:w="456" w:type="dxa"/>
            <w:tcBorders>
              <w:top w:val="nil" w:sz="6" w:space="0" w:color="auto"/>
              <w:bottom w:val="nil" w:sz="6" w:space="0" w:color="auto"/>
              <w:left w:val="single" w:sz="4.79952" w:space="0" w:color="000000"/>
              <w:right w:val="nil" w:sz="6" w:space="0" w:color="auto"/>
            </w:tcBorders>
          </w:tcPr>
          <w:p>
            <w:pPr>
              <w:spacing w:before="7" w:after="0" w:line="240" w:lineRule="auto"/>
              <w:ind w:left="64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3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4.799440" w:space="0" w:color="000000"/>
            </w:tcBorders>
          </w:tcPr>
          <w:p>
            <w:pPr>
              <w:spacing w:before="7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.6</w:t>
            </w:r>
          </w:p>
        </w:tc>
      </w:tr>
      <w:tr>
        <w:trPr>
          <w:trHeight w:val="521" w:hRule="exact"/>
        </w:trPr>
        <w:tc>
          <w:tcPr>
            <w:tcW w:w="405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25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570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single" w:sz="4.7992" w:space="0" w:color="000000"/>
            </w:tcBorders>
          </w:tcPr>
          <w:p>
            <w:pPr/>
            <w:rPr/>
          </w:p>
        </w:tc>
        <w:tc>
          <w:tcPr>
            <w:tcW w:w="456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1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8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6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1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2" w:space="0" w:color="000000"/>
            </w:tcBorders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4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single" w:sz="4.8" w:space="0" w:color="000000"/>
              <w:left w:val="single" w:sz="4.799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8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9" w:type="dxa"/>
            <w:tcBorders>
              <w:top w:val="nil" w:sz="6" w:space="0" w:color="auto"/>
              <w:bottom w:val="single" w:sz="4.8" w:space="0" w:color="000000"/>
              <w:left w:val="single" w:sz="4.8" w:space="0" w:color="000000"/>
              <w:right w:val="nil" w:sz="6" w:space="0" w:color="auto"/>
            </w:tcBorders>
            <w:shd w:val="clear" w:color="auto" w:fill="D9D9D9"/>
          </w:tcPr>
          <w:p>
            <w:pPr/>
            <w:rPr/>
          </w:p>
        </w:tc>
        <w:tc>
          <w:tcPr>
            <w:tcW w:w="542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52" w:space="0" w:color="000000"/>
            </w:tcBorders>
            <w:shd w:val="clear" w:color="auto" w:fill="D9D9D9"/>
          </w:tcPr>
          <w:p>
            <w:pPr>
              <w:spacing w:before="0" w:after="0" w:line="240" w:lineRule="auto"/>
              <w:ind w:left="11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456" w:type="dxa"/>
            <w:tcBorders>
              <w:top w:val="nil" w:sz="6" w:space="0" w:color="auto"/>
              <w:bottom w:val="single" w:sz="4.8" w:space="0" w:color="000000"/>
              <w:left w:val="single" w:sz="4.79952" w:space="0" w:color="000000"/>
              <w:right w:val="nil" w:sz="6" w:space="0" w:color="auto"/>
            </w:tcBorders>
          </w:tcPr>
          <w:p>
            <w:pPr/>
            <w:rPr/>
          </w:p>
        </w:tc>
        <w:tc>
          <w:tcPr>
            <w:tcW w:w="539" w:type="dxa"/>
            <w:tcBorders>
              <w:top w:val="nil" w:sz="6" w:space="0" w:color="auto"/>
              <w:bottom w:val="single" w:sz="4.8" w:space="0" w:color="000000"/>
              <w:left w:val="nil" w:sz="6" w:space="0" w:color="auto"/>
              <w:right w:val="single" w:sz="4.799440" w:space="0" w:color="000000"/>
            </w:tcBorders>
          </w:tcPr>
          <w:p>
            <w:pPr>
              <w:spacing w:before="0" w:after="0" w:line="240" w:lineRule="auto"/>
              <w:ind w:left="109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6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</w:r>
          </w:p>
        </w:tc>
      </w:tr>
    </w:tbl>
    <w:p>
      <w:pPr>
        <w:spacing w:before="0" w:after="0" w:line="250" w:lineRule="exact"/>
        <w:ind w:left="120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0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5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9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6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i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23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5"/>
          <w:i/>
        </w:rPr>
        <w:t>·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5"/>
          <w:i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23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5"/>
          <w:i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39"/>
          <w:i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39"/>
          <w:i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43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43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35"/>
          <w:i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5"/>
          <w:i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8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12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5"/>
          <w:i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35"/>
          <w:i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14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  <w:i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;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40" w:lineRule="auto"/>
        <w:ind w:left="120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té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i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sans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as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  <w:i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i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i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i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i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i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i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pgSz w:w="16840" w:h="11920" w:orient="landscape"/>
          <w:pgMar w:top="620" w:bottom="280" w:left="600" w:right="600"/>
        </w:sectPr>
      </w:pPr>
      <w:rPr/>
    </w:p>
    <w:p>
      <w:pPr>
        <w:spacing w:before="51" w:after="0" w:line="262" w:lineRule="exact"/>
        <w:ind w:left="17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x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: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spo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5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to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9193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62" w:lineRule="exact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68.81768pt;margin-top:.710592pt;width:150.56037pt;height:666.1079pt;mso-position-horizontal-relative:page;mso-position-vertical-relative:paragraph;z-index:-10053" coordorigin="1376,14" coordsize="3011,13322">
            <v:group style="position:absolute;left:2502;top:24;width:70;height:500" coordorigin="2502,24" coordsize="70,500">
              <v:shape style="position:absolute;left:2502;top:24;width:70;height:500" coordorigin="2502,24" coordsize="70,500" path="m2502,524l2572,524,2572,24,2502,24,2502,524xe" filled="t" fillcolor="#FFFF00" stroked="f">
                <v:path arrowok="t"/>
                <v:fill/>
              </v:shape>
            </v:group>
            <v:group style="position:absolute;left:1386;top:24;width:70;height:500" coordorigin="1386,24" coordsize="70,500">
              <v:shape style="position:absolute;left:1386;top:24;width:70;height:500" coordorigin="1386,24" coordsize="70,500" path="m1386,524l1456,524,1456,24,1386,24,1386,524xe" filled="t" fillcolor="#FFFF00" stroked="f">
                <v:path arrowok="t"/>
                <v:fill/>
              </v:shape>
            </v:group>
            <v:group style="position:absolute;left:1456;top:24;width:1045;height:500" coordorigin="1456,24" coordsize="1045,500">
              <v:shape style="position:absolute;left:1456;top:24;width:1045;height:500" coordorigin="1456,24" coordsize="1045,500" path="m1456,524l2502,524,2502,24,1456,24,1456,524e" filled="t" fillcolor="#FFFF00" stroked="f">
                <v:path arrowok="t"/>
                <v:fill/>
              </v:shape>
            </v:group>
            <v:group style="position:absolute;left:2572;top:24;width:70;height:500" coordorigin="2572,24" coordsize="70,500">
              <v:shape style="position:absolute;left:2572;top:24;width:70;height:500" coordorigin="2572,24" coordsize="70,500" path="m2572,524l2642,524,2642,24,2572,24,2572,524xe" filled="t" fillcolor="#008000" stroked="f">
                <v:path arrowok="t"/>
                <v:fill/>
              </v:shape>
            </v:group>
            <v:group style="position:absolute;left:3567;top:24;width:70;height:500" coordorigin="3567,24" coordsize="70,500">
              <v:shape style="position:absolute;left:3567;top:24;width:70;height:500" coordorigin="3567,24" coordsize="70,500" path="m3567,524l3637,524,3637,24,3567,24,3567,524xe" filled="t" fillcolor="#008000" stroked="f">
                <v:path arrowok="t"/>
                <v:fill/>
              </v:shape>
            </v:group>
            <v:group style="position:absolute;left:2642;top:24;width:925;height:500" coordorigin="2642,24" coordsize="925,500">
              <v:shape style="position:absolute;left:2642;top:24;width:925;height:500" coordorigin="2642,24" coordsize="925,500" path="m2642,524l3567,524,3567,24,2642,24,2642,524e" filled="t" fillcolor="#008000" stroked="f">
                <v:path arrowok="t"/>
                <v:fill/>
              </v:shape>
            </v:group>
            <v:group style="position:absolute;left:3637;top:24;width:70;height:500" coordorigin="3637,24" coordsize="70,500">
              <v:shape style="position:absolute;left:3637;top:24;width:70;height:500" coordorigin="3637,24" coordsize="70,500" path="m3637,524l3707,524,3707,24,3637,24,3637,524xe" filled="t" fillcolor="#C0C0C0" stroked="f">
                <v:path arrowok="t"/>
                <v:fill/>
              </v:shape>
            </v:group>
            <v:group style="position:absolute;left:4308;top:24;width:70;height:500" coordorigin="4308,24" coordsize="70,500">
              <v:shape style="position:absolute;left:4308;top:24;width:70;height:500" coordorigin="4308,24" coordsize="70,500" path="m4308,524l4378,524,4378,24,4308,24,4308,524xe" filled="t" fillcolor="#C0C0C0" stroked="f">
                <v:path arrowok="t"/>
                <v:fill/>
              </v:shape>
            </v:group>
            <v:group style="position:absolute;left:3707;top:24;width:600;height:500" coordorigin="3707,24" coordsize="600,500">
              <v:shape style="position:absolute;left:3707;top:24;width:600;height:500" coordorigin="3707,24" coordsize="600,500" path="m3707,524l4308,524,4308,24,3707,24,3707,524e" filled="t" fillcolor="#C0C0C0" stroked="f">
                <v:path arrowok="t"/>
                <v:fill/>
              </v:shape>
            </v:group>
            <v:group style="position:absolute;left:2502;top:524;width:70;height:505" coordorigin="2502,524" coordsize="70,505">
              <v:shape style="position:absolute;left:2502;top:524;width:70;height:505" coordorigin="2502,524" coordsize="70,505" path="m2502,1029l2572,1029,2572,524,2502,524,2502,1029xe" filled="t" fillcolor="#FFFF00" stroked="f">
                <v:path arrowok="t"/>
                <v:fill/>
              </v:shape>
            </v:group>
            <v:group style="position:absolute;left:1386;top:524;width:70;height:505" coordorigin="1386,524" coordsize="70,505">
              <v:shape style="position:absolute;left:1386;top:524;width:70;height:505" coordorigin="1386,524" coordsize="70,505" path="m1386,1029l1456,1029,1456,524,1386,524,1386,1029xe" filled="t" fillcolor="#FFFF00" stroked="f">
                <v:path arrowok="t"/>
                <v:fill/>
              </v:shape>
            </v:group>
            <v:group style="position:absolute;left:1456;top:524;width:1045;height:500" coordorigin="1456,524" coordsize="1045,500">
              <v:shape style="position:absolute;left:1456;top:524;width:1045;height:500" coordorigin="1456,524" coordsize="1045,500" path="m1456,1024l2502,1024,2502,524,1456,524,1456,1024e" filled="t" fillcolor="#FFFF00" stroked="f">
                <v:path arrowok="t"/>
                <v:fill/>
              </v:shape>
            </v:group>
            <v:group style="position:absolute;left:3567;top:524;width:70;height:505" coordorigin="3567,524" coordsize="70,505">
              <v:shape style="position:absolute;left:3567;top:524;width:70;height:505" coordorigin="3567,524" coordsize="70,505" path="m3567,1029l3637,1029,3637,524,3567,524,3567,1029xe" filled="t" fillcolor="#FFFF00" stroked="f">
                <v:path arrowok="t"/>
                <v:fill/>
              </v:shape>
            </v:group>
            <v:group style="position:absolute;left:2572;top:524;width:70;height:505" coordorigin="2572,524" coordsize="70,505">
              <v:shape style="position:absolute;left:2572;top:524;width:70;height:505" coordorigin="2572,524" coordsize="70,505" path="m2572,1029l2642,1029,2642,524,2572,524,2572,1029xe" filled="t" fillcolor="#FFFF00" stroked="f">
                <v:path arrowok="t"/>
                <v:fill/>
              </v:shape>
            </v:group>
            <v:group style="position:absolute;left:2642;top:524;width:925;height:500" coordorigin="2642,524" coordsize="925,500">
              <v:shape style="position:absolute;left:2642;top:524;width:925;height:500" coordorigin="2642,524" coordsize="925,500" path="m2642,1024l3567,1024,3567,524,2642,524,2642,1024e" filled="t" fillcolor="#FFFF00" stroked="f">
                <v:path arrowok="t"/>
                <v:fill/>
              </v:shape>
            </v:group>
            <v:group style="position:absolute;left:4308;top:524;width:70;height:505" coordorigin="4308,524" coordsize="70,505">
              <v:shape style="position:absolute;left:4308;top:524;width:70;height:505" coordorigin="4308,524" coordsize="70,505" path="m4308,1029l4378,1029,4378,524,4308,524,4308,1029xe" filled="t" fillcolor="#FFFF00" stroked="f">
                <v:path arrowok="t"/>
                <v:fill/>
              </v:shape>
            </v:group>
            <v:group style="position:absolute;left:3637;top:524;width:70;height:505" coordorigin="3637,524" coordsize="70,505">
              <v:shape style="position:absolute;left:3637;top:524;width:70;height:505" coordorigin="3637,524" coordsize="70,505" path="m3637,1029l3707,1029,3707,524,3637,524,3637,1029xe" filled="t" fillcolor="#FFFF00" stroked="f">
                <v:path arrowok="t"/>
                <v:fill/>
              </v:shape>
            </v:group>
            <v:group style="position:absolute;left:3707;top:524;width:600;height:505" coordorigin="3707,524" coordsize="600,505">
              <v:shape style="position:absolute;left:3707;top:524;width:600;height:505" coordorigin="3707,524" coordsize="600,505" path="m3707,1029l4308,1029,4308,524,3707,524,3707,1029e" filled="t" fillcolor="#FFFF00" stroked="f">
                <v:path arrowok="t"/>
                <v:fill/>
              </v:shape>
            </v:group>
            <v:group style="position:absolute;left:1386;top:1029;width:1185;height:805" coordorigin="1386,1029" coordsize="1185,805">
              <v:shape style="position:absolute;left:1386;top:1029;width:1185;height:805" coordorigin="1386,1029" coordsize="1185,805" path="m1386,1834l2572,1834,2572,1029,1386,1029,1386,1834e" filled="t" fillcolor="#FFFF00" stroked="f">
                <v:path arrowok="t"/>
                <v:fill/>
              </v:shape>
            </v:group>
            <v:group style="position:absolute;left:1456;top:1029;width:1045;height:505" coordorigin="1456,1029" coordsize="1045,505">
              <v:shape style="position:absolute;left:1456;top:1029;width:1045;height:505" coordorigin="1456,1029" coordsize="1045,505" path="m1456,1534l2502,1534,2502,1029,1456,1029,1456,1534e" filled="t" fillcolor="#FFFF00" stroked="f">
                <v:path arrowok="t"/>
                <v:fill/>
              </v:shape>
            </v:group>
            <v:group style="position:absolute;left:2572;top:1029;width:1065;height:805" coordorigin="2572,1029" coordsize="1065,805">
              <v:shape style="position:absolute;left:2572;top:1029;width:1065;height:805" coordorigin="2572,1029" coordsize="1065,805" path="m2572,1834l3637,1834,3637,1029,2572,1029,2572,1834e" filled="t" fillcolor="#FFFF00" stroked="f">
                <v:path arrowok="t"/>
                <v:fill/>
              </v:shape>
            </v:group>
            <v:group style="position:absolute;left:2642;top:1029;width:925;height:505" coordorigin="2642,1029" coordsize="925,505">
              <v:shape style="position:absolute;left:2642;top:1029;width:925;height:505" coordorigin="2642,1029" coordsize="925,505" path="m2642,1534l3567,1534,3567,1029,2642,1029,2642,1534e" filled="t" fillcolor="#FFFF00" stroked="f">
                <v:path arrowok="t"/>
                <v:fill/>
              </v:shape>
            </v:group>
            <v:group style="position:absolute;left:3637;top:1029;width:740;height:805" coordorigin="3637,1029" coordsize="740,805">
              <v:shape style="position:absolute;left:3637;top:1029;width:740;height:805" coordorigin="3637,1029" coordsize="740,805" path="m3637,1834l4378,1834,4378,1029,3637,1029,3637,1834e" filled="t" fillcolor="#FFFF00" stroked="f">
                <v:path arrowok="t"/>
                <v:fill/>
              </v:shape>
            </v:group>
            <v:group style="position:absolute;left:3707;top:1029;width:600;height:510" coordorigin="3707,1029" coordsize="600,510">
              <v:shape style="position:absolute;left:3707;top:1029;width:600;height:510" coordorigin="3707,1029" coordsize="600,510" path="m3707,1539l4308,1539,4308,1029,3707,1029,3707,1539e" filled="t" fillcolor="#FFFF00" stroked="f">
                <v:path arrowok="t"/>
                <v:fill/>
              </v:shape>
            </v:group>
            <v:group style="position:absolute;left:2502;top:1834;width:70;height:505" coordorigin="2502,1834" coordsize="70,505">
              <v:shape style="position:absolute;left:2502;top:1834;width:70;height:505" coordorigin="2502,1834" coordsize="70,505" path="m2502,2340l2572,2340,2572,1834,2502,1834,2502,2340xe" filled="t" fillcolor="#FFFF00" stroked="f">
                <v:path arrowok="t"/>
                <v:fill/>
              </v:shape>
            </v:group>
            <v:group style="position:absolute;left:1386;top:1834;width:70;height:505" coordorigin="1386,1834" coordsize="70,505">
              <v:shape style="position:absolute;left:1386;top:1834;width:70;height:505" coordorigin="1386,1834" coordsize="70,505" path="m1386,2340l1456,2340,1456,1834,1386,1834,1386,2340xe" filled="t" fillcolor="#FFFF00" stroked="f">
                <v:path arrowok="t"/>
                <v:fill/>
              </v:shape>
            </v:group>
            <v:group style="position:absolute;left:1456;top:1834;width:1045;height:500" coordorigin="1456,1834" coordsize="1045,500">
              <v:shape style="position:absolute;left:1456;top:1834;width:1045;height:500" coordorigin="1456,1834" coordsize="1045,500" path="m1456,2335l2502,2335,2502,1835,1456,1835,1456,2335e" filled="t" fillcolor="#FFFF00" stroked="f">
                <v:path arrowok="t"/>
                <v:fill/>
              </v:shape>
            </v:group>
            <v:group style="position:absolute;left:3567;top:1834;width:70;height:505" coordorigin="3567,1834" coordsize="70,505">
              <v:shape style="position:absolute;left:3567;top:1834;width:70;height:505" coordorigin="3567,1834" coordsize="70,505" path="m3567,2340l3637,2340,3637,1834,3567,1834,3567,2340xe" filled="t" fillcolor="#FFFF00" stroked="f">
                <v:path arrowok="t"/>
                <v:fill/>
              </v:shape>
            </v:group>
            <v:group style="position:absolute;left:2572;top:1834;width:70;height:505" coordorigin="2572,1834" coordsize="70,505">
              <v:shape style="position:absolute;left:2572;top:1834;width:70;height:505" coordorigin="2572,1834" coordsize="70,505" path="m2572,2340l2642,2340,2642,1834,2572,1834,2572,2340xe" filled="t" fillcolor="#FFFF00" stroked="f">
                <v:path arrowok="t"/>
                <v:fill/>
              </v:shape>
            </v:group>
            <v:group style="position:absolute;left:2642;top:1834;width:925;height:500" coordorigin="2642,1834" coordsize="925,500">
              <v:shape style="position:absolute;left:2642;top:1834;width:925;height:500" coordorigin="2642,1834" coordsize="925,500" path="m2642,2335l3567,2335,3567,1835,2642,1835,2642,2335e" filled="t" fillcolor="#FFFF00" stroked="f">
                <v:path arrowok="t"/>
                <v:fill/>
              </v:shape>
            </v:group>
            <v:group style="position:absolute;left:4308;top:1834;width:70;height:505" coordorigin="4308,1834" coordsize="70,505">
              <v:shape style="position:absolute;left:4308;top:1834;width:70;height:505" coordorigin="4308,1834" coordsize="70,505" path="m4308,2340l4378,2340,4378,1834,4308,1834,4308,2340xe" filled="t" fillcolor="#FFFF00" stroked="f">
                <v:path arrowok="t"/>
                <v:fill/>
              </v:shape>
            </v:group>
            <v:group style="position:absolute;left:3637;top:1834;width:70;height:505" coordorigin="3637,1834" coordsize="70,505">
              <v:shape style="position:absolute;left:3637;top:1834;width:70;height:505" coordorigin="3637,1834" coordsize="70,505" path="m3637,2340l3707,2340,3707,1834,3637,1834,3637,2340xe" filled="t" fillcolor="#FFFF00" stroked="f">
                <v:path arrowok="t"/>
                <v:fill/>
              </v:shape>
            </v:group>
            <v:group style="position:absolute;left:3707;top:1834;width:600;height:505" coordorigin="3707,1834" coordsize="600,505">
              <v:shape style="position:absolute;left:3707;top:1834;width:600;height:505" coordorigin="3707,1834" coordsize="600,505" path="m3707,2340l4308,2340,4308,1835,3707,1835,3707,2340e" filled="t" fillcolor="#FFFF00" stroked="f">
                <v:path arrowok="t"/>
                <v:fill/>
              </v:shape>
            </v:group>
            <v:group style="position:absolute;left:1386;top:2340;width:1185;height:805" coordorigin="1386,2340" coordsize="1185,805">
              <v:shape style="position:absolute;left:1386;top:2340;width:1185;height:805" coordorigin="1386,2340" coordsize="1185,805" path="m1386,3145l2572,3145,2572,2340,1386,2340,1386,3145e" filled="t" fillcolor="#FFFF00" stroked="f">
                <v:path arrowok="t"/>
                <v:fill/>
              </v:shape>
            </v:group>
            <v:group style="position:absolute;left:1456;top:2340;width:1045;height:505" coordorigin="1456,2340" coordsize="1045,505">
              <v:shape style="position:absolute;left:1456;top:2340;width:1045;height:505" coordorigin="1456,2340" coordsize="1045,505" path="m1456,2845l2502,2845,2502,2340,1456,2340,1456,2845e" filled="t" fillcolor="#FFFF00" stroked="f">
                <v:path arrowok="t"/>
                <v:fill/>
              </v:shape>
            </v:group>
            <v:group style="position:absolute;left:2572;top:2340;width:1065;height:805" coordorigin="2572,2340" coordsize="1065,805">
              <v:shape style="position:absolute;left:2572;top:2340;width:1065;height:805" coordorigin="2572,2340" coordsize="1065,805" path="m2572,3145l3637,3145,3637,2340,2572,2340,2572,3145e" filled="t" fillcolor="#FFFF00" stroked="f">
                <v:path arrowok="t"/>
                <v:fill/>
              </v:shape>
            </v:group>
            <v:group style="position:absolute;left:2642;top:2340;width:925;height:505" coordorigin="2642,2340" coordsize="925,505">
              <v:shape style="position:absolute;left:2642;top:2340;width:925;height:505" coordorigin="2642,2340" coordsize="925,505" path="m2642,2845l3567,2845,3567,2340,2642,2340,2642,2845e" filled="t" fillcolor="#FFFF00" stroked="f">
                <v:path arrowok="t"/>
                <v:fill/>
              </v:shape>
            </v:group>
            <v:group style="position:absolute;left:3637;top:2340;width:740;height:805" coordorigin="3637,2340" coordsize="740,805">
              <v:shape style="position:absolute;left:3637;top:2340;width:740;height:805" coordorigin="3637,2340" coordsize="740,805" path="m3637,3145l4378,3145,4378,2340,3637,2340,3637,3145e" filled="t" fillcolor="#FFFF00" stroked="f">
                <v:path arrowok="t"/>
                <v:fill/>
              </v:shape>
            </v:group>
            <v:group style="position:absolute;left:3707;top:2340;width:600;height:510" coordorigin="3707,2340" coordsize="600,510">
              <v:shape style="position:absolute;left:3707;top:2340;width:600;height:510" coordorigin="3707,2340" coordsize="600,510" path="m3707,2850l4308,2850,4308,2340,3707,2340,3707,2850e" filled="t" fillcolor="#FFFF00" stroked="f">
                <v:path arrowok="t"/>
                <v:fill/>
              </v:shape>
            </v:group>
            <v:group style="position:absolute;left:1386;top:3145;width:1185;height:800" coordorigin="1386,3145" coordsize="1185,800">
              <v:shape style="position:absolute;left:1386;top:3145;width:1185;height:800" coordorigin="1386,3145" coordsize="1185,800" path="m1386,3945l2572,3945,2572,3145,1386,3145,1386,3945e" filled="t" fillcolor="#FFFF00" stroked="f">
                <v:path arrowok="t"/>
                <v:fill/>
              </v:shape>
            </v:group>
            <v:group style="position:absolute;left:1456;top:3145;width:1045;height:500" coordorigin="1456,3145" coordsize="1045,500">
              <v:shape style="position:absolute;left:1456;top:3145;width:1045;height:500" coordorigin="1456,3145" coordsize="1045,500" path="m1456,3645l2502,3645,2502,3145,1456,3145,1456,3645e" filled="t" fillcolor="#FFFF00" stroked="f">
                <v:path arrowok="t"/>
                <v:fill/>
              </v:shape>
            </v:group>
            <v:group style="position:absolute;left:2572;top:3145;width:1065;height:800" coordorigin="2572,3145" coordsize="1065,800">
              <v:shape style="position:absolute;left:2572;top:3145;width:1065;height:800" coordorigin="2572,3145" coordsize="1065,800" path="m2572,3945l3637,3945,3637,3145,2572,3145,2572,3945e" filled="t" fillcolor="#FFFF00" stroked="f">
                <v:path arrowok="t"/>
                <v:fill/>
              </v:shape>
            </v:group>
            <v:group style="position:absolute;left:2642;top:3145;width:925;height:500" coordorigin="2642,3145" coordsize="925,500">
              <v:shape style="position:absolute;left:2642;top:3145;width:925;height:500" coordorigin="2642,3145" coordsize="925,500" path="m2642,3645l3567,3645,3567,3145,2642,3145,2642,3645e" filled="t" fillcolor="#FFFF00" stroked="f">
                <v:path arrowok="t"/>
                <v:fill/>
              </v:shape>
            </v:group>
            <v:group style="position:absolute;left:3637;top:3145;width:740;height:800" coordorigin="3637,3145" coordsize="740,800">
              <v:shape style="position:absolute;left:3637;top:3145;width:740;height:800" coordorigin="3637,3145" coordsize="740,800" path="m3637,3945l4378,3945,4378,3145,3637,3145,3637,3945e" filled="t" fillcolor="#FFFF00" stroked="f">
                <v:path arrowok="t"/>
                <v:fill/>
              </v:shape>
            </v:group>
            <v:group style="position:absolute;left:3707;top:3145;width:600;height:505" coordorigin="3707,3145" coordsize="600,505">
              <v:shape style="position:absolute;left:3707;top:3145;width:600;height:505" coordorigin="3707,3145" coordsize="600,505" path="m3707,3650l4308,3650,4308,3145,3707,3145,3707,3650e" filled="t" fillcolor="#FFFF00" stroked="f">
                <v:path arrowok="t"/>
                <v:fill/>
              </v:shape>
            </v:group>
            <v:group style="position:absolute;left:2502;top:3945;width:70;height:510" coordorigin="2502,3945" coordsize="70,510">
              <v:shape style="position:absolute;left:2502;top:3945;width:70;height:510" coordorigin="2502,3945" coordsize="70,510" path="m2502,4455l2572,4455,2572,3945,2502,3945,2502,4455xe" filled="t" fillcolor="#FFFF00" stroked="f">
                <v:path arrowok="t"/>
                <v:fill/>
              </v:shape>
            </v:group>
            <v:group style="position:absolute;left:1386;top:3945;width:70;height:510" coordorigin="1386,3945" coordsize="70,510">
              <v:shape style="position:absolute;left:1386;top:3945;width:70;height:510" coordorigin="1386,3945" coordsize="70,510" path="m1386,4455l1456,4455,1456,3945,1386,3945,1386,4455xe" filled="t" fillcolor="#FFFF00" stroked="f">
                <v:path arrowok="t"/>
                <v:fill/>
              </v:shape>
            </v:group>
            <v:group style="position:absolute;left:1456;top:3945;width:1045;height:505" coordorigin="1456,3945" coordsize="1045,505">
              <v:shape style="position:absolute;left:1456;top:3945;width:1045;height:505" coordorigin="1456,3945" coordsize="1045,505" path="m1456,4450l2502,4450,2502,3945,1456,3945,1456,4450e" filled="t" fillcolor="#FFFF00" stroked="f">
                <v:path arrowok="t"/>
                <v:fill/>
              </v:shape>
            </v:group>
            <v:group style="position:absolute;left:3567;top:3945;width:70;height:510" coordorigin="3567,3945" coordsize="70,510">
              <v:shape style="position:absolute;left:3567;top:3945;width:70;height:510" coordorigin="3567,3945" coordsize="70,510" path="m3567,4455l3637,4455,3637,3945,3567,3945,3567,4455xe" filled="t" fillcolor="#FFFF00" stroked="f">
                <v:path arrowok="t"/>
                <v:fill/>
              </v:shape>
            </v:group>
            <v:group style="position:absolute;left:2572;top:3945;width:70;height:510" coordorigin="2572,3945" coordsize="70,510">
              <v:shape style="position:absolute;left:2572;top:3945;width:70;height:510" coordorigin="2572,3945" coordsize="70,510" path="m2572,4455l2642,4455,2642,3945,2572,3945,2572,4455xe" filled="t" fillcolor="#FFFF00" stroked="f">
                <v:path arrowok="t"/>
                <v:fill/>
              </v:shape>
            </v:group>
            <v:group style="position:absolute;left:2642;top:3945;width:925;height:505" coordorigin="2642,3945" coordsize="925,505">
              <v:shape style="position:absolute;left:2642;top:3945;width:925;height:505" coordorigin="2642,3945" coordsize="925,505" path="m2642,4450l3567,4450,3567,3945,2642,3945,2642,4450e" filled="t" fillcolor="#FFFF00" stroked="f">
                <v:path arrowok="t"/>
                <v:fill/>
              </v:shape>
            </v:group>
            <v:group style="position:absolute;left:4308;top:3945;width:70;height:510" coordorigin="4308,3945" coordsize="70,510">
              <v:shape style="position:absolute;left:4308;top:3945;width:70;height:510" coordorigin="4308,3945" coordsize="70,510" path="m4308,4455l4378,4455,4378,3945,4308,3945,4308,4455xe" filled="t" fillcolor="#FFFF00" stroked="f">
                <v:path arrowok="t"/>
                <v:fill/>
              </v:shape>
            </v:group>
            <v:group style="position:absolute;left:3637;top:3945;width:70;height:510" coordorigin="3637,3945" coordsize="70,510">
              <v:shape style="position:absolute;left:3637;top:3945;width:70;height:510" coordorigin="3637,3945" coordsize="70,510" path="m3637,4455l3707,4455,3707,3945,3637,3945,3637,4455xe" filled="t" fillcolor="#FFFF00" stroked="f">
                <v:path arrowok="t"/>
                <v:fill/>
              </v:shape>
            </v:group>
            <v:group style="position:absolute;left:3707;top:3945;width:600;height:510" coordorigin="3707,3945" coordsize="600,510">
              <v:shape style="position:absolute;left:3707;top:3945;width:600;height:510" coordorigin="3707,3945" coordsize="600,510" path="m3707,4455l4308,4455,4308,3945,3707,3945,3707,4455e" filled="t" fillcolor="#FFFF00" stroked="f">
                <v:path arrowok="t"/>
                <v:fill/>
              </v:shape>
            </v:group>
            <v:group style="position:absolute;left:2502;top:4455;width:70;height:505" coordorigin="2502,4455" coordsize="70,505">
              <v:shape style="position:absolute;left:2502;top:4455;width:70;height:505" coordorigin="2502,4455" coordsize="70,505" path="m2502,4960l2572,4960,2572,4455,2502,4455,2502,4960xe" filled="t" fillcolor="#FFFF00" stroked="f">
                <v:path arrowok="t"/>
                <v:fill/>
              </v:shape>
            </v:group>
            <v:group style="position:absolute;left:1386;top:4455;width:70;height:505" coordorigin="1386,4455" coordsize="70,505">
              <v:shape style="position:absolute;left:1386;top:4455;width:70;height:505" coordorigin="1386,4455" coordsize="70,505" path="m1386,4960l1456,4960,1456,4455,1386,4455,1386,4960xe" filled="t" fillcolor="#FFFF00" stroked="f">
                <v:path arrowok="t"/>
                <v:fill/>
              </v:shape>
            </v:group>
            <v:group style="position:absolute;left:1456;top:4455;width:1045;height:500" coordorigin="1456,4455" coordsize="1045,500">
              <v:shape style="position:absolute;left:1456;top:4455;width:1045;height:500" coordorigin="1456,4455" coordsize="1045,500" path="m1456,4955l2502,4955,2502,4455,1456,4455,1456,4955e" filled="t" fillcolor="#FFFF00" stroked="f">
                <v:path arrowok="t"/>
                <v:fill/>
              </v:shape>
            </v:group>
            <v:group style="position:absolute;left:3567;top:4455;width:70;height:505" coordorigin="3567,4455" coordsize="70,505">
              <v:shape style="position:absolute;left:3567;top:4455;width:70;height:505" coordorigin="3567,4455" coordsize="70,505" path="m3567,4960l3637,4960,3637,4455,3567,4455,3567,4960xe" filled="t" fillcolor="#FFFF00" stroked="f">
                <v:path arrowok="t"/>
                <v:fill/>
              </v:shape>
            </v:group>
            <v:group style="position:absolute;left:2572;top:4455;width:70;height:505" coordorigin="2572,4455" coordsize="70,505">
              <v:shape style="position:absolute;left:2572;top:4455;width:70;height:505" coordorigin="2572,4455" coordsize="70,505" path="m2572,4960l2642,4960,2642,4455,2572,4455,2572,4960xe" filled="t" fillcolor="#FFFF00" stroked="f">
                <v:path arrowok="t"/>
                <v:fill/>
              </v:shape>
            </v:group>
            <v:group style="position:absolute;left:2642;top:4455;width:925;height:500" coordorigin="2642,4455" coordsize="925,500">
              <v:shape style="position:absolute;left:2642;top:4455;width:925;height:500" coordorigin="2642,4455" coordsize="925,500" path="m2642,4955l3567,4955,3567,4455,2642,4455,2642,4955e" filled="t" fillcolor="#FFFF00" stroked="f">
                <v:path arrowok="t"/>
                <v:fill/>
              </v:shape>
            </v:group>
            <v:group style="position:absolute;left:4308;top:4455;width:70;height:505" coordorigin="4308,4455" coordsize="70,505">
              <v:shape style="position:absolute;left:4308;top:4455;width:70;height:505" coordorigin="4308,4455" coordsize="70,505" path="m4308,4960l4378,4960,4378,4455,4308,4455,4308,4960xe" filled="t" fillcolor="#FFFF00" stroked="f">
                <v:path arrowok="t"/>
                <v:fill/>
              </v:shape>
            </v:group>
            <v:group style="position:absolute;left:3637;top:4455;width:70;height:505" coordorigin="3637,4455" coordsize="70,505">
              <v:shape style="position:absolute;left:3637;top:4455;width:70;height:505" coordorigin="3637,4455" coordsize="70,505" path="m3637,4960l3707,4960,3707,4455,3637,4455,3637,4960xe" filled="t" fillcolor="#FFFF00" stroked="f">
                <v:path arrowok="t"/>
                <v:fill/>
              </v:shape>
            </v:group>
            <v:group style="position:absolute;left:3707;top:4455;width:600;height:505" coordorigin="3707,4455" coordsize="600,505">
              <v:shape style="position:absolute;left:3707;top:4455;width:600;height:505" coordorigin="3707,4455" coordsize="600,505" path="m3707,4960l4308,4960,4308,4455,3707,4455,3707,4960e" filled="t" fillcolor="#FFFF00" stroked="f">
                <v:path arrowok="t"/>
                <v:fill/>
              </v:shape>
            </v:group>
            <v:group style="position:absolute;left:2502;top:4960;width:70;height:505" coordorigin="2502,4960" coordsize="70,505">
              <v:shape style="position:absolute;left:2502;top:4960;width:70;height:505" coordorigin="2502,4960" coordsize="70,505" path="m2502,5465l2572,5465,2572,4960,2502,4960,2502,5465xe" filled="t" fillcolor="#FFFF00" stroked="f">
                <v:path arrowok="t"/>
                <v:fill/>
              </v:shape>
            </v:group>
            <v:group style="position:absolute;left:1386;top:4960;width:70;height:505" coordorigin="1386,4960" coordsize="70,505">
              <v:shape style="position:absolute;left:1386;top:4960;width:70;height:505" coordorigin="1386,4960" coordsize="70,505" path="m1386,5465l1456,5465,1456,4960,1386,4960,1386,5465xe" filled="t" fillcolor="#FFFF00" stroked="f">
                <v:path arrowok="t"/>
                <v:fill/>
              </v:shape>
            </v:group>
            <v:group style="position:absolute;left:1456;top:4960;width:1045;height:500" coordorigin="1456,4960" coordsize="1045,500">
              <v:shape style="position:absolute;left:1456;top:4960;width:1045;height:500" coordorigin="1456,4960" coordsize="1045,500" path="m1456,5460l2502,5460,2502,4960,1456,4960,1456,5460e" filled="t" fillcolor="#FFFF00" stroked="f">
                <v:path arrowok="t"/>
                <v:fill/>
              </v:shape>
            </v:group>
            <v:group style="position:absolute;left:3567;top:4960;width:70;height:505" coordorigin="3567,4960" coordsize="70,505">
              <v:shape style="position:absolute;left:3567;top:4960;width:70;height:505" coordorigin="3567,4960" coordsize="70,505" path="m3567,5465l3637,5465,3637,4960,3567,4960,3567,5465xe" filled="t" fillcolor="#FFFF00" stroked="f">
                <v:path arrowok="t"/>
                <v:fill/>
              </v:shape>
            </v:group>
            <v:group style="position:absolute;left:2572;top:4960;width:70;height:505" coordorigin="2572,4960" coordsize="70,505">
              <v:shape style="position:absolute;left:2572;top:4960;width:70;height:505" coordorigin="2572,4960" coordsize="70,505" path="m2572,5465l2642,5465,2642,4960,2572,4960,2572,5465xe" filled="t" fillcolor="#FFFF00" stroked="f">
                <v:path arrowok="t"/>
                <v:fill/>
              </v:shape>
            </v:group>
            <v:group style="position:absolute;left:2642;top:4960;width:925;height:500" coordorigin="2642,4960" coordsize="925,500">
              <v:shape style="position:absolute;left:2642;top:4960;width:925;height:500" coordorigin="2642,4960" coordsize="925,500" path="m2642,5460l3567,5460,3567,4960,2642,4960,2642,5460e" filled="t" fillcolor="#FFFF00" stroked="f">
                <v:path arrowok="t"/>
                <v:fill/>
              </v:shape>
            </v:group>
            <v:group style="position:absolute;left:4308;top:4960;width:70;height:505" coordorigin="4308,4960" coordsize="70,505">
              <v:shape style="position:absolute;left:4308;top:4960;width:70;height:505" coordorigin="4308,4960" coordsize="70,505" path="m4308,5465l4378,5465,4378,4960,4308,4960,4308,5465xe" filled="t" fillcolor="#FFFF00" stroked="f">
                <v:path arrowok="t"/>
                <v:fill/>
              </v:shape>
            </v:group>
            <v:group style="position:absolute;left:3637;top:4960;width:70;height:505" coordorigin="3637,4960" coordsize="70,505">
              <v:shape style="position:absolute;left:3637;top:4960;width:70;height:505" coordorigin="3637,4960" coordsize="70,505" path="m3637,5465l3707,5465,3707,4960,3637,4960,3637,5465xe" filled="t" fillcolor="#FFFF00" stroked="f">
                <v:path arrowok="t"/>
                <v:fill/>
              </v:shape>
            </v:group>
            <v:group style="position:absolute;left:3707;top:4960;width:600;height:505" coordorigin="3707,4960" coordsize="600,505">
              <v:shape style="position:absolute;left:3707;top:4960;width:600;height:505" coordorigin="3707,4960" coordsize="600,505" path="m3707,5465l4308,5465,4308,4960,3707,4960,3707,5465e" filled="t" fillcolor="#FFFF00" stroked="f">
                <v:path arrowok="t"/>
                <v:fill/>
              </v:shape>
            </v:group>
            <v:group style="position:absolute;left:2502;top:5465;width:70;height:510" coordorigin="2502,5465" coordsize="70,510">
              <v:shape style="position:absolute;left:2502;top:5465;width:70;height:510" coordorigin="2502,5465" coordsize="70,510" path="m2502,5975l2572,5975,2572,5465,2502,5465,2502,5975xe" filled="t" fillcolor="#FFFF00" stroked="f">
                <v:path arrowok="t"/>
                <v:fill/>
              </v:shape>
            </v:group>
            <v:group style="position:absolute;left:1386;top:5465;width:70;height:510" coordorigin="1386,5465" coordsize="70,510">
              <v:shape style="position:absolute;left:1386;top:5465;width:70;height:510" coordorigin="1386,5465" coordsize="70,510" path="m1386,5975l1456,5975,1456,5465,1386,5465,1386,5975xe" filled="t" fillcolor="#FFFF00" stroked="f">
                <v:path arrowok="t"/>
                <v:fill/>
              </v:shape>
            </v:group>
            <v:group style="position:absolute;left:1456;top:5465;width:1045;height:505" coordorigin="1456,5465" coordsize="1045,505">
              <v:shape style="position:absolute;left:1456;top:5465;width:1045;height:505" coordorigin="1456,5465" coordsize="1045,505" path="m1456,5970l2502,5970,2502,5465,1456,5465,1456,5970e" filled="t" fillcolor="#FFFF00" stroked="f">
                <v:path arrowok="t"/>
                <v:fill/>
              </v:shape>
            </v:group>
            <v:group style="position:absolute;left:3567;top:5465;width:70;height:510" coordorigin="3567,5465" coordsize="70,510">
              <v:shape style="position:absolute;left:3567;top:5465;width:70;height:510" coordorigin="3567,5465" coordsize="70,510" path="m3567,5975l3637,5975,3637,5465,3567,5465,3567,5975xe" filled="t" fillcolor="#FFFF00" stroked="f">
                <v:path arrowok="t"/>
                <v:fill/>
              </v:shape>
            </v:group>
            <v:group style="position:absolute;left:2572;top:5465;width:70;height:510" coordorigin="2572,5465" coordsize="70,510">
              <v:shape style="position:absolute;left:2572;top:5465;width:70;height:510" coordorigin="2572,5465" coordsize="70,510" path="m2572,5975l2642,5975,2642,5465,2572,5465,2572,5975xe" filled="t" fillcolor="#FFFF00" stroked="f">
                <v:path arrowok="t"/>
                <v:fill/>
              </v:shape>
            </v:group>
            <v:group style="position:absolute;left:2642;top:5465;width:925;height:505" coordorigin="2642,5465" coordsize="925,505">
              <v:shape style="position:absolute;left:2642;top:5465;width:925;height:505" coordorigin="2642,5465" coordsize="925,505" path="m2642,5970l3567,5970,3567,5465,2642,5465,2642,5970e" filled="t" fillcolor="#FFFF00" stroked="f">
                <v:path arrowok="t"/>
                <v:fill/>
              </v:shape>
            </v:group>
            <v:group style="position:absolute;left:4308;top:5465;width:70;height:510" coordorigin="4308,5465" coordsize="70,510">
              <v:shape style="position:absolute;left:4308;top:5465;width:70;height:510" coordorigin="4308,5465" coordsize="70,510" path="m4308,5975l4378,5975,4378,5465,4308,5465,4308,5975xe" filled="t" fillcolor="#FFFF00" stroked="f">
                <v:path arrowok="t"/>
                <v:fill/>
              </v:shape>
            </v:group>
            <v:group style="position:absolute;left:3637;top:5465;width:70;height:510" coordorigin="3637,5465" coordsize="70,510">
              <v:shape style="position:absolute;left:3637;top:5465;width:70;height:510" coordorigin="3637,5465" coordsize="70,510" path="m3637,5975l3707,5975,3707,5465,3637,5465,3637,5975xe" filled="t" fillcolor="#FFFF00" stroked="f">
                <v:path arrowok="t"/>
                <v:fill/>
              </v:shape>
            </v:group>
            <v:group style="position:absolute;left:3707;top:5465;width:600;height:510" coordorigin="3707,5465" coordsize="600,510">
              <v:shape style="position:absolute;left:3707;top:5465;width:600;height:510" coordorigin="3707,5465" coordsize="600,510" path="m3707,5975l4308,5975,4308,5465,3707,5465,3707,5975e" filled="t" fillcolor="#FFFF00" stroked="f">
                <v:path arrowok="t"/>
                <v:fill/>
              </v:shape>
            </v:group>
            <v:group style="position:absolute;left:2502;top:5975;width:70;height:505" coordorigin="2502,5975" coordsize="70,505">
              <v:shape style="position:absolute;left:2502;top:5975;width:70;height:505" coordorigin="2502,5975" coordsize="70,505" path="m2502,6480l2572,6480,2572,5975,2502,5975,2502,6480xe" filled="t" fillcolor="#FFFF00" stroked="f">
                <v:path arrowok="t"/>
                <v:fill/>
              </v:shape>
            </v:group>
            <v:group style="position:absolute;left:1386;top:5975;width:70;height:505" coordorigin="1386,5975" coordsize="70,505">
              <v:shape style="position:absolute;left:1386;top:5975;width:70;height:505" coordorigin="1386,5975" coordsize="70,505" path="m1386,6480l1456,6480,1456,5975,1386,5975,1386,6480xe" filled="t" fillcolor="#FFFF00" stroked="f">
                <v:path arrowok="t"/>
                <v:fill/>
              </v:shape>
            </v:group>
            <v:group style="position:absolute;left:1456;top:5975;width:1045;height:500" coordorigin="1456,5975" coordsize="1045,500">
              <v:shape style="position:absolute;left:1456;top:5975;width:1045;height:500" coordorigin="1456,5975" coordsize="1045,500" path="m1456,6475l2502,6475,2502,5975,1456,5975,1456,6475e" filled="t" fillcolor="#FFFF00" stroked="f">
                <v:path arrowok="t"/>
                <v:fill/>
              </v:shape>
            </v:group>
            <v:group style="position:absolute;left:3567;top:5975;width:70;height:505" coordorigin="3567,5975" coordsize="70,505">
              <v:shape style="position:absolute;left:3567;top:5975;width:70;height:505" coordorigin="3567,5975" coordsize="70,505" path="m3567,6480l3637,6480,3637,5975,3567,5975,3567,6480xe" filled="t" fillcolor="#FFFF00" stroked="f">
                <v:path arrowok="t"/>
                <v:fill/>
              </v:shape>
            </v:group>
            <v:group style="position:absolute;left:2572;top:5975;width:70;height:505" coordorigin="2572,5975" coordsize="70,505">
              <v:shape style="position:absolute;left:2572;top:5975;width:70;height:505" coordorigin="2572,5975" coordsize="70,505" path="m2572,6480l2642,6480,2642,5975,2572,5975,2572,6480xe" filled="t" fillcolor="#FFFF00" stroked="f">
                <v:path arrowok="t"/>
                <v:fill/>
              </v:shape>
            </v:group>
            <v:group style="position:absolute;left:2642;top:5975;width:925;height:500" coordorigin="2642,5975" coordsize="925,500">
              <v:shape style="position:absolute;left:2642;top:5975;width:925;height:500" coordorigin="2642,5975" coordsize="925,500" path="m2642,6475l3567,6475,3567,5975,2642,5975,2642,6475e" filled="t" fillcolor="#FFFF00" stroked="f">
                <v:path arrowok="t"/>
                <v:fill/>
              </v:shape>
            </v:group>
            <v:group style="position:absolute;left:4308;top:5975;width:70;height:505" coordorigin="4308,5975" coordsize="70,505">
              <v:shape style="position:absolute;left:4308;top:5975;width:70;height:505" coordorigin="4308,5975" coordsize="70,505" path="m4308,6480l4378,6480,4378,5975,4308,5975,4308,6480xe" filled="t" fillcolor="#FFFF00" stroked="f">
                <v:path arrowok="t"/>
                <v:fill/>
              </v:shape>
            </v:group>
            <v:group style="position:absolute;left:3637;top:5975;width:70;height:505" coordorigin="3637,5975" coordsize="70,505">
              <v:shape style="position:absolute;left:3637;top:5975;width:70;height:505" coordorigin="3637,5975" coordsize="70,505" path="m3637,6480l3707,6480,3707,5975,3637,5975,3637,6480xe" filled="t" fillcolor="#FFFF00" stroked="f">
                <v:path arrowok="t"/>
                <v:fill/>
              </v:shape>
            </v:group>
            <v:group style="position:absolute;left:3707;top:5975;width:600;height:505" coordorigin="3707,5975" coordsize="600,505">
              <v:shape style="position:absolute;left:3707;top:5975;width:600;height:505" coordorigin="3707,5975" coordsize="600,505" path="m3707,6480l4308,6480,4308,5975,3707,5975,3707,6480e" filled="t" fillcolor="#FFFF00" stroked="f">
                <v:path arrowok="t"/>
                <v:fill/>
              </v:shape>
            </v:group>
            <v:group style="position:absolute;left:1386;top:6480;width:1185;height:805" coordorigin="1386,6480" coordsize="1185,805">
              <v:shape style="position:absolute;left:1386;top:6480;width:1185;height:805" coordorigin="1386,6480" coordsize="1185,805" path="m1386,7285l2572,7285,2572,6480,1386,6480,1386,7285e" filled="t" fillcolor="#FFFF00" stroked="f">
                <v:path arrowok="t"/>
                <v:fill/>
              </v:shape>
            </v:group>
            <v:group style="position:absolute;left:1456;top:6480;width:1045;height:500" coordorigin="1456,6480" coordsize="1045,500">
              <v:shape style="position:absolute;left:1456;top:6480;width:1045;height:500" coordorigin="1456,6480" coordsize="1045,500" path="m1456,6980l2502,6980,2502,6480,1456,6480,1456,6980e" filled="t" fillcolor="#FFFF00" stroked="f">
                <v:path arrowok="t"/>
                <v:fill/>
              </v:shape>
            </v:group>
            <v:group style="position:absolute;left:2572;top:6480;width:1065;height:805" coordorigin="2572,6480" coordsize="1065,805">
              <v:shape style="position:absolute;left:2572;top:6480;width:1065;height:805" coordorigin="2572,6480" coordsize="1065,805" path="m2572,7285l3637,7285,3637,6480,2572,6480,2572,7285e" filled="t" fillcolor="#FFFF00" stroked="f">
                <v:path arrowok="t"/>
                <v:fill/>
              </v:shape>
            </v:group>
            <v:group style="position:absolute;left:2642;top:6480;width:925;height:500" coordorigin="2642,6480" coordsize="925,500">
              <v:shape style="position:absolute;left:2642;top:6480;width:925;height:500" coordorigin="2642,6480" coordsize="925,500" path="m2642,6980l3567,6980,3567,6480,2642,6480,2642,6980e" filled="t" fillcolor="#FFFF00" stroked="f">
                <v:path arrowok="t"/>
                <v:fill/>
              </v:shape>
            </v:group>
            <v:group style="position:absolute;left:3637;top:6480;width:740;height:805" coordorigin="3637,6480" coordsize="740,805">
              <v:shape style="position:absolute;left:3637;top:6480;width:740;height:805" coordorigin="3637,6480" coordsize="740,805" path="m3637,7285l4378,7285,4378,6480,3637,6480,3637,7285e" filled="t" fillcolor="#FFFF00" stroked="f">
                <v:path arrowok="t"/>
                <v:fill/>
              </v:shape>
            </v:group>
            <v:group style="position:absolute;left:3707;top:6480;width:600;height:505" coordorigin="3707,6480" coordsize="600,505">
              <v:shape style="position:absolute;left:3707;top:6480;width:600;height:505" coordorigin="3707,6480" coordsize="600,505" path="m3707,6985l4308,6985,4308,6480,3707,6480,3707,6985e" filled="t" fillcolor="#FFFF00" stroked="f">
                <v:path arrowok="t"/>
                <v:fill/>
              </v:shape>
            </v:group>
            <v:group style="position:absolute;left:1386;top:7285;width:1185;height:800" coordorigin="1386,7285" coordsize="1185,800">
              <v:shape style="position:absolute;left:1386;top:7285;width:1185;height:800" coordorigin="1386,7285" coordsize="1185,800" path="m1386,8086l2572,8086,2572,7285,1386,7285,1386,8086e" filled="t" fillcolor="#FFFF00" stroked="f">
                <v:path arrowok="t"/>
                <v:fill/>
              </v:shape>
            </v:group>
            <v:group style="position:absolute;left:1456;top:7285;width:1045;height:500" coordorigin="1456,7285" coordsize="1045,500">
              <v:shape style="position:absolute;left:1456;top:7285;width:1045;height:500" coordorigin="1456,7285" coordsize="1045,500" path="m1456,7786l2502,7786,2502,7285,1456,7285,1456,7786e" filled="t" fillcolor="#FFFF00" stroked="f">
                <v:path arrowok="t"/>
                <v:fill/>
              </v:shape>
            </v:group>
            <v:group style="position:absolute;left:2572;top:7285;width:1065;height:800" coordorigin="2572,7285" coordsize="1065,800">
              <v:shape style="position:absolute;left:2572;top:7285;width:1065;height:800" coordorigin="2572,7285" coordsize="1065,800" path="m2572,8086l3637,8086,3637,7285,2572,7285,2572,8086e" filled="t" fillcolor="#FFFF00" stroked="f">
                <v:path arrowok="t"/>
                <v:fill/>
              </v:shape>
            </v:group>
            <v:group style="position:absolute;left:2642;top:7285;width:925;height:500" coordorigin="2642,7285" coordsize="925,500">
              <v:shape style="position:absolute;left:2642;top:7285;width:925;height:500" coordorigin="2642,7285" coordsize="925,500" path="m2642,7786l3567,7786,3567,7285,2642,7285,2642,7786e" filled="t" fillcolor="#FFFF00" stroked="f">
                <v:path arrowok="t"/>
                <v:fill/>
              </v:shape>
            </v:group>
            <v:group style="position:absolute;left:3637;top:7285;width:740;height:800" coordorigin="3637,7285" coordsize="740,800">
              <v:shape style="position:absolute;left:3637;top:7285;width:740;height:800" coordorigin="3637,7285" coordsize="740,800" path="m3637,8086l4378,8086,4378,7285,3637,7285,3637,8086e" filled="t" fillcolor="#FFFF00" stroked="f">
                <v:path arrowok="t"/>
                <v:fill/>
              </v:shape>
            </v:group>
            <v:group style="position:absolute;left:3707;top:7285;width:600;height:505" coordorigin="3707,7285" coordsize="600,505">
              <v:shape style="position:absolute;left:3707;top:7285;width:600;height:505" coordorigin="3707,7285" coordsize="600,505" path="m3707,7791l4308,7791,4308,7285,3707,7285,3707,7791e" filled="t" fillcolor="#FFFF00" stroked="f">
                <v:path arrowok="t"/>
                <v:fill/>
              </v:shape>
            </v:group>
            <v:group style="position:absolute;left:2502;top:8086;width:70;height:510" coordorigin="2502,8086" coordsize="70,510">
              <v:shape style="position:absolute;left:2502;top:8086;width:70;height:510" coordorigin="2502,8086" coordsize="70,510" path="m2502,8595l2572,8595,2572,8086,2502,8086,2502,8595xe" filled="t" fillcolor="#FFFF00" stroked="f">
                <v:path arrowok="t"/>
                <v:fill/>
              </v:shape>
            </v:group>
            <v:group style="position:absolute;left:1386;top:8086;width:70;height:510" coordorigin="1386,8086" coordsize="70,510">
              <v:shape style="position:absolute;left:1386;top:8086;width:70;height:510" coordorigin="1386,8086" coordsize="70,510" path="m1386,8595l1456,8595,1456,8086,1386,8086,1386,8595xe" filled="t" fillcolor="#FFFF00" stroked="f">
                <v:path arrowok="t"/>
                <v:fill/>
              </v:shape>
            </v:group>
            <v:group style="position:absolute;left:1456;top:8086;width:1045;height:505" coordorigin="1456,8086" coordsize="1045,505">
              <v:shape style="position:absolute;left:1456;top:8086;width:1045;height:505" coordorigin="1456,8086" coordsize="1045,505" path="m1456,8590l2502,8590,2502,8086,1456,8086,1456,8590e" filled="t" fillcolor="#FFFF00" stroked="f">
                <v:path arrowok="t"/>
                <v:fill/>
              </v:shape>
            </v:group>
            <v:group style="position:absolute;left:3567;top:8086;width:70;height:510" coordorigin="3567,8086" coordsize="70,510">
              <v:shape style="position:absolute;left:3567;top:8086;width:70;height:510" coordorigin="3567,8086" coordsize="70,510" path="m3567,8595l3637,8595,3637,8086,3567,8086,3567,8595xe" filled="t" fillcolor="#FFFF00" stroked="f">
                <v:path arrowok="t"/>
                <v:fill/>
              </v:shape>
            </v:group>
            <v:group style="position:absolute;left:2572;top:8086;width:70;height:510" coordorigin="2572,8086" coordsize="70,510">
              <v:shape style="position:absolute;left:2572;top:8086;width:70;height:510" coordorigin="2572,8086" coordsize="70,510" path="m2572,8595l2642,8595,2642,8086,2572,8086,2572,8595xe" filled="t" fillcolor="#FFFF00" stroked="f">
                <v:path arrowok="t"/>
                <v:fill/>
              </v:shape>
            </v:group>
            <v:group style="position:absolute;left:2642;top:8086;width:925;height:505" coordorigin="2642,8086" coordsize="925,505">
              <v:shape style="position:absolute;left:2642;top:8086;width:925;height:505" coordorigin="2642,8086" coordsize="925,505" path="m2642,8590l3567,8590,3567,8086,2642,8086,2642,8590e" filled="t" fillcolor="#FFFF00" stroked="f">
                <v:path arrowok="t"/>
                <v:fill/>
              </v:shape>
            </v:group>
            <v:group style="position:absolute;left:4308;top:8086;width:70;height:510" coordorigin="4308,8086" coordsize="70,510">
              <v:shape style="position:absolute;left:4308;top:8086;width:70;height:510" coordorigin="4308,8086" coordsize="70,510" path="m4308,8595l4378,8595,4378,8086,4308,8086,4308,8595xe" filled="t" fillcolor="#FFFF00" stroked="f">
                <v:path arrowok="t"/>
                <v:fill/>
              </v:shape>
            </v:group>
            <v:group style="position:absolute;left:3637;top:8086;width:70;height:510" coordorigin="3637,8086" coordsize="70,510">
              <v:shape style="position:absolute;left:3637;top:8086;width:70;height:510" coordorigin="3637,8086" coordsize="70,510" path="m3637,8595l3707,8595,3707,8086,3637,8086,3637,8595xe" filled="t" fillcolor="#FFFF00" stroked="f">
                <v:path arrowok="t"/>
                <v:fill/>
              </v:shape>
            </v:group>
            <v:group style="position:absolute;left:3707;top:8086;width:600;height:510" coordorigin="3707,8086" coordsize="600,510">
              <v:shape style="position:absolute;left:3707;top:8086;width:600;height:510" coordorigin="3707,8086" coordsize="600,510" path="m3707,8595l4308,8595,4308,8086,3707,8086,3707,8595e" filled="t" fillcolor="#FFFF00" stroked="f">
                <v:path arrowok="t"/>
                <v:fill/>
              </v:shape>
            </v:group>
            <v:group style="position:absolute;left:1386;top:8595;width:1185;height:800" coordorigin="1386,8595" coordsize="1185,800">
              <v:shape style="position:absolute;left:1386;top:8595;width:1185;height:800" coordorigin="1386,8595" coordsize="1185,800" path="m1386,9396l2572,9396,2572,8595,1386,8595,1386,9396e" filled="t" fillcolor="#FFFF00" stroked="f">
                <v:path arrowok="t"/>
                <v:fill/>
              </v:shape>
            </v:group>
            <v:group style="position:absolute;left:1456;top:8595;width:1045;height:500" coordorigin="1456,8595" coordsize="1045,500">
              <v:shape style="position:absolute;left:1456;top:8595;width:1045;height:500" coordorigin="1456,8595" coordsize="1045,500" path="m1456,9096l2502,9096,2502,8595,1456,8595,1456,9096e" filled="t" fillcolor="#FFFF00" stroked="f">
                <v:path arrowok="t"/>
                <v:fill/>
              </v:shape>
            </v:group>
            <v:group style="position:absolute;left:2572;top:8595;width:1065;height:800" coordorigin="2572,8595" coordsize="1065,800">
              <v:shape style="position:absolute;left:2572;top:8595;width:1065;height:800" coordorigin="2572,8595" coordsize="1065,800" path="m2572,9396l3637,9396,3637,8595,2572,8595,2572,9396e" filled="t" fillcolor="#FFFF00" stroked="f">
                <v:path arrowok="t"/>
                <v:fill/>
              </v:shape>
            </v:group>
            <v:group style="position:absolute;left:2642;top:8595;width:925;height:500" coordorigin="2642,8595" coordsize="925,500">
              <v:shape style="position:absolute;left:2642;top:8595;width:925;height:500" coordorigin="2642,8595" coordsize="925,500" path="m2642,9096l3567,9096,3567,8595,2642,8595,2642,9096e" filled="t" fillcolor="#FFFF00" stroked="f">
                <v:path arrowok="t"/>
                <v:fill/>
              </v:shape>
            </v:group>
            <v:group style="position:absolute;left:3637;top:8595;width:740;height:800" coordorigin="3637,8595" coordsize="740,800">
              <v:shape style="position:absolute;left:3637;top:8595;width:740;height:800" coordorigin="3637,8595" coordsize="740,800" path="m3637,9396l4378,9396,4378,8595,3637,8595,3637,9396e" filled="t" fillcolor="#FFFF00" stroked="f">
                <v:path arrowok="t"/>
                <v:fill/>
              </v:shape>
            </v:group>
            <v:group style="position:absolute;left:3707;top:8595;width:600;height:505" coordorigin="3707,8595" coordsize="600,505">
              <v:shape style="position:absolute;left:3707;top:8595;width:600;height:505" coordorigin="3707,8595" coordsize="600,505" path="m3707,9101l4308,9101,4308,8595,3707,8595,3707,9101e" filled="t" fillcolor="#FFFF00" stroked="f">
                <v:path arrowok="t"/>
                <v:fill/>
              </v:shape>
            </v:group>
            <v:group style="position:absolute;left:1386;top:9396;width:1185;height:805" coordorigin="1386,9396" coordsize="1185,805">
              <v:shape style="position:absolute;left:1386;top:9396;width:1185;height:805" coordorigin="1386,9396" coordsize="1185,805" path="m1386,10201l2572,10201,2572,9396,1386,9396,1386,10201e" filled="t" fillcolor="#FFFF00" stroked="f">
                <v:path arrowok="t"/>
                <v:fill/>
              </v:shape>
            </v:group>
            <v:group style="position:absolute;left:1456;top:9396;width:1045;height:500" coordorigin="1456,9396" coordsize="1045,500">
              <v:shape style="position:absolute;left:1456;top:9396;width:1045;height:500" coordorigin="1456,9396" coordsize="1045,500" path="m1456,9896l2502,9896,2502,9396,1456,9396,1456,9896e" filled="t" fillcolor="#FFFF00" stroked="f">
                <v:path arrowok="t"/>
                <v:fill/>
              </v:shape>
            </v:group>
            <v:group style="position:absolute;left:2572;top:9396;width:1065;height:805" coordorigin="2572,9396" coordsize="1065,805">
              <v:shape style="position:absolute;left:2572;top:9396;width:1065;height:805" coordorigin="2572,9396" coordsize="1065,805" path="m2572,10201l3637,10201,3637,9396,2572,9396,2572,10201e" filled="t" fillcolor="#FFFF00" stroked="f">
                <v:path arrowok="t"/>
                <v:fill/>
              </v:shape>
            </v:group>
            <v:group style="position:absolute;left:2642;top:9396;width:925;height:500" coordorigin="2642,9396" coordsize="925,500">
              <v:shape style="position:absolute;left:2642;top:9396;width:925;height:500" coordorigin="2642,9396" coordsize="925,500" path="m2642,9896l3567,9896,3567,9396,2642,9396,2642,9896e" filled="t" fillcolor="#FFFF00" stroked="f">
                <v:path arrowok="t"/>
                <v:fill/>
              </v:shape>
            </v:group>
            <v:group style="position:absolute;left:3637;top:9396;width:740;height:805" coordorigin="3637,9396" coordsize="740,805">
              <v:shape style="position:absolute;left:3637;top:9396;width:740;height:805" coordorigin="3637,9396" coordsize="740,805" path="m3637,10201l4378,10201,4378,9396,3637,9396,3637,10201e" filled="t" fillcolor="#FFFF00" stroked="f">
                <v:path arrowok="t"/>
                <v:fill/>
              </v:shape>
            </v:group>
            <v:group style="position:absolute;left:3707;top:9396;width:600;height:510" coordorigin="3707,9396" coordsize="600,510">
              <v:shape style="position:absolute;left:3707;top:9396;width:600;height:510" coordorigin="3707,9396" coordsize="600,510" path="m3707,9906l4308,9906,4308,9396,3707,9396,3707,9906e" filled="t" fillcolor="#FFFF00" stroked="f">
                <v:path arrowok="t"/>
                <v:fill/>
              </v:shape>
            </v:group>
            <v:group style="position:absolute;left:1386;top:10201;width:1185;height:800" coordorigin="1386,10201" coordsize="1185,800">
              <v:shape style="position:absolute;left:1386;top:10201;width:1185;height:800" coordorigin="1386,10201" coordsize="1185,800" path="m1386,11001l2572,11001,2572,10201,1386,10201,1386,11001e" filled="t" fillcolor="#FFFF00" stroked="f">
                <v:path arrowok="t"/>
                <v:fill/>
              </v:shape>
            </v:group>
            <v:group style="position:absolute;left:1456;top:10201;width:1045;height:500" coordorigin="1456,10201" coordsize="1045,500">
              <v:shape style="position:absolute;left:1456;top:10201;width:1045;height:500" coordorigin="1456,10201" coordsize="1045,500" path="m1456,10701l2502,10701,2502,10201,1456,10201,1456,10701e" filled="t" fillcolor="#FFFF00" stroked="f">
                <v:path arrowok="t"/>
                <v:fill/>
              </v:shape>
            </v:group>
            <v:group style="position:absolute;left:2572;top:10201;width:1065;height:800" coordorigin="2572,10201" coordsize="1065,800">
              <v:shape style="position:absolute;left:2572;top:10201;width:1065;height:800" coordorigin="2572,10201" coordsize="1065,800" path="m2572,11001l3637,11001,3637,10201,2572,10201,2572,11001e" filled="t" fillcolor="#FFFF00" stroked="f">
                <v:path arrowok="t"/>
                <v:fill/>
              </v:shape>
            </v:group>
            <v:group style="position:absolute;left:2642;top:10201;width:925;height:500" coordorigin="2642,10201" coordsize="925,500">
              <v:shape style="position:absolute;left:2642;top:10201;width:925;height:500" coordorigin="2642,10201" coordsize="925,500" path="m2642,10701l3567,10701,3567,10201,2642,10201,2642,10701e" filled="t" fillcolor="#FFFF00" stroked="f">
                <v:path arrowok="t"/>
                <v:fill/>
              </v:shape>
            </v:group>
            <v:group style="position:absolute;left:3637;top:10201;width:740;height:800" coordorigin="3637,10201" coordsize="740,800">
              <v:shape style="position:absolute;left:3637;top:10201;width:740;height:800" coordorigin="3637,10201" coordsize="740,800" path="m3637,11001l4378,11001,4378,10201,3637,10201,3637,11001e" filled="t" fillcolor="#FFFF00" stroked="f">
                <v:path arrowok="t"/>
                <v:fill/>
              </v:shape>
            </v:group>
            <v:group style="position:absolute;left:3707;top:10201;width:600;height:505" coordorigin="3707,10201" coordsize="600,505">
              <v:shape style="position:absolute;left:3707;top:10201;width:600;height:505" coordorigin="3707,10201" coordsize="600,505" path="m3707,10706l4308,10706,4308,10201,3707,10201,3707,10706e" filled="t" fillcolor="#FFFF00" stroked="f">
                <v:path arrowok="t"/>
                <v:fill/>
              </v:shape>
            </v:group>
            <v:group style="position:absolute;left:1386;top:11001;width:1185;height:805" coordorigin="1386,11001" coordsize="1185,805">
              <v:shape style="position:absolute;left:1386;top:11001;width:1185;height:805" coordorigin="1386,11001" coordsize="1185,805" path="m1386,11806l2572,11806,2572,11001,1386,11001,1386,11806e" filled="t" fillcolor="#FFFF00" stroked="f">
                <v:path arrowok="t"/>
                <v:fill/>
              </v:shape>
            </v:group>
            <v:group style="position:absolute;left:1456;top:11001;width:1045;height:505" coordorigin="1456,11001" coordsize="1045,505">
              <v:shape style="position:absolute;left:1456;top:11001;width:1045;height:505" coordorigin="1456,11001" coordsize="1045,505" path="m1456,11506l2502,11506,2502,11001,1456,11001,1456,11506e" filled="t" fillcolor="#FFFF00" stroked="f">
                <v:path arrowok="t"/>
                <v:fill/>
              </v:shape>
            </v:group>
            <v:group style="position:absolute;left:2572;top:11001;width:1065;height:805" coordorigin="2572,11001" coordsize="1065,805">
              <v:shape style="position:absolute;left:2572;top:11001;width:1065;height:805" coordorigin="2572,11001" coordsize="1065,805" path="m2572,11806l3637,11806,3637,11001,2572,11001,2572,11806e" filled="t" fillcolor="#FFFF00" stroked="f">
                <v:path arrowok="t"/>
                <v:fill/>
              </v:shape>
            </v:group>
            <v:group style="position:absolute;left:2642;top:11001;width:925;height:505" coordorigin="2642,11001" coordsize="925,505">
              <v:shape style="position:absolute;left:2642;top:11001;width:925;height:505" coordorigin="2642,11001" coordsize="925,505" path="m2642,11506l3567,11506,3567,11001,2642,11001,2642,11506e" filled="t" fillcolor="#FFFF00" stroked="f">
                <v:path arrowok="t"/>
                <v:fill/>
              </v:shape>
            </v:group>
            <v:group style="position:absolute;left:3637;top:11001;width:740;height:805" coordorigin="3637,11001" coordsize="740,805">
              <v:shape style="position:absolute;left:3637;top:11001;width:740;height:805" coordorigin="3637,11001" coordsize="740,805" path="m3637,11806l4378,11806,4378,11001,3637,11001,3637,11806e" filled="t" fillcolor="#FFFF00" stroked="f">
                <v:path arrowok="t"/>
                <v:fill/>
              </v:shape>
            </v:group>
            <v:group style="position:absolute;left:3707;top:11001;width:600;height:510" coordorigin="3707,11001" coordsize="600,510">
              <v:shape style="position:absolute;left:3707;top:11001;width:600;height:510" coordorigin="3707,11001" coordsize="600,510" path="m3707,11511l4308,11511,4308,11001,3707,11001,3707,11511e" filled="t" fillcolor="#FFFF00" stroked="f">
                <v:path arrowok="t"/>
                <v:fill/>
              </v:shape>
            </v:group>
            <v:group style="position:absolute;left:2502;top:11806;width:70;height:505" coordorigin="2502,11806" coordsize="70,505">
              <v:shape style="position:absolute;left:2502;top:11806;width:70;height:505" coordorigin="2502,11806" coordsize="70,505" path="m2502,12311l2572,12311,2572,11806,2502,11806,2502,12311xe" filled="t" fillcolor="#FFFF00" stroked="f">
                <v:path arrowok="t"/>
                <v:fill/>
              </v:shape>
            </v:group>
            <v:group style="position:absolute;left:1386;top:11806;width:70;height:505" coordorigin="1386,11806" coordsize="70,505">
              <v:shape style="position:absolute;left:1386;top:11806;width:70;height:505" coordorigin="1386,11806" coordsize="70,505" path="m1386,12311l1456,12311,1456,11806,1386,11806,1386,12311xe" filled="t" fillcolor="#FFFF00" stroked="f">
                <v:path arrowok="t"/>
                <v:fill/>
              </v:shape>
            </v:group>
            <v:group style="position:absolute;left:1456;top:11806;width:1045;height:500" coordorigin="1456,11806" coordsize="1045,500">
              <v:shape style="position:absolute;left:1456;top:11806;width:1045;height:500" coordorigin="1456,11806" coordsize="1045,500" path="m1456,12306l2502,12306,2502,11806,1456,11806,1456,12306e" filled="t" fillcolor="#FFFF00" stroked="f">
                <v:path arrowok="t"/>
                <v:fill/>
              </v:shape>
            </v:group>
            <v:group style="position:absolute;left:3567;top:11806;width:70;height:505" coordorigin="3567,11806" coordsize="70,505">
              <v:shape style="position:absolute;left:3567;top:11806;width:70;height:505" coordorigin="3567,11806" coordsize="70,505" path="m3567,12311l3637,12311,3637,11806,3567,11806,3567,12311xe" filled="t" fillcolor="#FFFF00" stroked="f">
                <v:path arrowok="t"/>
                <v:fill/>
              </v:shape>
            </v:group>
            <v:group style="position:absolute;left:2572;top:11806;width:70;height:505" coordorigin="2572,11806" coordsize="70,505">
              <v:shape style="position:absolute;left:2572;top:11806;width:70;height:505" coordorigin="2572,11806" coordsize="70,505" path="m2572,12311l2642,12311,2642,11806,2572,11806,2572,12311xe" filled="t" fillcolor="#FFFF00" stroked="f">
                <v:path arrowok="t"/>
                <v:fill/>
              </v:shape>
            </v:group>
            <v:group style="position:absolute;left:2642;top:11806;width:925;height:500" coordorigin="2642,11806" coordsize="925,500">
              <v:shape style="position:absolute;left:2642;top:11806;width:925;height:500" coordorigin="2642,11806" coordsize="925,500" path="m2642,12306l3567,12306,3567,11806,2642,11806,2642,12306e" filled="t" fillcolor="#FFFF00" stroked="f">
                <v:path arrowok="t"/>
                <v:fill/>
              </v:shape>
            </v:group>
            <v:group style="position:absolute;left:4308;top:11806;width:70;height:505" coordorigin="4308,11806" coordsize="70,505">
              <v:shape style="position:absolute;left:4308;top:11806;width:70;height:505" coordorigin="4308,11806" coordsize="70,505" path="m4308,12311l4378,12311,4378,11806,4308,11806,4308,12311xe" filled="t" fillcolor="#FFFF00" stroked="f">
                <v:path arrowok="t"/>
                <v:fill/>
              </v:shape>
            </v:group>
            <v:group style="position:absolute;left:3637;top:11806;width:70;height:505" coordorigin="3637,11806" coordsize="70,505">
              <v:shape style="position:absolute;left:3637;top:11806;width:70;height:505" coordorigin="3637,11806" coordsize="70,505" path="m3637,12311l3707,12311,3707,11806,3637,11806,3637,12311xe" filled="t" fillcolor="#FFFF00" stroked="f">
                <v:path arrowok="t"/>
                <v:fill/>
              </v:shape>
            </v:group>
            <v:group style="position:absolute;left:3707;top:11806;width:600;height:505" coordorigin="3707,11806" coordsize="600,505">
              <v:shape style="position:absolute;left:3707;top:11806;width:600;height:505" coordorigin="3707,11806" coordsize="600,505" path="m3707,12311l4308,12311,4308,11806,3707,11806,3707,12311e" filled="t" fillcolor="#FFFF00" stroked="f">
                <v:path arrowok="t"/>
                <v:fill/>
              </v:shape>
            </v:group>
            <v:group style="position:absolute;left:2502;top:12311;width:70;height:510" coordorigin="2502,12311" coordsize="70,510">
              <v:shape style="position:absolute;left:2502;top:12311;width:70;height:510" coordorigin="2502,12311" coordsize="70,510" path="m2502,12822l2572,12822,2572,12311,2502,12311,2502,12822xe" filled="t" fillcolor="#FFFF00" stroked="f">
                <v:path arrowok="t"/>
                <v:fill/>
              </v:shape>
            </v:group>
            <v:group style="position:absolute;left:1386;top:12311;width:70;height:510" coordorigin="1386,12311" coordsize="70,510">
              <v:shape style="position:absolute;left:1386;top:12311;width:70;height:510" coordorigin="1386,12311" coordsize="70,510" path="m1386,12822l1456,12822,1456,12311,1386,12311,1386,12822xe" filled="t" fillcolor="#FFFF00" stroked="f">
                <v:path arrowok="t"/>
                <v:fill/>
              </v:shape>
            </v:group>
            <v:group style="position:absolute;left:1456;top:12311;width:1045;height:505" coordorigin="1456,12311" coordsize="1045,505">
              <v:shape style="position:absolute;left:1456;top:12311;width:1045;height:505" coordorigin="1456,12311" coordsize="1045,505" path="m1456,12817l2502,12817,2502,12311,1456,12311,1456,12817e" filled="t" fillcolor="#FFFF00" stroked="f">
                <v:path arrowok="t"/>
                <v:fill/>
              </v:shape>
            </v:group>
            <v:group style="position:absolute;left:3567;top:12311;width:70;height:510" coordorigin="3567,12311" coordsize="70,510">
              <v:shape style="position:absolute;left:3567;top:12311;width:70;height:510" coordorigin="3567,12311" coordsize="70,510" path="m3567,12822l3637,12822,3637,12311,3567,12311,3567,12822xe" filled="t" fillcolor="#FFFF00" stroked="f">
                <v:path arrowok="t"/>
                <v:fill/>
              </v:shape>
            </v:group>
            <v:group style="position:absolute;left:2572;top:12311;width:70;height:510" coordorigin="2572,12311" coordsize="70,510">
              <v:shape style="position:absolute;left:2572;top:12311;width:70;height:510" coordorigin="2572,12311" coordsize="70,510" path="m2572,12822l2642,12822,2642,12311,2572,12311,2572,12822xe" filled="t" fillcolor="#FFFF00" stroked="f">
                <v:path arrowok="t"/>
                <v:fill/>
              </v:shape>
            </v:group>
            <v:group style="position:absolute;left:2642;top:12311;width:925;height:505" coordorigin="2642,12311" coordsize="925,505">
              <v:shape style="position:absolute;left:2642;top:12311;width:925;height:505" coordorigin="2642,12311" coordsize="925,505" path="m2642,12817l3567,12817,3567,12311,2642,12311,2642,12817e" filled="t" fillcolor="#FFFF00" stroked="f">
                <v:path arrowok="t"/>
                <v:fill/>
              </v:shape>
            </v:group>
            <v:group style="position:absolute;left:4308;top:12311;width:70;height:510" coordorigin="4308,12311" coordsize="70,510">
              <v:shape style="position:absolute;left:4308;top:12311;width:70;height:510" coordorigin="4308,12311" coordsize="70,510" path="m4308,12822l4378,12822,4378,12311,4308,12311,4308,12822xe" filled="t" fillcolor="#FFFF00" stroked="f">
                <v:path arrowok="t"/>
                <v:fill/>
              </v:shape>
            </v:group>
            <v:group style="position:absolute;left:3637;top:12311;width:70;height:510" coordorigin="3637,12311" coordsize="70,510">
              <v:shape style="position:absolute;left:3637;top:12311;width:70;height:510" coordorigin="3637,12311" coordsize="70,510" path="m3637,12822l3707,12822,3707,12311,3637,12311,3637,12822xe" filled="t" fillcolor="#FFFF00" stroked="f">
                <v:path arrowok="t"/>
                <v:fill/>
              </v:shape>
            </v:group>
            <v:group style="position:absolute;left:3707;top:12311;width:600;height:510" coordorigin="3707,12311" coordsize="600,510">
              <v:shape style="position:absolute;left:3707;top:12311;width:600;height:510" coordorigin="3707,12311" coordsize="600,510" path="m3707,12822l4308,12822,4308,12311,3707,12311,3707,12822e" filled="t" fillcolor="#FFFF00" stroked="f">
                <v:path arrowok="t"/>
                <v:fill/>
              </v:shape>
            </v:group>
            <v:group style="position:absolute;left:2502;top:12821;width:70;height:505" coordorigin="2502,12821" coordsize="70,505">
              <v:shape style="position:absolute;left:2502;top:12821;width:70;height:505" coordorigin="2502,12821" coordsize="70,505" path="m2502,13326l2572,13326,2572,12821,2502,12821,2502,13326xe" filled="t" fillcolor="#FFFF00" stroked="f">
                <v:path arrowok="t"/>
                <v:fill/>
              </v:shape>
            </v:group>
            <v:group style="position:absolute;left:1386;top:12821;width:70;height:505" coordorigin="1386,12821" coordsize="70,505">
              <v:shape style="position:absolute;left:1386;top:12821;width:70;height:505" coordorigin="1386,12821" coordsize="70,505" path="m1386,13326l1456,13326,1456,12821,1386,12821,1386,13326xe" filled="t" fillcolor="#FFFF00" stroked="f">
                <v:path arrowok="t"/>
                <v:fill/>
              </v:shape>
            </v:group>
            <v:group style="position:absolute;left:1456;top:12821;width:1045;height:500" coordorigin="1456,12821" coordsize="1045,500">
              <v:shape style="position:absolute;left:1456;top:12821;width:1045;height:500" coordorigin="1456,12821" coordsize="1045,500" path="m1456,13321l2502,13321,2502,12821,1456,12821,1456,13321e" filled="t" fillcolor="#FFFF00" stroked="f">
                <v:path arrowok="t"/>
                <v:fill/>
              </v:shape>
            </v:group>
            <v:group style="position:absolute;left:3567;top:12821;width:70;height:505" coordorigin="3567,12821" coordsize="70,505">
              <v:shape style="position:absolute;left:3567;top:12821;width:70;height:505" coordorigin="3567,12821" coordsize="70,505" path="m3567,13326l3637,13326,3637,12821,3567,12821,3567,13326xe" filled="t" fillcolor="#FFFF00" stroked="f">
                <v:path arrowok="t"/>
                <v:fill/>
              </v:shape>
            </v:group>
            <v:group style="position:absolute;left:2572;top:12821;width:70;height:505" coordorigin="2572,12821" coordsize="70,505">
              <v:shape style="position:absolute;left:2572;top:12821;width:70;height:505" coordorigin="2572,12821" coordsize="70,505" path="m2572,13326l2642,13326,2642,12821,2572,12821,2572,13326xe" filled="t" fillcolor="#FFFF00" stroked="f">
                <v:path arrowok="t"/>
                <v:fill/>
              </v:shape>
            </v:group>
            <v:group style="position:absolute;left:2642;top:12821;width:925;height:500" coordorigin="2642,12821" coordsize="925,500">
              <v:shape style="position:absolute;left:2642;top:12821;width:925;height:500" coordorigin="2642,12821" coordsize="925,500" path="m2642,13321l3567,13321,3567,12821,2642,12821,2642,13321e" filled="t" fillcolor="#FFFF00" stroked="f">
                <v:path arrowok="t"/>
                <v:fill/>
              </v:shape>
            </v:group>
            <v:group style="position:absolute;left:4308;top:12821;width:70;height:505" coordorigin="4308,12821" coordsize="70,505">
              <v:shape style="position:absolute;left:4308;top:12821;width:70;height:505" coordorigin="4308,12821" coordsize="70,505" path="m4308,13326l4378,13326,4378,12821,4308,12821,4308,13326xe" filled="t" fillcolor="#FFFF00" stroked="f">
                <v:path arrowok="t"/>
                <v:fill/>
              </v:shape>
            </v:group>
            <v:group style="position:absolute;left:3637;top:12821;width:70;height:505" coordorigin="3637,12821" coordsize="70,505">
              <v:shape style="position:absolute;left:3637;top:12821;width:70;height:505" coordorigin="3637,12821" coordsize="70,505" path="m3637,13326l3707,13326,3707,12821,3637,12821,3637,13326xe" filled="t" fillcolor="#FFFF00" stroked="f">
                <v:path arrowok="t"/>
                <v:fill/>
              </v:shape>
            </v:group>
            <v:group style="position:absolute;left:3707;top:12821;width:600;height:505" coordorigin="3707,12821" coordsize="600,505">
              <v:shape style="position:absolute;left:3707;top:12821;width:600;height:505" coordorigin="3707,12821" coordsize="600,505" path="m3707,13326l4308,13326,4308,12821,3707,12821,3707,13326e" filled="t" fillcolor="#FFFF00" stroked="f">
                <v:path arrowok="t"/>
                <v:fill/>
              </v:shape>
            </v:group>
            <w10:wrap type="none"/>
          </v:group>
        </w:pic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8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" w:after="0" w:line="300" w:lineRule="exact"/>
        <w:ind w:left="3107" w:right="53" w:firstLine="-2991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s)</w:t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3" w:after="0" w:line="261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all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  <w:position w:val="-1"/>
        </w:rPr>
        <w:t>-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ba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" w:after="0" w:line="300" w:lineRule="exact"/>
        <w:ind w:left="3107" w:right="53" w:firstLine="-2991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94" w:lineRule="exact"/>
        <w:ind w:left="3107" w:right="54" w:firstLine="-2991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s)</w:t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3" w:after="0" w:line="261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or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or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or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or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or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sal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9" w:after="0" w:line="294" w:lineRule="exact"/>
        <w:ind w:left="3107" w:right="57" w:firstLine="-2991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6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at,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94" w:lineRule="exact"/>
        <w:ind w:left="3107" w:right="58" w:firstLine="-2991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abbi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)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als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3" w:after="0" w:line="261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0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or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8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7" w:after="0" w:line="296" w:lineRule="exact"/>
        <w:ind w:left="3107" w:right="56" w:firstLine="-2991"/>
        <w:jc w:val="left"/>
        <w:tabs>
          <w:tab w:pos="1300" w:val="left"/>
          <w:tab w:pos="2360" w:val="left"/>
          <w:tab w:pos="3100" w:val="left"/>
          <w:tab w:pos="3980" w:val="left"/>
          <w:tab w:pos="5920" w:val="left"/>
          <w:tab w:pos="6440" w:val="left"/>
          <w:tab w:pos="778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</w:t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sh)</w:t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94" w:lineRule="exact"/>
        <w:ind w:left="3107" w:right="56" w:firstLine="-2991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)</w:t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94" w:lineRule="exact"/>
        <w:ind w:left="3107" w:right="46" w:firstLine="-2991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sal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300" w:lineRule="exact"/>
        <w:ind w:left="3107" w:right="59" w:firstLine="-2991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3" w:after="0" w:line="261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-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k,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40" w:lineRule="auto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jc w:val="left"/>
        <w:spacing w:after="0"/>
        <w:sectPr>
          <w:pgSz w:w="11920" w:h="16840"/>
          <w:pgMar w:top="1340" w:bottom="280" w:left="1340" w:right="1300"/>
        </w:sectPr>
      </w:pPr>
      <w:rPr/>
    </w:p>
    <w:p>
      <w:pPr>
        <w:spacing w:before="8" w:after="0" w:line="90" w:lineRule="exact"/>
        <w:jc w:val="left"/>
        <w:rPr>
          <w:sz w:val="9"/>
          <w:szCs w:val="9"/>
        </w:rPr>
      </w:pPr>
      <w:rPr/>
      <w:r>
        <w:rPr/>
        <w:pict>
          <v:shape style="position:absolute;margin-left:68.81768pt;margin-top:70.270737pt;width:150.56037pt;height:693.85428pt;mso-position-horizontal-relative:page;mso-position-vertical-relative:page;z-index:-10052" type="#_x0000_t75">
            <v:imagedata r:id="rId17" o:title=""/>
          </v:shape>
        </w:pict>
      </w:r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6.353598" w:type="dxa"/>
      </w:tblPr>
      <w:tblGrid/>
      <w:tr>
        <w:trPr>
          <w:trHeight w:val="701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9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  <w:position w:val="-1"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  <w:position w:val="-1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</w:p>
          <w:p>
            <w:pPr>
              <w:spacing w:before="35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soy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sau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5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</w:p>
        </w:tc>
      </w:tr>
      <w:tr>
        <w:trPr>
          <w:trHeight w:val="805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4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k)</w:t>
            </w:r>
          </w:p>
        </w:tc>
      </w:tr>
      <w:tr>
        <w:trPr>
          <w:trHeight w:val="505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Eggs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8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4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7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6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ats</w:t>
            </w:r>
          </w:p>
        </w:tc>
      </w:tr>
      <w:tr>
        <w:trPr>
          <w:trHeight w:val="465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</w:tbl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4" w:after="0" w:line="300" w:lineRule="exact"/>
        <w:ind w:left="3167" w:right="96" w:firstLine="-2991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5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oils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8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anas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6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7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8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6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9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sir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afy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sta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8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bs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abba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6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6" w:lineRule="auto"/>
        <w:ind w:left="3167" w:right="94" w:firstLine="-2991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tab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jc w:val="left"/>
        <w:spacing w:after="0"/>
        <w:sectPr>
          <w:pgSz w:w="11920" w:h="16840"/>
          <w:pgMar w:top="1300" w:bottom="280" w:left="1280" w:right="1260"/>
        </w:sectPr>
      </w:pPr>
      <w:rPr/>
    </w:p>
    <w:p>
      <w:pPr>
        <w:spacing w:before="8" w:after="0" w:line="90" w:lineRule="exact"/>
        <w:jc w:val="left"/>
        <w:rPr>
          <w:sz w:val="9"/>
          <w:szCs w:val="9"/>
        </w:rPr>
      </w:pPr>
      <w:rPr/>
      <w:r>
        <w:rPr/>
        <w:pict>
          <v:shape style="position:absolute;margin-left:68.81768pt;margin-top:70.270737pt;width:150.56037pt;height:694.10424pt;mso-position-horizontal-relative:page;mso-position-vertical-relative:page;z-index:-10051" type="#_x0000_t75">
            <v:imagedata r:id="rId18" o:title=""/>
          </v:shape>
        </w:pict>
      </w:r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6.353598" w:type="dxa"/>
      </w:tblPr>
      <w:tblGrid/>
      <w:tr>
        <w:trPr>
          <w:trHeight w:val="300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9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  <w:position w:val="-1"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  <w:position w:val="-1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559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</w:p>
        </w:tc>
        <w:tc>
          <w:tcPr>
            <w:tcW w:w="56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88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</w:p>
        </w:tc>
      </w:tr>
      <w:tr>
        <w:trPr>
          <w:trHeight w:val="905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559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z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  <w:position w:val="-1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pt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  <w:position w:val="-1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potat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ba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)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tato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  <w:tc>
          <w:tcPr>
            <w:tcW w:w="56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</w:tr>
      <w:tr>
        <w:trPr>
          <w:trHeight w:val="465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8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4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559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  <w:tc>
          <w:tcPr>
            <w:tcW w:w="56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</w:tr>
    </w:tbl>
    <w:p>
      <w:pPr>
        <w:spacing w:before="6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9" w:after="0" w:line="294" w:lineRule="exact"/>
        <w:ind w:left="3167" w:right="99" w:firstLine="-2991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ala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j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y</w:t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Ch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6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spi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ast,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8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5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ba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k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Co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bal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8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z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8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3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j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ps,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8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ks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4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b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J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2" w:lineRule="auto"/>
        <w:ind w:left="3167" w:right="93" w:firstLine="-2991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993300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1"/>
          <w:w w:val="100"/>
          <w:b/>
          <w:bCs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2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2"/>
          <w:w w:val="100"/>
          <w:b/>
          <w:bCs/>
        </w:rPr>
        <w:t>3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-3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sta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son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</w:p>
    <w:p>
      <w:pPr>
        <w:spacing w:before="6" w:after="0" w:line="262" w:lineRule="exact"/>
        <w:ind w:left="3131" w:right="5554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week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993300"/>
          <w:spacing w:val="-1"/>
          <w:w w:val="100"/>
          <w:b/>
          <w:bCs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1"/>
          <w:w w:val="100"/>
          <w:b/>
          <w:bCs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2"/>
          <w:w w:val="100"/>
          <w:b/>
          <w:bCs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2"/>
          <w:w w:val="100"/>
          <w:b/>
          <w:bCs/>
          <w:position w:val="-1"/>
        </w:rPr>
        <w:t>3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-3"/>
          <w:w w:val="100"/>
          <w:b/>
          <w:bCs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0"/>
          <w:w w:val="100"/>
          <w:b/>
          <w:bCs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xp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s: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q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1" w:lineRule="exact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  <w:position w:val="-1"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  <w:position w:val="-1"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40" w:lineRule="auto"/>
        <w:ind w:left="176" w:right="-20"/>
        <w:jc w:val="left"/>
        <w:tabs>
          <w:tab w:pos="1360" w:val="left"/>
          <w:tab w:pos="2420" w:val="left"/>
          <w:tab w:pos="31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2"/>
          <w:w w:val="100"/>
          <w:b/>
          <w:bCs/>
        </w:rPr>
        <w:t>A0</w:t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339966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ba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</w:r>
    </w:p>
    <w:p>
      <w:pPr>
        <w:jc w:val="left"/>
        <w:spacing w:after="0"/>
        <w:sectPr>
          <w:pgSz w:w="11920" w:h="16840"/>
          <w:pgMar w:top="1300" w:bottom="280" w:left="1280" w:right="1260"/>
        </w:sectPr>
      </w:pPr>
      <w:rPr/>
    </w:p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/>
        <w:pict>
          <v:shape style="position:absolute;margin-left:68.81768pt;margin-top:70.270782pt;width:147.553648pt;height:683.1825pt;mso-position-horizontal-relative:page;mso-position-vertical-relative:page;z-index:-10050" type="#_x0000_t75">
            <v:imagedata r:id="rId19" o:title=""/>
          </v:shape>
        </w:pict>
      </w:r>
      <w:r>
        <w:rPr>
          <w:sz w:val="11"/>
          <w:szCs w:val="11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26.353598" w:type="dxa"/>
      </w:tblPr>
      <w:tblGrid/>
      <w:tr>
        <w:trPr>
          <w:trHeight w:val="1918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5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506" w:lineRule="exact"/>
              <w:ind w:left="70" w:right="165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5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506" w:lineRule="exact"/>
              <w:ind w:left="214" w:right="280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4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ks</w:t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7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6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7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</w:p>
        </w:tc>
      </w:tr>
      <w:tr>
        <w:trPr>
          <w:trHeight w:val="507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6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Hort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61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4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2"/>
                <w:w w:val="100"/>
                <w:b/>
                <w:bCs/>
              </w:rPr>
              <w:t>A0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339966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als</w:t>
            </w:r>
          </w:p>
        </w:tc>
      </w:tr>
      <w:tr>
        <w:trPr>
          <w:trHeight w:val="4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0" w:after="0" w:line="266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+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abl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61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</w:p>
        </w:tc>
      </w:tr>
      <w:tr>
        <w:trPr>
          <w:trHeight w:val="51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0" w:after="0" w:line="269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  <w:position w:val="-1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  <w:position w:val="-1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  <w:position w:val="-1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  <w:position w:val="-1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  <w:position w:val="-1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0" w:after="0" w:line="269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  <w:position w:val="-1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  <w:position w:val="-1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</w:p>
        </w:tc>
      </w:tr>
      <w:tr>
        <w:trPr>
          <w:trHeight w:val="4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0" w:after="0" w:line="269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  <w:position w:val="-1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  <w:position w:val="-1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  <w:position w:val="-1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  <w:position w:val="-1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  <w:position w:val="-1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0" w:after="0" w:line="269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  <w:position w:val="-1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  <w:position w:val="-1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pane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7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6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6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1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96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C0C0C0"/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C0C0C0"/>
          </w:tcPr>
          <w:p>
            <w:pPr>
              <w:spacing w:before="0" w:after="0" w:line="264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C0C0C0"/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aj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909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C0C0C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C0C0C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C0C0C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20"/>
              <w:jc w:val="left"/>
              <w:tabs>
                <w:tab w:pos="860" w:val="left"/>
                <w:tab w:pos="2540" w:val="left"/>
                <w:tab w:pos="3180" w:val="left"/>
                <w:tab w:pos="4560" w:val="left"/>
                <w:tab w:pos="5260" w:val="left"/>
                <w:tab w:pos="57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aj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396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0" w:after="0" w:line="263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0" w:after="0" w:line="263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0" w:after="0" w:line="263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3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607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80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0000"/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0000"/>
          </w:tcPr>
          <w:p>
            <w:pPr>
              <w:spacing w:before="0" w:after="0" w:line="264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0000"/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6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0" w:after="0" w:line="263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0" w:after="0" w:line="263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0" w:after="0" w:line="263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</w:r>
          </w:p>
        </w:tc>
        <w:tc>
          <w:tcPr>
            <w:tcW w:w="615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3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</w:p>
          <w:p>
            <w:pPr>
              <w:spacing w:before="35" w:after="0" w:line="240" w:lineRule="auto"/>
              <w:ind w:left="70" w:right="-20"/>
              <w:jc w:val="left"/>
              <w:tabs>
                <w:tab w:pos="1900" w:val="left"/>
                <w:tab w:pos="2820" w:val="left"/>
                <w:tab w:pos="3940" w:val="left"/>
                <w:tab w:pos="514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lon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</w:tbl>
    <w:p>
      <w:pPr>
        <w:jc w:val="left"/>
        <w:spacing w:after="0"/>
        <w:sectPr>
          <w:pgSz w:w="11920" w:h="16840"/>
          <w:pgMar w:top="1280" w:bottom="280" w:left="1260" w:right="1260"/>
        </w:sectPr>
      </w:pPr>
      <w:rPr/>
    </w:p>
    <w:p>
      <w:pPr>
        <w:spacing w:before="8" w:after="0" w:line="90" w:lineRule="exact"/>
        <w:jc w:val="left"/>
        <w:rPr>
          <w:sz w:val="9"/>
          <w:szCs w:val="9"/>
        </w:rPr>
      </w:pPr>
      <w:rPr/>
      <w:r>
        <w:rPr/>
        <w:pict>
          <v:group style="position:absolute;margin-left:68.81768pt;margin-top:727.6297pt;width:150.56037pt;height:41.244730pt;mso-position-horizontal-relative:page;mso-position-vertical-relative:page;z-index:-10049" coordorigin="1376,14553" coordsize="3011,825">
            <v:group style="position:absolute;left:1386;top:14563;width:1185;height:805" coordorigin="1386,14563" coordsize="1185,805">
              <v:shape style="position:absolute;left:1386;top:14563;width:1185;height:805" coordorigin="1386,14563" coordsize="1185,805" path="m1386,15367l2572,15367,2572,14563,1386,14563,1386,15367e" filled="t" fillcolor="#C0C0C0" stroked="f">
                <v:path arrowok="t"/>
                <v:fill/>
              </v:shape>
            </v:group>
            <v:group style="position:absolute;left:2572;top:14563;width:1065;height:805" coordorigin="2572,14563" coordsize="1065,805">
              <v:shape style="position:absolute;left:2572;top:14563;width:1065;height:805" coordorigin="2572,14563" coordsize="1065,805" path="m2572,15367l3637,15367,3637,14563,2572,14563,2572,15367e" filled="t" fillcolor="#C0C0C0" stroked="f">
                <v:path arrowok="t"/>
                <v:fill/>
              </v:shape>
            </v:group>
            <v:group style="position:absolute;left:3637;top:14563;width:740;height:805" coordorigin="3637,14563" coordsize="740,805">
              <v:shape style="position:absolute;left:3637;top:14563;width:740;height:805" coordorigin="3637,14563" coordsize="740,805" path="m3637,15367l4378,15367,4378,14563,3637,14563,3637,15367e" filled="t" fillcolor="#C0C0C0" stroked="f">
                <v:path arrowok="t"/>
                <v:fill/>
              </v:shape>
            </v:group>
            <w10:wrap type="none"/>
          </v:group>
        </w:pict>
      </w:r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6.353598" w:type="dxa"/>
      </w:tblPr>
      <w:tblGrid/>
      <w:tr>
        <w:trPr>
          <w:trHeight w:val="801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9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9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9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of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/>
            <w:rPr/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/>
            <w:rPr/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/>
            <w:rPr/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  <w:position w:val="-1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  <w:position w:val="-1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  <w:position w:val="-1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s)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</w:tc>
      </w:tr>
      <w:tr>
        <w:trPr>
          <w:trHeight w:val="909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00CCFF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19"/>
              <w:jc w:val="left"/>
              <w:tabs>
                <w:tab w:pos="1500" w:val="left"/>
                <w:tab w:pos="2880" w:val="left"/>
                <w:tab w:pos="4100" w:val="left"/>
                <w:tab w:pos="52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+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ts)</w:t>
            </w:r>
          </w:p>
        </w:tc>
      </w:tr>
      <w:tr>
        <w:trPr>
          <w:trHeight w:val="696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6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</w:p>
          <w:p>
            <w:pPr>
              <w:spacing w:before="3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tabs>
                <w:tab w:pos="1260" w:val="left"/>
                <w:tab w:pos="2300" w:val="left"/>
                <w:tab w:pos="2800" w:val="left"/>
                <w:tab w:pos="3400" w:val="left"/>
                <w:tab w:pos="4060" w:val="left"/>
                <w:tab w:pos="49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by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35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of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s)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spo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7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6" w:lineRule="auto"/>
              <w:ind w:left="70" w:right="-17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8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z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18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8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13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s)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</w:p>
        </w:tc>
      </w:tr>
      <w:tr>
        <w:trPr>
          <w:trHeight w:val="8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15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13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7" w:lineRule="auto"/>
              <w:ind w:left="70" w:right="-7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1568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6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  <w:p>
            <w:pPr>
              <w:spacing w:before="1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  <w:p>
            <w:pPr>
              <w:spacing w:before="1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1" w:lineRule="auto"/>
              <w:ind w:left="70" w:right="-13"/>
              <w:jc w:val="left"/>
              <w:tabs>
                <w:tab w:pos="1980" w:val="left"/>
                <w:tab w:pos="37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</w:tbl>
    <w:p>
      <w:pPr>
        <w:jc w:val="left"/>
        <w:spacing w:after="0"/>
        <w:sectPr>
          <w:pgSz w:w="11920" w:h="16840"/>
          <w:pgMar w:top="1300" w:bottom="280" w:left="1280" w:right="1260"/>
        </w:sectPr>
      </w:pPr>
      <w:rPr/>
    </w:p>
    <w:p>
      <w:pPr>
        <w:spacing w:before="8" w:after="0" w:line="90" w:lineRule="exact"/>
        <w:jc w:val="left"/>
        <w:rPr>
          <w:sz w:val="9"/>
          <w:szCs w:val="9"/>
        </w:rPr>
      </w:pPr>
      <w:rPr/>
      <w:r>
        <w:rPr/>
        <w:pict>
          <v:group style="position:absolute;margin-left:68.81768pt;margin-top:732.629028pt;width:150.56037pt;height:25.99673pt;mso-position-horizontal-relative:page;mso-position-vertical-relative:page;z-index:-10048" coordorigin="1376,14653" coordsize="3011,520">
            <v:group style="position:absolute;left:2502;top:14663;width:70;height:500" coordorigin="2502,14663" coordsize="70,500">
              <v:shape style="position:absolute;left:2502;top:14663;width:70;height:500" coordorigin="2502,14663" coordsize="70,500" path="m2502,15163l2572,15163,2572,14663,2502,14663,2502,15163xe" filled="t" fillcolor="#33CCCC" stroked="f">
                <v:path arrowok="t"/>
                <v:fill/>
              </v:shape>
            </v:group>
            <v:group style="position:absolute;left:1386;top:14663;width:70;height:500" coordorigin="1386,14663" coordsize="70,500">
              <v:shape style="position:absolute;left:1386;top:14663;width:70;height:500" coordorigin="1386,14663" coordsize="70,500" path="m1386,15163l1456,15163,1456,14663,1386,14663,1386,15163xe" filled="t" fillcolor="#33CCCC" stroked="f">
                <v:path arrowok="t"/>
                <v:fill/>
              </v:shape>
            </v:group>
            <v:group style="position:absolute;left:1456;top:14663;width:1045;height:500" coordorigin="1456,14663" coordsize="1045,500">
              <v:shape style="position:absolute;left:1456;top:14663;width:1045;height:500" coordorigin="1456,14663" coordsize="1045,500" path="m1456,15163l2502,15163,2502,14663,1456,14663,1456,15163e" filled="t" fillcolor="#33CCCC" stroked="f">
                <v:path arrowok="t"/>
                <v:fill/>
              </v:shape>
            </v:group>
            <v:group style="position:absolute;left:2572;top:14663;width:70;height:500" coordorigin="2572,14663" coordsize="70,500">
              <v:shape style="position:absolute;left:2572;top:14663;width:70;height:500" coordorigin="2572,14663" coordsize="70,500" path="m2572,15163l2642,15163,2642,14663,2572,14663,2572,15163xe" filled="t" fillcolor="#33CCCC" stroked="f">
                <v:path arrowok="t"/>
                <v:fill/>
              </v:shape>
            </v:group>
            <v:group style="position:absolute;left:3567;top:14663;width:70;height:500" coordorigin="3567,14663" coordsize="70,500">
              <v:shape style="position:absolute;left:3567;top:14663;width:70;height:500" coordorigin="3567,14663" coordsize="70,500" path="m3567,15163l3637,15163,3637,14663,3567,14663,3567,15163xe" filled="t" fillcolor="#33CCCC" stroked="f">
                <v:path arrowok="t"/>
                <v:fill/>
              </v:shape>
            </v:group>
            <v:group style="position:absolute;left:2642;top:14663;width:925;height:500" coordorigin="2642,14663" coordsize="925,500">
              <v:shape style="position:absolute;left:2642;top:14663;width:925;height:500" coordorigin="2642,14663" coordsize="925,500" path="m2642,15163l3567,15163,3567,14663,2642,14663,2642,15163e" filled="t" fillcolor="#33CCCC" stroked="f">
                <v:path arrowok="t"/>
                <v:fill/>
              </v:shape>
            </v:group>
            <v:group style="position:absolute;left:3637;top:14663;width:70;height:500" coordorigin="3637,14663" coordsize="70,500">
              <v:shape style="position:absolute;left:3637;top:14663;width:70;height:500" coordorigin="3637,14663" coordsize="70,500" path="m3637,15163l3707,15163,3707,14663,3637,14663,3637,15163xe" filled="t" fillcolor="#33CCCC" stroked="f">
                <v:path arrowok="t"/>
                <v:fill/>
              </v:shape>
            </v:group>
            <v:group style="position:absolute;left:4308;top:14663;width:70;height:500" coordorigin="4308,14663" coordsize="70,500">
              <v:shape style="position:absolute;left:4308;top:14663;width:70;height:500" coordorigin="4308,14663" coordsize="70,500" path="m4308,15163l4378,15163,4378,14663,4308,14663,4308,15163xe" filled="t" fillcolor="#33CCCC" stroked="f">
                <v:path arrowok="t"/>
                <v:fill/>
              </v:shape>
            </v:group>
            <v:group style="position:absolute;left:3707;top:14663;width:600;height:500" coordorigin="3707,14663" coordsize="600,500">
              <v:shape style="position:absolute;left:3707;top:14663;width:600;height:500" coordorigin="3707,14663" coordsize="600,500" path="m3707,15163l4308,15163,4308,14663,3707,14663,3707,15163e" filled="t" fillcolor="#33CCCC" stroked="f">
                <v:path arrowok="t"/>
                <v:fill/>
              </v:shape>
            </v:group>
            <w10:wrap type="none"/>
          </v:group>
        </w:pict>
      </w:r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6.353598" w:type="dxa"/>
      </w:tblPr>
      <w:tblGrid/>
      <w:tr>
        <w:trPr>
          <w:trHeight w:val="5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C0C0C0"/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C0C0C0"/>
          </w:tcPr>
          <w:p>
            <w:pPr>
              <w:spacing w:before="0" w:after="0" w:line="264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C0C0C0"/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Host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396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tal</w:t>
            </w:r>
          </w:p>
        </w:tc>
      </w:tr>
      <w:tr>
        <w:trPr>
          <w:trHeight w:val="8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8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19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7" w:lineRule="auto"/>
              <w:ind w:left="70" w:right="-15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or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t)</w:t>
            </w:r>
          </w:p>
        </w:tc>
      </w:tr>
      <w:tr>
        <w:trPr>
          <w:trHeight w:val="8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6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19"/>
              <w:jc w:val="left"/>
              <w:tabs>
                <w:tab w:pos="880" w:val="left"/>
                <w:tab w:pos="1920" w:val="left"/>
                <w:tab w:pos="3200" w:val="left"/>
                <w:tab w:pos="3740" w:val="left"/>
                <w:tab w:pos="4740" w:val="left"/>
                <w:tab w:pos="52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appl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13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appl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4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abor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13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abor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spi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Hosp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8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19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126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0"/>
                <w:w w:val="100"/>
                <w:b/>
                <w:bCs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  <w:p>
            <w:pPr>
              <w:spacing w:before="1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  <w:p>
            <w:pPr>
              <w:spacing w:before="6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6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19"/>
              <w:jc w:val="left"/>
              <w:tabs>
                <w:tab w:pos="900" w:val="left"/>
                <w:tab w:pos="1820" w:val="left"/>
                <w:tab w:pos="3120" w:val="left"/>
                <w:tab w:pos="3700" w:val="left"/>
                <w:tab w:pos="4720" w:val="left"/>
                <w:tab w:pos="52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  <w:p>
            <w:pPr>
              <w:spacing w:before="6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tabs>
                <w:tab w:pos="1380" w:val="left"/>
                <w:tab w:pos="3600" w:val="left"/>
                <w:tab w:pos="51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</w:tbl>
    <w:p>
      <w:pPr>
        <w:jc w:val="left"/>
        <w:spacing w:after="0"/>
        <w:sectPr>
          <w:pgSz w:w="11920" w:h="16840"/>
          <w:pgMar w:top="1300" w:bottom="280" w:left="1280" w:right="1260"/>
        </w:sectPr>
      </w:pPr>
      <w:rPr/>
    </w:p>
    <w:p>
      <w:pPr>
        <w:spacing w:before="51" w:after="0" w:line="262" w:lineRule="exact"/>
        <w:ind w:left="3107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/>
        <w:pict>
          <v:group style="position:absolute;margin-left:68.81768pt;margin-top:2.360636pt;width:150.56037pt;height:678.60623pt;mso-position-horizontal-relative:page;mso-position-vertical-relative:paragraph;z-index:-10047" coordorigin="1376,47" coordsize="3011,13572">
            <v:group style="position:absolute;left:1386;top:57;width:1185;height:505" coordorigin="1386,57" coordsize="1185,505">
              <v:shape style="position:absolute;left:1386;top:57;width:1185;height:505" coordorigin="1386,57" coordsize="1185,505" path="m1386,562l2572,562,2572,57,1386,57,1386,562e" filled="t" fillcolor="#33CCCC" stroked="f">
                <v:path arrowok="t"/>
                <v:fill/>
              </v:shape>
            </v:group>
            <v:group style="position:absolute;left:2572;top:57;width:1065;height:505" coordorigin="2572,57" coordsize="1065,505">
              <v:shape style="position:absolute;left:2572;top:57;width:1065;height:505" coordorigin="2572,57" coordsize="1065,505" path="m2572,562l3637,562,3637,57,2572,57,2572,562e" filled="t" fillcolor="#33CCCC" stroked="f">
                <v:path arrowok="t"/>
                <v:fill/>
              </v:shape>
            </v:group>
            <v:group style="position:absolute;left:3637;top:57;width:740;height:505" coordorigin="3637,57" coordsize="740,505">
              <v:shape style="position:absolute;left:3637;top:57;width:740;height:505" coordorigin="3637,57" coordsize="740,505" path="m3637,562l4378,562,4378,57,3637,57,3637,562e" filled="t" fillcolor="#33CCCC" stroked="f">
                <v:path arrowok="t"/>
                <v:fill/>
              </v:shape>
            </v:group>
            <v:group style="position:absolute;left:2502;top:562;width:70;height:500" coordorigin="2502,562" coordsize="70,500">
              <v:shape style="position:absolute;left:2502;top:562;width:70;height:500" coordorigin="2502,562" coordsize="70,500" path="m2502,1062l2572,1062,2572,562,2502,562,2502,1062xe" filled="t" fillcolor="#33CCCC" stroked="f">
                <v:path arrowok="t"/>
                <v:fill/>
              </v:shape>
            </v:group>
            <v:group style="position:absolute;left:1386;top:562;width:70;height:500" coordorigin="1386,562" coordsize="70,500">
              <v:shape style="position:absolute;left:1386;top:562;width:70;height:500" coordorigin="1386,562" coordsize="70,500" path="m1386,1062l1456,1062,1456,562,1386,562,1386,1062xe" filled="t" fillcolor="#33CCCC" stroked="f">
                <v:path arrowok="t"/>
                <v:fill/>
              </v:shape>
            </v:group>
            <v:group style="position:absolute;left:1456;top:562;width:1045;height:500" coordorigin="1456,562" coordsize="1045,500">
              <v:shape style="position:absolute;left:1456;top:562;width:1045;height:500" coordorigin="1456,562" coordsize="1045,500" path="m1456,1062l2502,1062,2502,562,1456,562,1456,1062e" filled="t" fillcolor="#33CCCC" stroked="f">
                <v:path arrowok="t"/>
                <v:fill/>
              </v:shape>
            </v:group>
            <v:group style="position:absolute;left:3567;top:562;width:70;height:500" coordorigin="3567,562" coordsize="70,500">
              <v:shape style="position:absolute;left:3567;top:562;width:70;height:500" coordorigin="3567,562" coordsize="70,500" path="m3567,1062l3637,1062,3637,562,3567,562,3567,1062xe" filled="t" fillcolor="#33CCCC" stroked="f">
                <v:path arrowok="t"/>
                <v:fill/>
              </v:shape>
            </v:group>
            <v:group style="position:absolute;left:2572;top:562;width:70;height:500" coordorigin="2572,562" coordsize="70,500">
              <v:shape style="position:absolute;left:2572;top:562;width:70;height:500" coordorigin="2572,562" coordsize="70,500" path="m2572,1062l2642,1062,2642,562,2572,562,2572,1062xe" filled="t" fillcolor="#33CCCC" stroked="f">
                <v:path arrowok="t"/>
                <v:fill/>
              </v:shape>
            </v:group>
            <v:group style="position:absolute;left:2642;top:562;width:925;height:500" coordorigin="2642,562" coordsize="925,500">
              <v:shape style="position:absolute;left:2642;top:562;width:925;height:500" coordorigin="2642,562" coordsize="925,500" path="m2642,1062l3567,1062,3567,562,2642,562,2642,1062e" filled="t" fillcolor="#33CCCC" stroked="f">
                <v:path arrowok="t"/>
                <v:fill/>
              </v:shape>
            </v:group>
            <v:group style="position:absolute;left:4308;top:562;width:70;height:500" coordorigin="4308,562" coordsize="70,500">
              <v:shape style="position:absolute;left:4308;top:562;width:70;height:500" coordorigin="4308,562" coordsize="70,500" path="m4308,1062l4378,1062,4378,562,4308,562,4308,1062xe" filled="t" fillcolor="#33CCCC" stroked="f">
                <v:path arrowok="t"/>
                <v:fill/>
              </v:shape>
            </v:group>
            <v:group style="position:absolute;left:3637;top:562;width:70;height:500" coordorigin="3637,562" coordsize="70,500">
              <v:shape style="position:absolute;left:3637;top:562;width:70;height:500" coordorigin="3637,562" coordsize="70,500" path="m3637,1062l3707,1062,3707,562,3637,562,3637,1062xe" filled="t" fillcolor="#33CCCC" stroked="f">
                <v:path arrowok="t"/>
                <v:fill/>
              </v:shape>
            </v:group>
            <v:group style="position:absolute;left:3707;top:562;width:600;height:500" coordorigin="3707,562" coordsize="600,500">
              <v:shape style="position:absolute;left:3707;top:562;width:600;height:500" coordorigin="3707,562" coordsize="600,500" path="m3707,1062l4308,1062,4308,562,3707,562,3707,1062e" filled="t" fillcolor="#33CCCC" stroked="f">
                <v:path arrowok="t"/>
                <v:fill/>
              </v:shape>
            </v:group>
            <v:group style="position:absolute;left:1386;top:1062;width:1185;height:805" coordorigin="1386,1062" coordsize="1185,805">
              <v:shape style="position:absolute;left:1386;top:1062;width:1185;height:805" coordorigin="1386,1062" coordsize="1185,805" path="m1386,1867l2572,1867,2572,1062,1386,1062,1386,1867e" filled="t" fillcolor="#33CCCC" stroked="f">
                <v:path arrowok="t"/>
                <v:fill/>
              </v:shape>
            </v:group>
            <v:group style="position:absolute;left:1456;top:1062;width:1045;height:500" coordorigin="1456,1062" coordsize="1045,500">
              <v:shape style="position:absolute;left:1456;top:1062;width:1045;height:500" coordorigin="1456,1062" coordsize="1045,500" path="m1456,1562l2502,1562,2502,1062,1456,1062,1456,1562e" filled="t" fillcolor="#33CCCC" stroked="f">
                <v:path arrowok="t"/>
                <v:fill/>
              </v:shape>
            </v:group>
            <v:group style="position:absolute;left:2572;top:1062;width:1065;height:805" coordorigin="2572,1062" coordsize="1065,805">
              <v:shape style="position:absolute;left:2572;top:1062;width:1065;height:805" coordorigin="2572,1062" coordsize="1065,805" path="m2572,1867l3637,1867,3637,1062,2572,1062,2572,1867e" filled="t" fillcolor="#33CCCC" stroked="f">
                <v:path arrowok="t"/>
                <v:fill/>
              </v:shape>
            </v:group>
            <v:group style="position:absolute;left:2642;top:1062;width:925;height:500" coordorigin="2642,1062" coordsize="925,500">
              <v:shape style="position:absolute;left:2642;top:1062;width:925;height:500" coordorigin="2642,1062" coordsize="925,500" path="m2642,1562l3567,1562,3567,1062,2642,1062,2642,1562e" filled="t" fillcolor="#33CCCC" stroked="f">
                <v:path arrowok="t"/>
                <v:fill/>
              </v:shape>
            </v:group>
            <v:group style="position:absolute;left:3637;top:1062;width:740;height:805" coordorigin="3637,1062" coordsize="740,805">
              <v:shape style="position:absolute;left:3637;top:1062;width:740;height:805" coordorigin="3637,1062" coordsize="740,805" path="m3637,1867l4378,1867,4378,1062,3637,1062,3637,1867e" filled="t" fillcolor="#33CCCC" stroked="f">
                <v:path arrowok="t"/>
                <v:fill/>
              </v:shape>
            </v:group>
            <v:group style="position:absolute;left:3707;top:1062;width:600;height:500" coordorigin="3707,1062" coordsize="600,500">
              <v:shape style="position:absolute;left:3707;top:1062;width:600;height:500" coordorigin="3707,1062" coordsize="600,500" path="m3707,1562l4308,1562,4308,1062,3707,1062,3707,1562e" filled="t" fillcolor="#33CCCC" stroked="f">
                <v:path arrowok="t"/>
                <v:fill/>
              </v:shape>
            </v:group>
            <v:group style="position:absolute;left:1386;top:1867;width:1185;height:1100" coordorigin="1386,1867" coordsize="1185,1100">
              <v:shape style="position:absolute;left:1386;top:1867;width:1185;height:1100" coordorigin="1386,1867" coordsize="1185,1100" path="m1386,2968l2572,2968,2572,1867,1386,1867,1386,2968e" filled="t" fillcolor="#33CCCC" stroked="f">
                <v:path arrowok="t"/>
                <v:fill/>
              </v:shape>
            </v:group>
            <v:group style="position:absolute;left:1456;top:1867;width:1045;height:505" coordorigin="1456,1867" coordsize="1045,505">
              <v:shape style="position:absolute;left:1456;top:1867;width:1045;height:505" coordorigin="1456,1867" coordsize="1045,505" path="m1456,2372l2502,2372,2502,1868,1456,1868,1456,2372e" filled="t" fillcolor="#33CCCC" stroked="f">
                <v:path arrowok="t"/>
                <v:fill/>
              </v:shape>
            </v:group>
            <v:group style="position:absolute;left:2572;top:1867;width:1065;height:1100" coordorigin="2572,1867" coordsize="1065,1100">
              <v:shape style="position:absolute;left:2572;top:1867;width:1065;height:1100" coordorigin="2572,1867" coordsize="1065,1100" path="m2572,2968l3637,2968,3637,1867,2572,1867,2572,2968e" filled="t" fillcolor="#33CCCC" stroked="f">
                <v:path arrowok="t"/>
                <v:fill/>
              </v:shape>
            </v:group>
            <v:group style="position:absolute;left:2642;top:1867;width:925;height:500" coordorigin="2642,1867" coordsize="925,500">
              <v:shape style="position:absolute;left:2642;top:1867;width:925;height:500" coordorigin="2642,1867" coordsize="925,500" path="m2642,2367l3567,2367,3567,1868,2642,1868,2642,2367e" filled="t" fillcolor="#33CCCC" stroked="f">
                <v:path arrowok="t"/>
                <v:fill/>
              </v:shape>
            </v:group>
            <v:group style="position:absolute;left:3637;top:1867;width:740;height:1100" coordorigin="3637,1867" coordsize="740,1100">
              <v:shape style="position:absolute;left:3637;top:1867;width:740;height:1100" coordorigin="3637,1867" coordsize="740,1100" path="m3637,2968l4378,2968,4378,1867,3637,1867,3637,2968e" filled="t" fillcolor="#33CCCC" stroked="f">
                <v:path arrowok="t"/>
                <v:fill/>
              </v:shape>
            </v:group>
            <v:group style="position:absolute;left:3707;top:1867;width:600;height:500" coordorigin="3707,1867" coordsize="600,500">
              <v:shape style="position:absolute;left:3707;top:1867;width:600;height:500" coordorigin="3707,1867" coordsize="600,500" path="m3707,2367l4308,2367,4308,1868,3707,1868,3707,2367e" filled="t" fillcolor="#33CCCC" stroked="f">
                <v:path arrowok="t"/>
                <v:fill/>
              </v:shape>
            </v:group>
            <v:group style="position:absolute;left:1386;top:2968;width:1185;height:805" coordorigin="1386,2968" coordsize="1185,805">
              <v:shape style="position:absolute;left:1386;top:2968;width:1185;height:805" coordorigin="1386,2968" coordsize="1185,805" path="m1386,3773l2572,3773,2572,2968,1386,2968,1386,3773e" filled="t" fillcolor="#33CCCC" stroked="f">
                <v:path arrowok="t"/>
                <v:fill/>
              </v:shape>
            </v:group>
            <v:group style="position:absolute;left:1456;top:2968;width:1045;height:510" coordorigin="1456,2968" coordsize="1045,510">
              <v:shape style="position:absolute;left:1456;top:2968;width:1045;height:510" coordorigin="1456,2968" coordsize="1045,510" path="m1456,3478l2502,3478,2502,2968,1456,2968,1456,3478e" filled="t" fillcolor="#33CCCC" stroked="f">
                <v:path arrowok="t"/>
                <v:fill/>
              </v:shape>
            </v:group>
            <v:group style="position:absolute;left:2572;top:2968;width:1065;height:805" coordorigin="2572,2968" coordsize="1065,805">
              <v:shape style="position:absolute;left:2572;top:2968;width:1065;height:805" coordorigin="2572,2968" coordsize="1065,805" path="m2572,3773l3637,3773,3637,2968,2572,2968,2572,3773e" filled="t" fillcolor="#33CCCC" stroked="f">
                <v:path arrowok="t"/>
                <v:fill/>
              </v:shape>
            </v:group>
            <v:group style="position:absolute;left:2642;top:2968;width:925;height:505" coordorigin="2642,2968" coordsize="925,505">
              <v:shape style="position:absolute;left:2642;top:2968;width:925;height:505" coordorigin="2642,2968" coordsize="925,505" path="m2642,3473l3567,3473,3567,2968,2642,2968,2642,3473e" filled="t" fillcolor="#33CCCC" stroked="f">
                <v:path arrowok="t"/>
                <v:fill/>
              </v:shape>
            </v:group>
            <v:group style="position:absolute;left:3637;top:2968;width:740;height:805" coordorigin="3637,2968" coordsize="740,805">
              <v:shape style="position:absolute;left:3637;top:2968;width:740;height:805" coordorigin="3637,2968" coordsize="740,805" path="m3637,3773l4378,3773,4378,2968,3637,2968,3637,3773e" filled="t" fillcolor="#33CCCC" stroked="f">
                <v:path arrowok="t"/>
                <v:fill/>
              </v:shape>
            </v:group>
            <v:group style="position:absolute;left:3707;top:2968;width:600;height:505" coordorigin="3707,2968" coordsize="600,505">
              <v:shape style="position:absolute;left:3707;top:2968;width:600;height:505" coordorigin="3707,2968" coordsize="600,505" path="m3707,3473l4308,3473,4308,2968,3707,2968,3707,3473e" filled="t" fillcolor="#33CCCC" stroked="f">
                <v:path arrowok="t"/>
                <v:fill/>
              </v:shape>
            </v:group>
            <v:group style="position:absolute;left:1386;top:3773;width:1185;height:805" coordorigin="1386,3773" coordsize="1185,805">
              <v:shape style="position:absolute;left:1386;top:3773;width:1185;height:805" coordorigin="1386,3773" coordsize="1185,805" path="m1386,4578l2572,4578,2572,3773,1386,3773,1386,4578e" filled="t" fillcolor="#33CCCC" stroked="f">
                <v:path arrowok="t"/>
                <v:fill/>
              </v:shape>
            </v:group>
            <v:group style="position:absolute;left:1456;top:3773;width:1045;height:505" coordorigin="1456,3773" coordsize="1045,505">
              <v:shape style="position:absolute;left:1456;top:3773;width:1045;height:505" coordorigin="1456,3773" coordsize="1045,505" path="m1456,4278l2502,4278,2502,3773,1456,3773,1456,4278e" filled="t" fillcolor="#33CCCC" stroked="f">
                <v:path arrowok="t"/>
                <v:fill/>
              </v:shape>
            </v:group>
            <v:group style="position:absolute;left:2572;top:3773;width:1065;height:805" coordorigin="2572,3773" coordsize="1065,805">
              <v:shape style="position:absolute;left:2572;top:3773;width:1065;height:805" coordorigin="2572,3773" coordsize="1065,805" path="m2572,4578l3637,4578,3637,3773,2572,3773,2572,4578e" filled="t" fillcolor="#33CCCC" stroked="f">
                <v:path arrowok="t"/>
                <v:fill/>
              </v:shape>
            </v:group>
            <v:group style="position:absolute;left:2642;top:3773;width:925;height:500" coordorigin="2642,3773" coordsize="925,500">
              <v:shape style="position:absolute;left:2642;top:3773;width:925;height:500" coordorigin="2642,3773" coordsize="925,500" path="m2642,4273l3567,4273,3567,3773,2642,3773,2642,4273e" filled="t" fillcolor="#33CCCC" stroked="f">
                <v:path arrowok="t"/>
                <v:fill/>
              </v:shape>
            </v:group>
            <v:group style="position:absolute;left:3637;top:3773;width:740;height:805" coordorigin="3637,3773" coordsize="740,805">
              <v:shape style="position:absolute;left:3637;top:3773;width:740;height:805" coordorigin="3637,3773" coordsize="740,805" path="m3637,4578l4378,4578,4378,3773,3637,3773,3637,4578e" filled="t" fillcolor="#33CCCC" stroked="f">
                <v:path arrowok="t"/>
                <v:fill/>
              </v:shape>
            </v:group>
            <v:group style="position:absolute;left:3707;top:3773;width:600;height:500" coordorigin="3707,3773" coordsize="600,500">
              <v:shape style="position:absolute;left:3707;top:3773;width:600;height:500" coordorigin="3707,3773" coordsize="600,500" path="m3707,4273l4308,4273,4308,3773,3707,3773,3707,4273e" filled="t" fillcolor="#33CCCC" stroked="f">
                <v:path arrowok="t"/>
                <v:fill/>
              </v:shape>
            </v:group>
            <v:group style="position:absolute;left:2502;top:4578;width:70;height:500" coordorigin="2502,4578" coordsize="70,500">
              <v:shape style="position:absolute;left:2502;top:4578;width:70;height:500" coordorigin="2502,4578" coordsize="70,500" path="m2502,5078l2572,5078,2572,4578,2502,4578,2502,5078xe" filled="t" fillcolor="#33CCCC" stroked="f">
                <v:path arrowok="t"/>
                <v:fill/>
              </v:shape>
            </v:group>
            <v:group style="position:absolute;left:1386;top:4578;width:70;height:500" coordorigin="1386,4578" coordsize="70,500">
              <v:shape style="position:absolute;left:1386;top:4578;width:70;height:500" coordorigin="1386,4578" coordsize="70,500" path="m1386,5078l1456,5078,1456,4578,1386,4578,1386,5078xe" filled="t" fillcolor="#33CCCC" stroked="f">
                <v:path arrowok="t"/>
                <v:fill/>
              </v:shape>
            </v:group>
            <v:group style="position:absolute;left:1456;top:4578;width:1045;height:500" coordorigin="1456,4578" coordsize="1045,500">
              <v:shape style="position:absolute;left:1456;top:4578;width:1045;height:500" coordorigin="1456,4578" coordsize="1045,500" path="m1456,5078l2502,5078,2502,4578,1456,4578,1456,5078e" filled="t" fillcolor="#33CCCC" stroked="f">
                <v:path arrowok="t"/>
                <v:fill/>
              </v:shape>
            </v:group>
            <v:group style="position:absolute;left:3567;top:4578;width:70;height:500" coordorigin="3567,4578" coordsize="70,500">
              <v:shape style="position:absolute;left:3567;top:4578;width:70;height:500" coordorigin="3567,4578" coordsize="70,500" path="m3567,5078l3637,5078,3637,4578,3567,4578,3567,5078xe" filled="t" fillcolor="#33CCCC" stroked="f">
                <v:path arrowok="t"/>
                <v:fill/>
              </v:shape>
            </v:group>
            <v:group style="position:absolute;left:2572;top:4578;width:70;height:500" coordorigin="2572,4578" coordsize="70,500">
              <v:shape style="position:absolute;left:2572;top:4578;width:70;height:500" coordorigin="2572,4578" coordsize="70,500" path="m2572,5078l2642,5078,2642,4578,2572,4578,2572,5078xe" filled="t" fillcolor="#33CCCC" stroked="f">
                <v:path arrowok="t"/>
                <v:fill/>
              </v:shape>
            </v:group>
            <v:group style="position:absolute;left:2642;top:4578;width:925;height:500" coordorigin="2642,4578" coordsize="925,500">
              <v:shape style="position:absolute;left:2642;top:4578;width:925;height:500" coordorigin="2642,4578" coordsize="925,500" path="m2642,5078l3567,5078,3567,4578,2642,4578,2642,5078e" filled="t" fillcolor="#33CCCC" stroked="f">
                <v:path arrowok="t"/>
                <v:fill/>
              </v:shape>
            </v:group>
            <v:group style="position:absolute;left:4308;top:4578;width:70;height:500" coordorigin="4308,4578" coordsize="70,500">
              <v:shape style="position:absolute;left:4308;top:4578;width:70;height:500" coordorigin="4308,4578" coordsize="70,500" path="m4308,5078l4378,5078,4378,4578,4308,4578,4308,5078xe" filled="t" fillcolor="#33CCCC" stroked="f">
                <v:path arrowok="t"/>
                <v:fill/>
              </v:shape>
            </v:group>
            <v:group style="position:absolute;left:3637;top:4578;width:70;height:500" coordorigin="3637,4578" coordsize="70,500">
              <v:shape style="position:absolute;left:3637;top:4578;width:70;height:500" coordorigin="3637,4578" coordsize="70,500" path="m3637,5078l3707,5078,3707,4578,3637,4578,3637,5078xe" filled="t" fillcolor="#33CCCC" stroked="f">
                <v:path arrowok="t"/>
                <v:fill/>
              </v:shape>
            </v:group>
            <v:group style="position:absolute;left:3707;top:4578;width:600;height:500" coordorigin="3707,4578" coordsize="600,500">
              <v:shape style="position:absolute;left:3707;top:4578;width:600;height:500" coordorigin="3707,4578" coordsize="600,500" path="m3707,5078l4308,5078,4308,4578,3707,4578,3707,5078e" filled="t" fillcolor="#33CCCC" stroked="f">
                <v:path arrowok="t"/>
                <v:fill/>
              </v:shape>
            </v:group>
            <v:group style="position:absolute;left:1386;top:5078;width:1185;height:800" coordorigin="1386,5078" coordsize="1185,800">
              <v:shape style="position:absolute;left:1386;top:5078;width:1185;height:800" coordorigin="1386,5078" coordsize="1185,800" path="m1386,5878l2572,5878,2572,5078,1386,5078,1386,5878e" filled="t" fillcolor="#33CCCC" stroked="f">
                <v:path arrowok="t"/>
                <v:fill/>
              </v:shape>
            </v:group>
            <v:group style="position:absolute;left:1456;top:5078;width:1045;height:500" coordorigin="1456,5078" coordsize="1045,500">
              <v:shape style="position:absolute;left:1456;top:5078;width:1045;height:500" coordorigin="1456,5078" coordsize="1045,500" path="m1456,5578l2502,5578,2502,5078,1456,5078,1456,5578e" filled="t" fillcolor="#33CCCC" stroked="f">
                <v:path arrowok="t"/>
                <v:fill/>
              </v:shape>
            </v:group>
            <v:group style="position:absolute;left:2572;top:5078;width:1065;height:800" coordorigin="2572,5078" coordsize="1065,800">
              <v:shape style="position:absolute;left:2572;top:5078;width:1065;height:800" coordorigin="2572,5078" coordsize="1065,800" path="m2572,5878l3637,5878,3637,5078,2572,5078,2572,5878e" filled="t" fillcolor="#33CCCC" stroked="f">
                <v:path arrowok="t"/>
                <v:fill/>
              </v:shape>
            </v:group>
            <v:group style="position:absolute;left:2642;top:5078;width:925;height:500" coordorigin="2642,5078" coordsize="925,500">
              <v:shape style="position:absolute;left:2642;top:5078;width:925;height:500" coordorigin="2642,5078" coordsize="925,500" path="m2642,5578l3567,5578,3567,5078,2642,5078,2642,5578e" filled="t" fillcolor="#33CCCC" stroked="f">
                <v:path arrowok="t"/>
                <v:fill/>
              </v:shape>
            </v:group>
            <v:group style="position:absolute;left:3637;top:5078;width:740;height:800" coordorigin="3637,5078" coordsize="740,800">
              <v:shape style="position:absolute;left:3637;top:5078;width:740;height:800" coordorigin="3637,5078" coordsize="740,800" path="m3637,5878l4378,5878,4378,5078,3637,5078,3637,5878e" filled="t" fillcolor="#33CCCC" stroked="f">
                <v:path arrowok="t"/>
                <v:fill/>
              </v:shape>
            </v:group>
            <v:group style="position:absolute;left:3707;top:5078;width:600;height:500" coordorigin="3707,5078" coordsize="600,500">
              <v:shape style="position:absolute;left:3707;top:5078;width:600;height:500" coordorigin="3707,5078" coordsize="600,500" path="m3707,5578l4308,5578,4308,5078,3707,5078,3707,5578e" filled="t" fillcolor="#33CCCC" stroked="f">
                <v:path arrowok="t"/>
                <v:fill/>
              </v:shape>
            </v:group>
            <v:group style="position:absolute;left:1386;top:5878;width:1185;height:805" coordorigin="1386,5878" coordsize="1185,805">
              <v:shape style="position:absolute;left:1386;top:5878;width:1185;height:805" coordorigin="1386,5878" coordsize="1185,805" path="m1386,6683l2572,6683,2572,5878,1386,5878,1386,6683e" filled="t" fillcolor="#33CCCC" stroked="f">
                <v:path arrowok="t"/>
                <v:fill/>
              </v:shape>
            </v:group>
            <v:group style="position:absolute;left:1456;top:5878;width:1045;height:505" coordorigin="1456,5878" coordsize="1045,505">
              <v:shape style="position:absolute;left:1456;top:5878;width:1045;height:505" coordorigin="1456,5878" coordsize="1045,505" path="m1456,6383l2502,6383,2502,5878,1456,5878,1456,6383e" filled="t" fillcolor="#33CCCC" stroked="f">
                <v:path arrowok="t"/>
                <v:fill/>
              </v:shape>
            </v:group>
            <v:group style="position:absolute;left:2572;top:5878;width:1065;height:805" coordorigin="2572,5878" coordsize="1065,805">
              <v:shape style="position:absolute;left:2572;top:5878;width:1065;height:805" coordorigin="2572,5878" coordsize="1065,805" path="m2572,6683l3637,6683,3637,5878,2572,5878,2572,6683e" filled="t" fillcolor="#33CCCC" stroked="f">
                <v:path arrowok="t"/>
                <v:fill/>
              </v:shape>
            </v:group>
            <v:group style="position:absolute;left:2642;top:5878;width:925;height:505" coordorigin="2642,5878" coordsize="925,505">
              <v:shape style="position:absolute;left:2642;top:5878;width:925;height:505" coordorigin="2642,5878" coordsize="925,505" path="m2642,6383l3567,6383,3567,5878,2642,5878,2642,6383e" filled="t" fillcolor="#33CCCC" stroked="f">
                <v:path arrowok="t"/>
                <v:fill/>
              </v:shape>
            </v:group>
            <v:group style="position:absolute;left:3637;top:5878;width:740;height:805" coordorigin="3637,5878" coordsize="740,805">
              <v:shape style="position:absolute;left:3637;top:5878;width:740;height:805" coordorigin="3637,5878" coordsize="740,805" path="m3637,6683l4378,6683,4378,5878,3637,5878,3637,6683e" filled="t" fillcolor="#33CCCC" stroked="f">
                <v:path arrowok="t"/>
                <v:fill/>
              </v:shape>
            </v:group>
            <v:group style="position:absolute;left:3707;top:5878;width:600;height:505" coordorigin="3707,5878" coordsize="600,505">
              <v:shape style="position:absolute;left:3707;top:5878;width:600;height:505" coordorigin="3707,5878" coordsize="600,505" path="m3707,6383l4308,6383,4308,5878,3707,5878,3707,6383e" filled="t" fillcolor="#33CCCC" stroked="f">
                <v:path arrowok="t"/>
                <v:fill/>
              </v:shape>
            </v:group>
            <v:group style="position:absolute;left:1386;top:6683;width:1185;height:805" coordorigin="1386,6683" coordsize="1185,805">
              <v:shape style="position:absolute;left:1386;top:6683;width:1185;height:805" coordorigin="1386,6683" coordsize="1185,805" path="m1386,7488l2572,7488,2572,6683,1386,6683,1386,7488e" filled="t" fillcolor="#33CCCC" stroked="f">
                <v:path arrowok="t"/>
                <v:fill/>
              </v:shape>
            </v:group>
            <v:group style="position:absolute;left:1456;top:6683;width:1045;height:500" coordorigin="1456,6683" coordsize="1045,500">
              <v:shape style="position:absolute;left:1456;top:6683;width:1045;height:500" coordorigin="1456,6683" coordsize="1045,500" path="m1456,7183l2502,7183,2502,6683,1456,6683,1456,7183e" filled="t" fillcolor="#33CCCC" stroked="f">
                <v:path arrowok="t"/>
                <v:fill/>
              </v:shape>
            </v:group>
            <v:group style="position:absolute;left:2572;top:6683;width:1065;height:805" coordorigin="2572,6683" coordsize="1065,805">
              <v:shape style="position:absolute;left:2572;top:6683;width:1065;height:805" coordorigin="2572,6683" coordsize="1065,805" path="m2572,7488l3637,7488,3637,6683,2572,6683,2572,7488e" filled="t" fillcolor="#33CCCC" stroked="f">
                <v:path arrowok="t"/>
                <v:fill/>
              </v:shape>
            </v:group>
            <v:group style="position:absolute;left:2642;top:6683;width:925;height:500" coordorigin="2642,6683" coordsize="925,500">
              <v:shape style="position:absolute;left:2642;top:6683;width:925;height:500" coordorigin="2642,6683" coordsize="925,500" path="m2642,7183l3567,7183,3567,6683,2642,6683,2642,7183e" filled="t" fillcolor="#33CCCC" stroked="f">
                <v:path arrowok="t"/>
                <v:fill/>
              </v:shape>
            </v:group>
            <v:group style="position:absolute;left:3637;top:6683;width:740;height:805" coordorigin="3637,6683" coordsize="740,805">
              <v:shape style="position:absolute;left:3637;top:6683;width:740;height:805" coordorigin="3637,6683" coordsize="740,805" path="m3637,7488l4378,7488,4378,6683,3637,6683,3637,7488e" filled="t" fillcolor="#33CCCC" stroked="f">
                <v:path arrowok="t"/>
                <v:fill/>
              </v:shape>
            </v:group>
            <v:group style="position:absolute;left:3707;top:6683;width:600;height:500" coordorigin="3707,6683" coordsize="600,500">
              <v:shape style="position:absolute;left:3707;top:6683;width:600;height:500" coordorigin="3707,6683" coordsize="600,500" path="m3707,7183l4308,7183,4308,6683,3707,6683,3707,7183e" filled="t" fillcolor="#33CCCC" stroked="f">
                <v:path arrowok="t"/>
                <v:fill/>
              </v:shape>
            </v:group>
            <v:group style="position:absolute;left:1386;top:7488;width:1185;height:800" coordorigin="1386,7488" coordsize="1185,800">
              <v:shape style="position:absolute;left:1386;top:7488;width:1185;height:800" coordorigin="1386,7488" coordsize="1185,800" path="m1386,8289l2572,8289,2572,7488,1386,7488,1386,8289e" filled="t" fillcolor="#33CCCC" stroked="f">
                <v:path arrowok="t"/>
                <v:fill/>
              </v:shape>
            </v:group>
            <v:group style="position:absolute;left:1456;top:7488;width:1045;height:500" coordorigin="1456,7488" coordsize="1045,500">
              <v:shape style="position:absolute;left:1456;top:7488;width:1045;height:500" coordorigin="1456,7488" coordsize="1045,500" path="m1456,7989l2502,7989,2502,7488,1456,7488,1456,7989e" filled="t" fillcolor="#33CCCC" stroked="f">
                <v:path arrowok="t"/>
                <v:fill/>
              </v:shape>
            </v:group>
            <v:group style="position:absolute;left:2572;top:7488;width:1065;height:800" coordorigin="2572,7488" coordsize="1065,800">
              <v:shape style="position:absolute;left:2572;top:7488;width:1065;height:800" coordorigin="2572,7488" coordsize="1065,800" path="m2572,8289l3637,8289,3637,7488,2572,7488,2572,8289e" filled="t" fillcolor="#33CCCC" stroked="f">
                <v:path arrowok="t"/>
                <v:fill/>
              </v:shape>
            </v:group>
            <v:group style="position:absolute;left:2642;top:7488;width:925;height:500" coordorigin="2642,7488" coordsize="925,500">
              <v:shape style="position:absolute;left:2642;top:7488;width:925;height:500" coordorigin="2642,7488" coordsize="925,500" path="m2642,7989l3567,7989,3567,7488,2642,7488,2642,7989e" filled="t" fillcolor="#33CCCC" stroked="f">
                <v:path arrowok="t"/>
                <v:fill/>
              </v:shape>
            </v:group>
            <v:group style="position:absolute;left:3637;top:7488;width:740;height:800" coordorigin="3637,7488" coordsize="740,800">
              <v:shape style="position:absolute;left:3637;top:7488;width:740;height:800" coordorigin="3637,7488" coordsize="740,800" path="m3637,8289l4378,8289,4378,7488,3637,7488,3637,8289e" filled="t" fillcolor="#33CCCC" stroked="f">
                <v:path arrowok="t"/>
                <v:fill/>
              </v:shape>
            </v:group>
            <v:group style="position:absolute;left:3707;top:7488;width:600;height:500" coordorigin="3707,7488" coordsize="600,500">
              <v:shape style="position:absolute;left:3707;top:7488;width:600;height:500" coordorigin="3707,7488" coordsize="600,500" path="m3707,7989l4308,7989,4308,7488,3707,7488,3707,7989e" filled="t" fillcolor="#33CCCC" stroked="f">
                <v:path arrowok="t"/>
                <v:fill/>
              </v:shape>
            </v:group>
            <v:group style="position:absolute;left:1386;top:8289;width:1185;height:805" coordorigin="1386,8289" coordsize="1185,805">
              <v:shape style="position:absolute;left:1386;top:8289;width:1185;height:805" coordorigin="1386,8289" coordsize="1185,805" path="m1386,9093l2572,9093,2572,8289,1386,8289,1386,9093e" filled="t" fillcolor="#33CCCC" stroked="f">
                <v:path arrowok="t"/>
                <v:fill/>
              </v:shape>
            </v:group>
            <v:group style="position:absolute;left:1456;top:8289;width:1045;height:500" coordorigin="1456,8289" coordsize="1045,500">
              <v:shape style="position:absolute;left:1456;top:8289;width:1045;height:500" coordorigin="1456,8289" coordsize="1045,500" path="m1456,8788l2502,8788,2502,8289,1456,8289,1456,8788e" filled="t" fillcolor="#33CCCC" stroked="f">
                <v:path arrowok="t"/>
                <v:fill/>
              </v:shape>
            </v:group>
            <v:group style="position:absolute;left:2572;top:8289;width:1065;height:805" coordorigin="2572,8289" coordsize="1065,805">
              <v:shape style="position:absolute;left:2572;top:8289;width:1065;height:805" coordorigin="2572,8289" coordsize="1065,805" path="m2572,9093l3637,9093,3637,8289,2572,8289,2572,9093e" filled="t" fillcolor="#33CCCC" stroked="f">
                <v:path arrowok="t"/>
                <v:fill/>
              </v:shape>
            </v:group>
            <v:group style="position:absolute;left:2642;top:8289;width:925;height:500" coordorigin="2642,8289" coordsize="925,500">
              <v:shape style="position:absolute;left:2642;top:8289;width:925;height:500" coordorigin="2642,8289" coordsize="925,500" path="m2642,8788l3567,8788,3567,8289,2642,8289,2642,8788e" filled="t" fillcolor="#33CCCC" stroked="f">
                <v:path arrowok="t"/>
                <v:fill/>
              </v:shape>
            </v:group>
            <v:group style="position:absolute;left:3637;top:8289;width:740;height:805" coordorigin="3637,8289" coordsize="740,805">
              <v:shape style="position:absolute;left:3637;top:8289;width:740;height:805" coordorigin="3637,8289" coordsize="740,805" path="m3637,9093l4378,9093,4378,8289,3637,8289,3637,9093e" filled="t" fillcolor="#33CCCC" stroked="f">
                <v:path arrowok="t"/>
                <v:fill/>
              </v:shape>
            </v:group>
            <v:group style="position:absolute;left:3707;top:8289;width:600;height:500" coordorigin="3707,8289" coordsize="600,500">
              <v:shape style="position:absolute;left:3707;top:8289;width:600;height:500" coordorigin="3707,8289" coordsize="600,500" path="m3707,8788l4308,8788,4308,8289,3707,8289,3707,8788e" filled="t" fillcolor="#33CCCC" stroked="f">
                <v:path arrowok="t"/>
                <v:fill/>
              </v:shape>
            </v:group>
            <v:group style="position:absolute;left:1386;top:9093;width:1185;height:800" coordorigin="1386,9093" coordsize="1185,800">
              <v:shape style="position:absolute;left:1386;top:9093;width:1185;height:800" coordorigin="1386,9093" coordsize="1185,800" path="m1386,9894l2572,9894,2572,9093,1386,9093,1386,9894e" filled="t" fillcolor="#33CCCC" stroked="f">
                <v:path arrowok="t"/>
                <v:fill/>
              </v:shape>
            </v:group>
            <v:group style="position:absolute;left:1456;top:9093;width:1045;height:500" coordorigin="1456,9093" coordsize="1045,500">
              <v:shape style="position:absolute;left:1456;top:9093;width:1045;height:500" coordorigin="1456,9093" coordsize="1045,500" path="m1456,9593l2502,9593,2502,9093,1456,9093,1456,9593e" filled="t" fillcolor="#33CCCC" stroked="f">
                <v:path arrowok="t"/>
                <v:fill/>
              </v:shape>
            </v:group>
            <v:group style="position:absolute;left:2572;top:9093;width:1065;height:800" coordorigin="2572,9093" coordsize="1065,800">
              <v:shape style="position:absolute;left:2572;top:9093;width:1065;height:800" coordorigin="2572,9093" coordsize="1065,800" path="m2572,9894l3637,9894,3637,9093,2572,9093,2572,9894e" filled="t" fillcolor="#33CCCC" stroked="f">
                <v:path arrowok="t"/>
                <v:fill/>
              </v:shape>
            </v:group>
            <v:group style="position:absolute;left:2642;top:9093;width:925;height:500" coordorigin="2642,9093" coordsize="925,500">
              <v:shape style="position:absolute;left:2642;top:9093;width:925;height:500" coordorigin="2642,9093" coordsize="925,500" path="m2642,9593l3567,9593,3567,9093,2642,9093,2642,9593e" filled="t" fillcolor="#33CCCC" stroked="f">
                <v:path arrowok="t"/>
                <v:fill/>
              </v:shape>
            </v:group>
            <v:group style="position:absolute;left:3637;top:9093;width:740;height:800" coordorigin="3637,9093" coordsize="740,800">
              <v:shape style="position:absolute;left:3637;top:9093;width:740;height:800" coordorigin="3637,9093" coordsize="740,800" path="m3637,9894l4378,9894,4378,9093,3637,9093,3637,9894e" filled="t" fillcolor="#33CCCC" stroked="f">
                <v:path arrowok="t"/>
                <v:fill/>
              </v:shape>
            </v:group>
            <v:group style="position:absolute;left:3707;top:9093;width:600;height:500" coordorigin="3707,9093" coordsize="600,500">
              <v:shape style="position:absolute;left:3707;top:9093;width:600;height:500" coordorigin="3707,9093" coordsize="600,500" path="m3707,9593l4308,9593,4308,9093,3707,9093,3707,9593e" filled="t" fillcolor="#33CCCC" stroked="f">
                <v:path arrowok="t"/>
                <v:fill/>
              </v:shape>
            </v:group>
            <v:group style="position:absolute;left:1386;top:9894;width:1185;height:805" coordorigin="1386,9894" coordsize="1185,805">
              <v:shape style="position:absolute;left:1386;top:9894;width:1185;height:805" coordorigin="1386,9894" coordsize="1185,805" path="m1386,10699l2572,10699,2572,9894,1386,9894,1386,10699e" filled="t" fillcolor="#33CCCC" stroked="f">
                <v:path arrowok="t"/>
                <v:fill/>
              </v:shape>
            </v:group>
            <v:group style="position:absolute;left:1456;top:9894;width:1045;height:505" coordorigin="1456,9894" coordsize="1045,505">
              <v:shape style="position:absolute;left:1456;top:9894;width:1045;height:505" coordorigin="1456,9894" coordsize="1045,505" path="m1456,10399l2502,10399,2502,9894,1456,9894,1456,10399e" filled="t" fillcolor="#33CCCC" stroked="f">
                <v:path arrowok="t"/>
                <v:fill/>
              </v:shape>
            </v:group>
            <v:group style="position:absolute;left:2572;top:9894;width:1065;height:805" coordorigin="2572,9894" coordsize="1065,805">
              <v:shape style="position:absolute;left:2572;top:9894;width:1065;height:805" coordorigin="2572,9894" coordsize="1065,805" path="m2572,10699l3637,10699,3637,9894,2572,9894,2572,10699e" filled="t" fillcolor="#33CCCC" stroked="f">
                <v:path arrowok="t"/>
                <v:fill/>
              </v:shape>
            </v:group>
            <v:group style="position:absolute;left:2642;top:9894;width:925;height:505" coordorigin="2642,9894" coordsize="925,505">
              <v:shape style="position:absolute;left:2642;top:9894;width:925;height:505" coordorigin="2642,9894" coordsize="925,505" path="m2642,10399l3567,10399,3567,9894,2642,9894,2642,10399e" filled="t" fillcolor="#33CCCC" stroked="f">
                <v:path arrowok="t"/>
                <v:fill/>
              </v:shape>
            </v:group>
            <v:group style="position:absolute;left:3637;top:9894;width:740;height:805" coordorigin="3637,9894" coordsize="740,805">
              <v:shape style="position:absolute;left:3637;top:9894;width:740;height:805" coordorigin="3637,9894" coordsize="740,805" path="m3637,10699l4378,10699,4378,9894,3637,9894,3637,10699e" filled="t" fillcolor="#33CCCC" stroked="f">
                <v:path arrowok="t"/>
                <v:fill/>
              </v:shape>
            </v:group>
            <v:group style="position:absolute;left:3707;top:9894;width:600;height:505" coordorigin="3707,9894" coordsize="600,505">
              <v:shape style="position:absolute;left:3707;top:9894;width:600;height:505" coordorigin="3707,9894" coordsize="600,505" path="m3707,10399l4308,10399,4308,9894,3707,9894,3707,10399e" filled="t" fillcolor="#33CCCC" stroked="f">
                <v:path arrowok="t"/>
                <v:fill/>
              </v:shape>
            </v:group>
            <v:group style="position:absolute;left:2502;top:10699;width:70;height:500" coordorigin="2502,10699" coordsize="70,500">
              <v:shape style="position:absolute;left:2502;top:10699;width:70;height:500" coordorigin="2502,10699" coordsize="70,500" path="m2502,11199l2572,11199,2572,10699,2502,10699,2502,11199xe" filled="t" fillcolor="#33CCCC" stroked="f">
                <v:path arrowok="t"/>
                <v:fill/>
              </v:shape>
            </v:group>
            <v:group style="position:absolute;left:1386;top:10699;width:70;height:500" coordorigin="1386,10699" coordsize="70,500">
              <v:shape style="position:absolute;left:1386;top:10699;width:70;height:500" coordorigin="1386,10699" coordsize="70,500" path="m1386,11199l1456,11199,1456,10699,1386,10699,1386,11199xe" filled="t" fillcolor="#33CCCC" stroked="f">
                <v:path arrowok="t"/>
                <v:fill/>
              </v:shape>
            </v:group>
            <v:group style="position:absolute;left:1456;top:10699;width:1045;height:500" coordorigin="1456,10699" coordsize="1045,500">
              <v:shape style="position:absolute;left:1456;top:10699;width:1045;height:500" coordorigin="1456,10699" coordsize="1045,500" path="m1456,11199l2502,11199,2502,10699,1456,10699,1456,11199e" filled="t" fillcolor="#33CCCC" stroked="f">
                <v:path arrowok="t"/>
                <v:fill/>
              </v:shape>
            </v:group>
            <v:group style="position:absolute;left:3567;top:10699;width:70;height:500" coordorigin="3567,10699" coordsize="70,500">
              <v:shape style="position:absolute;left:3567;top:10699;width:70;height:500" coordorigin="3567,10699" coordsize="70,500" path="m3567,11199l3637,11199,3637,10699,3567,10699,3567,11199xe" filled="t" fillcolor="#33CCCC" stroked="f">
                <v:path arrowok="t"/>
                <v:fill/>
              </v:shape>
            </v:group>
            <v:group style="position:absolute;left:2572;top:10699;width:70;height:500" coordorigin="2572,10699" coordsize="70,500">
              <v:shape style="position:absolute;left:2572;top:10699;width:70;height:500" coordorigin="2572,10699" coordsize="70,500" path="m2572,11199l2642,11199,2642,10699,2572,10699,2572,11199xe" filled="t" fillcolor="#33CCCC" stroked="f">
                <v:path arrowok="t"/>
                <v:fill/>
              </v:shape>
            </v:group>
            <v:group style="position:absolute;left:2642;top:10699;width:925;height:500" coordorigin="2642,10699" coordsize="925,500">
              <v:shape style="position:absolute;left:2642;top:10699;width:925;height:500" coordorigin="2642,10699" coordsize="925,500" path="m2642,11199l3567,11199,3567,10699,2642,10699,2642,11199e" filled="t" fillcolor="#33CCCC" stroked="f">
                <v:path arrowok="t"/>
                <v:fill/>
              </v:shape>
            </v:group>
            <v:group style="position:absolute;left:4308;top:10699;width:70;height:500" coordorigin="4308,10699" coordsize="70,500">
              <v:shape style="position:absolute;left:4308;top:10699;width:70;height:500" coordorigin="4308,10699" coordsize="70,500" path="m4308,11199l4378,11199,4378,10699,4308,10699,4308,11199xe" filled="t" fillcolor="#33CCCC" stroked="f">
                <v:path arrowok="t"/>
                <v:fill/>
              </v:shape>
            </v:group>
            <v:group style="position:absolute;left:3637;top:10699;width:70;height:500" coordorigin="3637,10699" coordsize="70,500">
              <v:shape style="position:absolute;left:3637;top:10699;width:70;height:500" coordorigin="3637,10699" coordsize="70,500" path="m3637,11199l3707,11199,3707,10699,3637,10699,3637,11199xe" filled="t" fillcolor="#33CCCC" stroked="f">
                <v:path arrowok="t"/>
                <v:fill/>
              </v:shape>
            </v:group>
            <v:group style="position:absolute;left:3707;top:10699;width:600;height:500" coordorigin="3707,10699" coordsize="600,500">
              <v:shape style="position:absolute;left:3707;top:10699;width:600;height:500" coordorigin="3707,10699" coordsize="600,500" path="m3707,11199l4308,11199,4308,10699,3707,10699,3707,11199e" filled="t" fillcolor="#33CCCC" stroked="f">
                <v:path arrowok="t"/>
                <v:fill/>
              </v:shape>
            </v:group>
            <v:group style="position:absolute;left:1386;top:11199;width:1185;height:805" coordorigin="1386,11199" coordsize="1185,805">
              <v:shape style="position:absolute;left:1386;top:11199;width:1185;height:805" coordorigin="1386,11199" coordsize="1185,805" path="m1386,12004l2572,12004,2572,11199,1386,11199,1386,12004e" filled="t" fillcolor="#33CCCC" stroked="f">
                <v:path arrowok="t"/>
                <v:fill/>
              </v:shape>
            </v:group>
            <v:group style="position:absolute;left:1456;top:11199;width:1045;height:500" coordorigin="1456,11199" coordsize="1045,500">
              <v:shape style="position:absolute;left:1456;top:11199;width:1045;height:500" coordorigin="1456,11199" coordsize="1045,500" path="m1456,11699l2502,11699,2502,11199,1456,11199,1456,11699e" filled="t" fillcolor="#33CCCC" stroked="f">
                <v:path arrowok="t"/>
                <v:fill/>
              </v:shape>
            </v:group>
            <v:group style="position:absolute;left:2572;top:11199;width:1065;height:805" coordorigin="2572,11199" coordsize="1065,805">
              <v:shape style="position:absolute;left:2572;top:11199;width:1065;height:805" coordorigin="2572,11199" coordsize="1065,805" path="m2572,12004l3637,12004,3637,11199,2572,11199,2572,12004e" filled="t" fillcolor="#33CCCC" stroked="f">
                <v:path arrowok="t"/>
                <v:fill/>
              </v:shape>
            </v:group>
            <v:group style="position:absolute;left:2642;top:11199;width:925;height:500" coordorigin="2642,11199" coordsize="925,500">
              <v:shape style="position:absolute;left:2642;top:11199;width:925;height:500" coordorigin="2642,11199" coordsize="925,500" path="m2642,11699l3567,11699,3567,11199,2642,11199,2642,11699e" filled="t" fillcolor="#33CCCC" stroked="f">
                <v:path arrowok="t"/>
                <v:fill/>
              </v:shape>
            </v:group>
            <v:group style="position:absolute;left:3637;top:11199;width:740;height:805" coordorigin="3637,11199" coordsize="740,805">
              <v:shape style="position:absolute;left:3637;top:11199;width:740;height:805" coordorigin="3637,11199" coordsize="740,805" path="m3637,12004l4378,12004,4378,11199,3637,11199,3637,12004e" filled="t" fillcolor="#33CCCC" stroked="f">
                <v:path arrowok="t"/>
                <v:fill/>
              </v:shape>
            </v:group>
            <v:group style="position:absolute;left:3707;top:11199;width:600;height:500" coordorigin="3707,11199" coordsize="600,500">
              <v:shape style="position:absolute;left:3707;top:11199;width:600;height:500" coordorigin="3707,11199" coordsize="600,500" path="m3707,11699l4308,11699,4308,11199,3707,11199,3707,11699e" filled="t" fillcolor="#33CCCC" stroked="f">
                <v:path arrowok="t"/>
                <v:fill/>
              </v:shape>
            </v:group>
            <v:group style="position:absolute;left:1386;top:12004;width:1185;height:800" coordorigin="1386,12004" coordsize="1185,800">
              <v:shape style="position:absolute;left:1386;top:12004;width:1185;height:800" coordorigin="1386,12004" coordsize="1185,800" path="m1386,12804l2572,12804,2572,12004,1386,12004,1386,12804e" filled="t" fillcolor="#33CCCC" stroked="f">
                <v:path arrowok="t"/>
                <v:fill/>
              </v:shape>
            </v:group>
            <v:group style="position:absolute;left:1456;top:12004;width:1045;height:500" coordorigin="1456,12004" coordsize="1045,500">
              <v:shape style="position:absolute;left:1456;top:12004;width:1045;height:500" coordorigin="1456,12004" coordsize="1045,500" path="m1456,12504l2502,12504,2502,12004,1456,12004,1456,12504e" filled="t" fillcolor="#33CCCC" stroked="f">
                <v:path arrowok="t"/>
                <v:fill/>
              </v:shape>
            </v:group>
            <v:group style="position:absolute;left:2572;top:12004;width:1065;height:800" coordorigin="2572,12004" coordsize="1065,800">
              <v:shape style="position:absolute;left:2572;top:12004;width:1065;height:800" coordorigin="2572,12004" coordsize="1065,800" path="m2572,12804l3637,12804,3637,12004,2572,12004,2572,12804e" filled="t" fillcolor="#33CCCC" stroked="f">
                <v:path arrowok="t"/>
                <v:fill/>
              </v:shape>
            </v:group>
            <v:group style="position:absolute;left:2642;top:12004;width:925;height:500" coordorigin="2642,12004" coordsize="925,500">
              <v:shape style="position:absolute;left:2642;top:12004;width:925;height:500" coordorigin="2642,12004" coordsize="925,500" path="m2642,12504l3567,12504,3567,12004,2642,12004,2642,12504e" filled="t" fillcolor="#33CCCC" stroked="f">
                <v:path arrowok="t"/>
                <v:fill/>
              </v:shape>
            </v:group>
            <v:group style="position:absolute;left:3637;top:12004;width:740;height:800" coordorigin="3637,12004" coordsize="740,800">
              <v:shape style="position:absolute;left:3637;top:12004;width:740;height:800" coordorigin="3637,12004" coordsize="740,800" path="m3637,12804l4378,12804,4378,12004,3637,12004,3637,12804e" filled="t" fillcolor="#33CCCC" stroked="f">
                <v:path arrowok="t"/>
                <v:fill/>
              </v:shape>
            </v:group>
            <v:group style="position:absolute;left:3707;top:12004;width:600;height:500" coordorigin="3707,12004" coordsize="600,500">
              <v:shape style="position:absolute;left:3707;top:12004;width:600;height:500" coordorigin="3707,12004" coordsize="600,500" path="m3707,12504l4308,12504,4308,12004,3707,12004,3707,12504e" filled="t" fillcolor="#33CCCC" stroked="f">
                <v:path arrowok="t"/>
                <v:fill/>
              </v:shape>
            </v:group>
            <v:group style="position:absolute;left:1386;top:12804;width:1185;height:805" coordorigin="1386,12804" coordsize="1185,805">
              <v:shape style="position:absolute;left:1386;top:12804;width:1185;height:805" coordorigin="1386,12804" coordsize="1185,805" path="m1386,13609l2572,13609,2572,12804,1386,12804,1386,13609e" filled="t" fillcolor="#33CCCC" stroked="f">
                <v:path arrowok="t"/>
                <v:fill/>
              </v:shape>
            </v:group>
            <v:group style="position:absolute;left:1456;top:12804;width:1045;height:505" coordorigin="1456,12804" coordsize="1045,505">
              <v:shape style="position:absolute;left:1456;top:12804;width:1045;height:505" coordorigin="1456,12804" coordsize="1045,505" path="m1456,13309l2502,13309,2502,12804,1456,12804,1456,13309e" filled="t" fillcolor="#33CCCC" stroked="f">
                <v:path arrowok="t"/>
                <v:fill/>
              </v:shape>
            </v:group>
            <v:group style="position:absolute;left:2572;top:12804;width:1065;height:805" coordorigin="2572,12804" coordsize="1065,805">
              <v:shape style="position:absolute;left:2572;top:12804;width:1065;height:805" coordorigin="2572,12804" coordsize="1065,805" path="m2572,13609l3637,13609,3637,12804,2572,12804,2572,13609e" filled="t" fillcolor="#33CCCC" stroked="f">
                <v:path arrowok="t"/>
                <v:fill/>
              </v:shape>
            </v:group>
            <v:group style="position:absolute;left:2642;top:12804;width:925;height:505" coordorigin="2642,12804" coordsize="925,505">
              <v:shape style="position:absolute;left:2642;top:12804;width:925;height:505" coordorigin="2642,12804" coordsize="925,505" path="m2642,13309l3567,13309,3567,12804,2642,12804,2642,13309e" filled="t" fillcolor="#33CCCC" stroked="f">
                <v:path arrowok="t"/>
                <v:fill/>
              </v:shape>
            </v:group>
            <v:group style="position:absolute;left:3637;top:12804;width:740;height:805" coordorigin="3637,12804" coordsize="740,805">
              <v:shape style="position:absolute;left:3637;top:12804;width:740;height:805" coordorigin="3637,12804" coordsize="740,805" path="m3637,13609l4378,13609,4378,12804,3637,12804,3637,13609e" filled="t" fillcolor="#33CCCC" stroked="f">
                <v:path arrowok="t"/>
                <v:fill/>
              </v:shape>
            </v:group>
            <v:group style="position:absolute;left:3707;top:12804;width:600;height:505" coordorigin="3707,12804" coordsize="600,505">
              <v:shape style="position:absolute;left:3707;top:12804;width:600;height:505" coordorigin="3707,12804" coordsize="600,505" path="m3707,13309l4308,13309,4308,12804,3707,12804,3707,13309e" filled="t" fillcolor="#33CCCC" stroked="f">
                <v:path arrowok="t"/>
                <v:fill/>
              </v:shape>
            </v:group>
            <w10:wrap type="none"/>
          </v:group>
        </w:pic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62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7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tal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ki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40" w:lineRule="auto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7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7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4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se</w:t>
      </w:r>
      <w:r>
        <w:rPr>
          <w:rFonts w:ascii="Century Gothic" w:hAnsi="Century Gothic" w:cs="Century Gothic" w:eastAsia="Century Gothic"/>
          <w:sz w:val="22"/>
          <w:szCs w:val="22"/>
          <w:spacing w:val="5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5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4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</w:p>
    <w:p>
      <w:pPr>
        <w:spacing w:before="30" w:after="0" w:line="262" w:lineRule="exact"/>
        <w:ind w:left="3071" w:right="3383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9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23" w:after="0" w:line="262" w:lineRule="auto"/>
        <w:ind w:left="3107" w:right="49" w:firstLine="-2991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993300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1"/>
          <w:w w:val="100"/>
          <w:b/>
          <w:bCs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2"/>
          <w:w w:val="100"/>
          <w:b/>
          <w:bCs/>
        </w:rPr>
        <w:t>7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2"/>
          <w:w w:val="100"/>
          <w:b/>
          <w:bCs/>
        </w:rPr>
        <w:t>4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-3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7</w:t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sta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ay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</w:t>
      </w:r>
    </w:p>
    <w:p>
      <w:pPr>
        <w:spacing w:before="5" w:after="0" w:line="262" w:lineRule="exact"/>
        <w:ind w:left="3071" w:right="5514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week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" w:after="0" w:line="300" w:lineRule="exact"/>
        <w:ind w:left="3107" w:right="53" w:firstLine="-2991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993300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1"/>
          <w:w w:val="100"/>
          <w:b/>
          <w:bCs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2"/>
          <w:w w:val="100"/>
          <w:b/>
          <w:bCs/>
        </w:rPr>
        <w:t>7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2"/>
          <w:w w:val="100"/>
          <w:b/>
          <w:bCs/>
        </w:rPr>
        <w:t>4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-3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0"/>
          <w:w w:val="100"/>
          <w:b/>
          <w:bCs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7</w:t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ansp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x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6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4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)</w:t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3" w:after="0" w:line="240" w:lineRule="auto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color w:val="993300"/>
          <w:spacing w:val="-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1"/>
          <w:w w:val="100"/>
          <w:b/>
          <w:bCs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2"/>
          <w:w w:val="100"/>
          <w:b/>
          <w:bCs/>
        </w:rPr>
        <w:t>8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2"/>
          <w:w w:val="100"/>
          <w:b/>
          <w:bCs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-3"/>
          <w:w w:val="100"/>
          <w:b/>
          <w:bCs/>
        </w:rPr>
        <w:t>4</w:t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0"/>
          <w:w w:val="100"/>
          <w:b/>
          <w:bCs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993300"/>
          <w:spacing w:val="0"/>
          <w:w w:val="100"/>
          <w:b/>
          <w:bCs/>
        </w:rPr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8</w:t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5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stal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color w:val="000000"/>
          <w:spacing w:val="0"/>
          <w:w w:val="100"/>
        </w:rPr>
        <w:t>s:</w:t>
      </w:r>
    </w:p>
    <w:p>
      <w:pPr>
        <w:spacing w:before="25" w:after="0" w:line="262" w:lineRule="exact"/>
        <w:ind w:left="3071" w:right="4833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99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9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62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8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stal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40" w:lineRule="auto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8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8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62" w:lineRule="exact"/>
        <w:ind w:left="3071" w:right="4433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9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40" w:lineRule="auto"/>
        <w:ind w:left="80" w:right="55"/>
        <w:jc w:val="center"/>
        <w:tabs>
          <w:tab w:pos="1260" w:val="left"/>
          <w:tab w:pos="2320" w:val="left"/>
          <w:tab w:pos="30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-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aph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9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5" w:after="0" w:line="262" w:lineRule="exact"/>
        <w:ind w:left="3071" w:right="3134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9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40" w:lineRule="auto"/>
        <w:ind w:left="80" w:right="56"/>
        <w:jc w:val="center"/>
        <w:tabs>
          <w:tab w:pos="1260" w:val="left"/>
          <w:tab w:pos="2320" w:val="left"/>
          <w:tab w:pos="3060" w:val="left"/>
          <w:tab w:pos="4000" w:val="left"/>
          <w:tab w:pos="4680" w:val="left"/>
          <w:tab w:pos="6380" w:val="left"/>
          <w:tab w:pos="6840" w:val="left"/>
          <w:tab w:pos="7920" w:val="left"/>
          <w:tab w:pos="882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9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9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  <w:tab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  <w:tab/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62" w:lineRule="exact"/>
        <w:ind w:left="3071" w:right="3054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1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spo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99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9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99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40" w:lineRule="auto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</w:p>
    <w:p>
      <w:pPr>
        <w:spacing w:before="31" w:after="0" w:line="262" w:lineRule="exact"/>
        <w:ind w:left="3071" w:right="4372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9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40" w:lineRule="auto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 </w:t>
      </w:r>
      <w:r>
        <w:rPr>
          <w:rFonts w:ascii="Century Gothic" w:hAnsi="Century Gothic" w:cs="Century Gothic" w:eastAsia="Century Gothic"/>
          <w:sz w:val="22"/>
          <w:szCs w:val="22"/>
          <w:spacing w:val="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5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62" w:lineRule="exact"/>
        <w:ind w:left="3071" w:right="3468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99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9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40" w:lineRule="auto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3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</w:p>
    <w:p>
      <w:pPr>
        <w:spacing w:before="30" w:after="0" w:line="262" w:lineRule="exact"/>
        <w:ind w:left="3107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spo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40" w:lineRule="auto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3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4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5" w:after="0" w:line="262" w:lineRule="exact"/>
        <w:ind w:left="3107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x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é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62" w:lineRule="exact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0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to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40" w:lineRule="auto"/>
        <w:ind w:left="116" w:right="-20"/>
        <w:jc w:val="left"/>
        <w:tabs>
          <w:tab w:pos="1300" w:val="left"/>
          <w:tab w:pos="2360" w:val="left"/>
          <w:tab w:pos="31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0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0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s: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4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4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ay</w:t>
      </w:r>
      <w:r>
        <w:rPr>
          <w:rFonts w:ascii="Century Gothic" w:hAnsi="Century Gothic" w:cs="Century Gothic" w:eastAsia="Century Gothic"/>
          <w:sz w:val="22"/>
          <w:szCs w:val="22"/>
          <w:spacing w:val="4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spacing w:before="30" w:after="0" w:line="262" w:lineRule="exact"/>
        <w:ind w:left="3107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ast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ay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  <w:position w:val="-1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k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40" w:lineRule="auto"/>
        <w:ind w:left="80" w:right="61"/>
        <w:jc w:val="center"/>
        <w:tabs>
          <w:tab w:pos="1260" w:val="left"/>
          <w:tab w:pos="2320" w:val="left"/>
          <w:tab w:pos="306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Hai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sal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and</w:t>
      </w:r>
      <w:r>
        <w:rPr>
          <w:rFonts w:ascii="Century Gothic" w:hAnsi="Century Gothic" w:cs="Century Gothic" w:eastAsia="Century Gothic"/>
          <w:sz w:val="22"/>
          <w:szCs w:val="22"/>
          <w:spacing w:val="39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b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y</w:t>
      </w:r>
      <w:r>
        <w:rPr>
          <w:rFonts w:ascii="Century Gothic" w:hAnsi="Century Gothic" w:cs="Century Gothic" w:eastAsia="Century Gothic"/>
          <w:sz w:val="22"/>
          <w:szCs w:val="22"/>
          <w:spacing w:val="3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3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spa</w:t>
      </w:r>
    </w:p>
    <w:p>
      <w:pPr>
        <w:spacing w:before="30" w:after="0" w:line="262" w:lineRule="exact"/>
        <w:ind w:left="3071" w:right="2918"/>
        <w:jc w:val="center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  <w:position w:val="-1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ts,</w:t>
      </w:r>
      <w:r>
        <w:rPr>
          <w:rFonts w:ascii="Century Gothic" w:hAnsi="Century Gothic" w:cs="Century Gothic" w:eastAsia="Century Gothic"/>
          <w:sz w:val="22"/>
          <w:szCs w:val="22"/>
          <w:spacing w:val="-14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tat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s,</w:t>
      </w:r>
      <w:r>
        <w:rPr>
          <w:rFonts w:ascii="Century Gothic" w:hAnsi="Century Gothic" w:cs="Century Gothic" w:eastAsia="Century Gothic"/>
          <w:sz w:val="22"/>
          <w:szCs w:val="22"/>
          <w:spacing w:val="-9"/>
          <w:w w:val="100"/>
          <w:position w:val="-1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99"/>
          <w:position w:val="-1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  <w:position w:val="-1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99"/>
          <w:position w:val="-1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99"/>
          <w:position w:val="-1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-1"/>
        </w:rPr>
        <w:t>s)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  <w:position w:val="0"/>
        </w:rPr>
      </w:r>
    </w:p>
    <w:p>
      <w:pPr>
        <w:spacing w:before="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8" w:after="0" w:line="271" w:lineRule="auto"/>
        <w:ind w:left="3107" w:right="54" w:firstLine="-2991"/>
        <w:jc w:val="left"/>
        <w:tabs>
          <w:tab w:pos="1300" w:val="left"/>
          <w:tab w:pos="2360" w:val="left"/>
          <w:tab w:pos="3100" w:val="left"/>
          <w:tab w:pos="3980" w:val="left"/>
          <w:tab w:pos="5020" w:val="left"/>
          <w:tab w:pos="6080" w:val="left"/>
          <w:tab w:pos="7720" w:val="left"/>
          <w:tab w:pos="8800" w:val="left"/>
        </w:tabs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2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4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2</w:t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al</w:t>
        <w:tab/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w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  <w:tab/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è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ab/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'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)</w:t>
      </w:r>
    </w:p>
    <w:p>
      <w:pPr>
        <w:jc w:val="left"/>
        <w:spacing w:after="0"/>
        <w:sectPr>
          <w:pgSz w:w="11920" w:h="16840"/>
          <w:pgMar w:top="1340" w:bottom="280" w:left="1340" w:right="1300"/>
        </w:sectPr>
      </w:pPr>
      <w:rPr/>
    </w:p>
    <w:p>
      <w:pPr>
        <w:spacing w:before="8" w:after="0" w:line="90" w:lineRule="exact"/>
        <w:jc w:val="left"/>
        <w:rPr>
          <w:sz w:val="9"/>
          <w:szCs w:val="9"/>
        </w:rPr>
      </w:pPr>
      <w:rPr/>
      <w:r>
        <w:rPr/>
        <w:pict>
          <v:group style="position:absolute;margin-left:68.81768pt;margin-top:742.627686pt;width:150.56037pt;height:25.99673pt;mso-position-horizontal-relative:page;mso-position-vertical-relative:page;z-index:-10046" coordorigin="1376,14853" coordsize="3011,520">
            <v:group style="position:absolute;left:2502;top:14863;width:70;height:500" coordorigin="2502,14863" coordsize="70,500">
              <v:shape style="position:absolute;left:2502;top:14863;width:70;height:500" coordorigin="2502,14863" coordsize="70,500" path="m2502,15362l2572,15362,2572,14863,2502,14863,2502,15362xe" filled="t" fillcolor="#FFCC00" stroked="f">
                <v:path arrowok="t"/>
                <v:fill/>
              </v:shape>
            </v:group>
            <v:group style="position:absolute;left:1386;top:14863;width:70;height:500" coordorigin="1386,14863" coordsize="70,500">
              <v:shape style="position:absolute;left:1386;top:14863;width:70;height:500" coordorigin="1386,14863" coordsize="70,500" path="m1386,15362l1456,15362,1456,14863,1386,14863,1386,15362xe" filled="t" fillcolor="#FFCC00" stroked="f">
                <v:path arrowok="t"/>
                <v:fill/>
              </v:shape>
            </v:group>
            <v:group style="position:absolute;left:1456;top:14863;width:1045;height:500" coordorigin="1456,14863" coordsize="1045,500">
              <v:shape style="position:absolute;left:1456;top:14863;width:1045;height:500" coordorigin="1456,14863" coordsize="1045,500" path="m1456,15362l2502,15362,2502,14863,1456,14863,1456,15362e" filled="t" fillcolor="#FFCC00" stroked="f">
                <v:path arrowok="t"/>
                <v:fill/>
              </v:shape>
            </v:group>
            <v:group style="position:absolute;left:2572;top:14863;width:70;height:500" coordorigin="2572,14863" coordsize="70,500">
              <v:shape style="position:absolute;left:2572;top:14863;width:70;height:500" coordorigin="2572,14863" coordsize="70,500" path="m2572,15362l2642,15362,2642,14863,2572,14863,2572,15362xe" filled="t" fillcolor="#FFCC00" stroked="f">
                <v:path arrowok="t"/>
                <v:fill/>
              </v:shape>
            </v:group>
            <v:group style="position:absolute;left:3567;top:14863;width:70;height:500" coordorigin="3567,14863" coordsize="70,500">
              <v:shape style="position:absolute;left:3567;top:14863;width:70;height:500" coordorigin="3567,14863" coordsize="70,500" path="m3567,15362l3637,15362,3637,14863,3567,14863,3567,15362xe" filled="t" fillcolor="#FFCC00" stroked="f">
                <v:path arrowok="t"/>
                <v:fill/>
              </v:shape>
            </v:group>
            <v:group style="position:absolute;left:2642;top:14863;width:925;height:500" coordorigin="2642,14863" coordsize="925,500">
              <v:shape style="position:absolute;left:2642;top:14863;width:925;height:500" coordorigin="2642,14863" coordsize="925,500" path="m2642,15362l3567,15362,3567,14863,2642,14863,2642,15362e" filled="t" fillcolor="#FFCC00" stroked="f">
                <v:path arrowok="t"/>
                <v:fill/>
              </v:shape>
            </v:group>
            <v:group style="position:absolute;left:3637;top:14863;width:70;height:500" coordorigin="3637,14863" coordsize="70,500">
              <v:shape style="position:absolute;left:3637;top:14863;width:70;height:500" coordorigin="3637,14863" coordsize="70,500" path="m3637,15362l3707,15362,3707,14863,3637,14863,3637,15362xe" filled="t" fillcolor="#FFCC00" stroked="f">
                <v:path arrowok="t"/>
                <v:fill/>
              </v:shape>
            </v:group>
            <v:group style="position:absolute;left:4308;top:14863;width:70;height:500" coordorigin="4308,14863" coordsize="70,500">
              <v:shape style="position:absolute;left:4308;top:14863;width:70;height:500" coordorigin="4308,14863" coordsize="70,500" path="m4308,15362l4378,15362,4378,14863,4308,14863,4308,15362xe" filled="t" fillcolor="#FFCC00" stroked="f">
                <v:path arrowok="t"/>
                <v:fill/>
              </v:shape>
            </v:group>
            <v:group style="position:absolute;left:3707;top:14863;width:600;height:500" coordorigin="3707,14863" coordsize="600,500">
              <v:shape style="position:absolute;left:3707;top:14863;width:600;height:500" coordorigin="3707,14863" coordsize="600,500" path="m3707,15362l4308,15362,4308,14863,3707,14863,3707,15362e" filled="t" fillcolor="#FFCC00" stroked="f">
                <v:path arrowok="t"/>
                <v:fill/>
              </v:shape>
            </v:group>
            <w10:wrap type="none"/>
          </v:group>
        </w:pict>
      </w:r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6.353598" w:type="dxa"/>
      </w:tblPr>
      <w:tblGrid/>
      <w:tr>
        <w:trPr>
          <w:trHeight w:val="3306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33CCCC"/>
          </w:tcPr>
          <w:p>
            <w:pPr>
              <w:spacing w:before="0" w:after="0" w:line="264" w:lineRule="exact"/>
              <w:ind w:left="70" w:right="172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445" w:lineRule="auto"/>
              <w:ind w:left="70" w:right="165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6" w:after="0" w:line="240" w:lineRule="auto"/>
              <w:ind w:left="70" w:right="172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33CCCC"/>
          </w:tcPr>
          <w:p>
            <w:pPr>
              <w:spacing w:before="0" w:after="0" w:line="264" w:lineRule="exact"/>
              <w:ind w:left="214" w:right="286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445" w:lineRule="auto"/>
              <w:ind w:left="214" w:right="279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6" w:after="0" w:line="240" w:lineRule="auto"/>
              <w:ind w:left="214" w:right="286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33CCCC"/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445" w:lineRule="auto"/>
              <w:ind w:left="70" w:right="3878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6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</w:p>
        </w:tc>
      </w:tr>
      <w:tr>
        <w:trPr>
          <w:trHeight w:val="809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33CCCC"/>
          </w:tcPr>
          <w:p>
            <w:pPr/>
            <w:rPr/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33CCCC"/>
          </w:tcPr>
          <w:p>
            <w:pPr/>
            <w:rPr/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33CCCC"/>
          </w:tcPr>
          <w:p>
            <w:pPr/>
            <w:rPr/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70" w:right="-20"/>
              <w:jc w:val="left"/>
              <w:tabs>
                <w:tab w:pos="1000" w:val="left"/>
                <w:tab w:pos="2000" w:val="left"/>
                <w:tab w:pos="3500" w:val="left"/>
                <w:tab w:pos="528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s,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s,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aph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  <w:position w:val="-1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sts,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  <w:position w:val="-1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5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s)</w:t>
            </w:r>
          </w:p>
        </w:tc>
      </w:tr>
      <w:tr>
        <w:trPr>
          <w:trHeight w:val="396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3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3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3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3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'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'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'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</w:p>
        </w:tc>
      </w:tr>
      <w:tr>
        <w:trPr>
          <w:trHeight w:val="5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'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'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'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8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8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0"/>
                <w:w w:val="100"/>
                <w:b/>
                <w:bCs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14"/>
              <w:jc w:val="left"/>
              <w:tabs>
                <w:tab w:pos="900" w:val="left"/>
                <w:tab w:pos="2020" w:val="left"/>
                <w:tab w:pos="3300" w:val="left"/>
                <w:tab w:pos="3880" w:val="left"/>
                <w:tab w:pos="4720" w:val="left"/>
                <w:tab w:pos="524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8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35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aj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0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4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</w:p>
        </w:tc>
      </w:tr>
      <w:tr>
        <w:trPr>
          <w:trHeight w:val="7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266" w:lineRule="auto"/>
              <w:ind w:left="70" w:right="-16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side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'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attr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4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8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</w:p>
        </w:tc>
      </w:tr>
      <w:tr>
        <w:trPr>
          <w:trHeight w:val="86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non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in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1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abl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</w:tbl>
    <w:p>
      <w:pPr>
        <w:jc w:val="left"/>
        <w:spacing w:after="0"/>
        <w:sectPr>
          <w:pgSz w:w="11920" w:h="16840"/>
          <w:pgMar w:top="1300" w:bottom="280" w:left="1280" w:right="1260"/>
        </w:sectPr>
      </w:pPr>
      <w:rPr/>
    </w:p>
    <w:p>
      <w:pPr>
        <w:spacing w:before="8" w:after="0" w:line="90" w:lineRule="exact"/>
        <w:jc w:val="left"/>
        <w:rPr>
          <w:sz w:val="9"/>
          <w:szCs w:val="9"/>
        </w:rPr>
      </w:pPr>
      <w:rPr/>
      <w:r>
        <w:rPr/>
        <w:pict>
          <v:group style="position:absolute;margin-left:68.81768pt;margin-top:707.6073pt;width:150.56037pt;height:56.26776pt;mso-position-horizontal-relative:page;mso-position-vertical-relative:page;z-index:-10045" coordorigin="1376,14152" coordsize="3011,1125">
            <v:group style="position:absolute;left:1386;top:14162;width:1185;height:1105" coordorigin="1386,14162" coordsize="1185,1105">
              <v:shape style="position:absolute;left:1386;top:14162;width:1185;height:1105" coordorigin="1386,14162" coordsize="1185,1105" path="m1386,15268l2572,15268,2572,14162,1386,14162,1386,15268e" filled="t" fillcolor="#FFCC00" stroked="f">
                <v:path arrowok="t"/>
                <v:fill/>
              </v:shape>
            </v:group>
            <v:group style="position:absolute;left:2572;top:14162;width:1065;height:1105" coordorigin="2572,14162" coordsize="1065,1105">
              <v:shape style="position:absolute;left:2572;top:14162;width:1065;height:1105" coordorigin="2572,14162" coordsize="1065,1105" path="m2572,15268l3637,15268,3637,14162,2572,14162,2572,15268e" filled="t" fillcolor="#FFCC00" stroked="f">
                <v:path arrowok="t"/>
                <v:fill/>
              </v:shape>
            </v:group>
            <v:group style="position:absolute;left:3637;top:14162;width:740;height:1105" coordorigin="3637,14162" coordsize="740,1105">
              <v:shape style="position:absolute;left:3637;top:14162;width:740;height:1105" coordorigin="3637,14162" coordsize="740,1105" path="m3637,15268l4378,15268,4378,14162,3637,14162,3637,15268e" filled="t" fillcolor="#FFCC00" stroked="f">
                <v:path arrowok="t"/>
                <v:fill/>
              </v:shape>
            </v:group>
            <w10:wrap type="none"/>
          </v:group>
        </w:pict>
      </w:r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6.353598" w:type="dxa"/>
      </w:tblPr>
      <w:tblGrid/>
      <w:tr>
        <w:trPr>
          <w:trHeight w:val="701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5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803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7" w:lineRule="auto"/>
              <w:ind w:left="70" w:right="-15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'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)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802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1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)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3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7" w:lineRule="auto"/>
              <w:ind w:left="70" w:right="-11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attr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1105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13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s)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3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18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z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z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0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3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3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0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2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3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aj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Ho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0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appl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3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18"/>
              <w:jc w:val="left"/>
              <w:tabs>
                <w:tab w:pos="940" w:val="left"/>
                <w:tab w:pos="1720" w:val="left"/>
                <w:tab w:pos="3320" w:val="left"/>
                <w:tab w:pos="466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ass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3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0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5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1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0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0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2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1565" w:hRule="exact"/>
        </w:trPr>
        <w:tc>
          <w:tcPr>
            <w:tcW w:w="10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449" w:lineRule="auto"/>
              <w:ind w:left="70" w:right="159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449" w:lineRule="auto"/>
              <w:ind w:left="220" w:right="279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3670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1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66" w:lineRule="auto"/>
              <w:ind w:left="70" w:right="-20"/>
              <w:jc w:val="both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batt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)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</w:tbl>
    <w:p>
      <w:pPr>
        <w:jc w:val="both"/>
        <w:spacing w:after="0"/>
        <w:sectPr>
          <w:pgSz w:w="11920" w:h="16840"/>
          <w:pgMar w:top="1300" w:bottom="280" w:left="1280" w:right="1260"/>
        </w:sectPr>
      </w:pPr>
      <w:rPr/>
    </w:p>
    <w:p>
      <w:pPr>
        <w:spacing w:before="8" w:after="0" w:line="90" w:lineRule="exact"/>
        <w:jc w:val="left"/>
        <w:rPr>
          <w:sz w:val="9"/>
          <w:szCs w:val="9"/>
        </w:rPr>
      </w:pPr>
      <w:rPr/>
      <w:r>
        <w:rPr/>
        <w:pict>
          <v:group style="position:absolute;margin-left:68.81768pt;margin-top:727.6297pt;width:150.56037pt;height:26.24669pt;mso-position-horizontal-relative:page;mso-position-vertical-relative:page;z-index:-10044" coordorigin="1376,14553" coordsize="3011,525">
            <v:group style="position:absolute;left:2502;top:14563;width:70;height:505" coordorigin="2502,14563" coordsize="70,505">
              <v:shape style="position:absolute;left:2502;top:14563;width:70;height:505" coordorigin="2502,14563" coordsize="70,505" path="m2502,15068l2572,15068,2572,14563,2502,14563,2502,15068xe" filled="t" fillcolor="#FFCC00" stroked="f">
                <v:path arrowok="t"/>
                <v:fill/>
              </v:shape>
            </v:group>
            <v:group style="position:absolute;left:1386;top:14563;width:70;height:505" coordorigin="1386,14563" coordsize="70,505">
              <v:shape style="position:absolute;left:1386;top:14563;width:70;height:505" coordorigin="1386,14563" coordsize="70,505" path="m1386,15068l1456,15068,1456,14563,1386,14563,1386,15068xe" filled="t" fillcolor="#FFCC00" stroked="f">
                <v:path arrowok="t"/>
                <v:fill/>
              </v:shape>
            </v:group>
            <v:group style="position:absolute;left:1456;top:14563;width:1045;height:505" coordorigin="1456,14563" coordsize="1045,505">
              <v:shape style="position:absolute;left:1456;top:14563;width:1045;height:505" coordorigin="1456,14563" coordsize="1045,505" path="m1456,15068l2502,15068,2502,14563,1456,14563,1456,15068e" filled="t" fillcolor="#FFCC00" stroked="f">
                <v:path arrowok="t"/>
                <v:fill/>
              </v:shape>
            </v:group>
            <v:group style="position:absolute;left:2572;top:14563;width:70;height:505" coordorigin="2572,14563" coordsize="70,505">
              <v:shape style="position:absolute;left:2572;top:14563;width:70;height:505" coordorigin="2572,14563" coordsize="70,505" path="m2572,15068l2642,15068,2642,14563,2572,14563,2572,15068xe" filled="t" fillcolor="#FFCC00" stroked="f">
                <v:path arrowok="t"/>
                <v:fill/>
              </v:shape>
            </v:group>
            <v:group style="position:absolute;left:3567;top:14563;width:70;height:505" coordorigin="3567,14563" coordsize="70,505">
              <v:shape style="position:absolute;left:3567;top:14563;width:70;height:505" coordorigin="3567,14563" coordsize="70,505" path="m3567,15068l3637,15068,3637,14563,3567,14563,3567,15068xe" filled="t" fillcolor="#FFCC00" stroked="f">
                <v:path arrowok="t"/>
                <v:fill/>
              </v:shape>
            </v:group>
            <v:group style="position:absolute;left:2642;top:14563;width:925;height:505" coordorigin="2642,14563" coordsize="925,505">
              <v:shape style="position:absolute;left:2642;top:14563;width:925;height:505" coordorigin="2642,14563" coordsize="925,505" path="m2642,15068l3567,15068,3567,14563,2642,14563,2642,15068e" filled="t" fillcolor="#FFCC00" stroked="f">
                <v:path arrowok="t"/>
                <v:fill/>
              </v:shape>
            </v:group>
            <v:group style="position:absolute;left:3637;top:14563;width:70;height:505" coordorigin="3637,14563" coordsize="70,505">
              <v:shape style="position:absolute;left:3637;top:14563;width:70;height:505" coordorigin="3637,14563" coordsize="70,505" path="m3637,15068l3707,15068,3707,14563,3637,14563,3637,15068xe" filled="t" fillcolor="#FFCC00" stroked="f">
                <v:path arrowok="t"/>
                <v:fill/>
              </v:shape>
            </v:group>
            <v:group style="position:absolute;left:4308;top:14563;width:70;height:505" coordorigin="4308,14563" coordsize="70,505">
              <v:shape style="position:absolute;left:4308;top:14563;width:70;height:505" coordorigin="4308,14563" coordsize="70,505" path="m4308,15068l4378,15068,4378,14563,4308,14563,4308,15068xe" filled="t" fillcolor="#FFCC00" stroked="f">
                <v:path arrowok="t"/>
                <v:fill/>
              </v:shape>
            </v:group>
            <v:group style="position:absolute;left:3707;top:14563;width:600;height:505" coordorigin="3707,14563" coordsize="600,505">
              <v:shape style="position:absolute;left:3707;top:14563;width:600;height:505" coordorigin="3707,14563" coordsize="600,505" path="m3707,15068l4308,15068,4308,14563,3707,14563,3707,15068e" filled="t" fillcolor="#FFCC00" stroked="f">
                <v:path arrowok="t"/>
                <v:fill/>
              </v:shape>
            </v:group>
            <w10:wrap type="none"/>
          </v:group>
        </w:pict>
      </w:r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6.353598" w:type="dxa"/>
      </w:tblPr>
      <w:tblGrid/>
      <w:tr>
        <w:trPr>
          <w:trHeight w:val="701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</w:p>
          <w:p>
            <w:pPr>
              <w:spacing w:before="35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tdo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als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ts)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8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6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1"/>
                <w:w w:val="100"/>
                <w:b/>
                <w:bCs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2"/>
                <w:w w:val="100"/>
                <w:b/>
                <w:bCs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-3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993300"/>
                <w:spacing w:val="0"/>
                <w:w w:val="100"/>
                <w:b/>
                <w:bCs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5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15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4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Pha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</w:p>
        </w:tc>
      </w:tr>
      <w:tr>
        <w:trPr>
          <w:trHeight w:val="4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als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pha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6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6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7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19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al)</w:t>
            </w:r>
          </w:p>
        </w:tc>
      </w:tr>
      <w:tr>
        <w:trPr>
          <w:trHeight w:val="8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8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8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18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17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Vs,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VD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ps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tabs>
                <w:tab w:pos="1880" w:val="left"/>
                <w:tab w:pos="2680" w:val="left"/>
                <w:tab w:pos="4920" w:val="left"/>
              </w:tabs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ab/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  <w:p>
            <w:pPr>
              <w:spacing w:before="3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s)</w:t>
            </w:r>
          </w:p>
        </w:tc>
      </w:tr>
      <w:tr>
        <w:trPr>
          <w:trHeight w:val="5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7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abl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5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71" w:lineRule="auto"/>
              <w:ind w:left="70" w:right="-15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x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s)</w:t>
            </w:r>
          </w:p>
        </w:tc>
      </w:tr>
      <w:tr>
        <w:trPr>
          <w:trHeight w:val="96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1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11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</w:tbl>
    <w:p>
      <w:pPr>
        <w:jc w:val="left"/>
        <w:spacing w:after="0"/>
        <w:sectPr>
          <w:pgSz w:w="11920" w:h="16840"/>
          <w:pgMar w:top="1300" w:bottom="280" w:left="1280" w:right="1260"/>
        </w:sectPr>
      </w:pPr>
      <w:rPr/>
    </w:p>
    <w:p>
      <w:pPr>
        <w:spacing w:before="8" w:after="0" w:line="90" w:lineRule="exact"/>
        <w:jc w:val="left"/>
        <w:rPr>
          <w:sz w:val="9"/>
          <w:szCs w:val="9"/>
        </w:rPr>
      </w:pPr>
      <w:rPr/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6.353598" w:type="dxa"/>
      </w:tblPr>
      <w:tblGrid/>
      <w:tr>
        <w:trPr>
          <w:trHeight w:val="801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0" w:after="0" w:line="264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0" w:after="0" w:line="264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  <w:p>
            <w:pPr>
              <w:spacing w:before="15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7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/>
            <w:rPr/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/>
            <w:rPr/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/>
            <w:rPr/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8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  <w:position w:val="-1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sh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4"/>
                <w:w w:val="100"/>
                <w:position w:val="-1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  <w:position w:val="-1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0"/>
                <w:w w:val="100"/>
                <w:position w:val="-1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2"/>
                <w:w w:val="100"/>
                <w:position w:val="-1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  <w:position w:val="-1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  <w:position w:val="-1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4"/>
                <w:w w:val="100"/>
                <w:position w:val="-1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  <w:position w:val="-1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5"/>
                <w:w w:val="100"/>
                <w:position w:val="-1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  <w:position w:val="-1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  <w:position w:val="-1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-1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  <w:position w:val="0"/>
              </w:rPr>
            </w:r>
          </w:p>
          <w:p>
            <w:pPr>
              <w:spacing w:before="3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q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t)</w:t>
            </w:r>
          </w:p>
        </w:tc>
      </w:tr>
      <w:tr>
        <w:trPr>
          <w:trHeight w:val="5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4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-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ks</w:t>
            </w:r>
          </w:p>
        </w:tc>
      </w:tr>
      <w:tr>
        <w:trPr>
          <w:trHeight w:val="5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8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16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6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.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8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9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5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9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66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appl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</w:tc>
      </w:tr>
      <w:tr>
        <w:trPr>
          <w:trHeight w:val="80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66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j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ks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w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(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)</w:t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</w:tc>
      </w:tr>
      <w:tr>
        <w:trPr>
          <w:trHeight w:val="502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</w:tc>
      </w:tr>
      <w:tr>
        <w:trPr>
          <w:trHeight w:val="609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3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</w:rPr>
              <w:t>3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CC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s: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3"/>
                <w:w w:val="100"/>
              </w:rPr>
              <w:t>v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</w:p>
        </w:tc>
      </w:tr>
      <w:tr>
        <w:trPr>
          <w:trHeight w:val="398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0" w:after="0" w:line="263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0" w:after="0" w:line="263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0" w:after="0" w:line="263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3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s'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03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1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4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9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8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  <w:tr>
        <w:trPr>
          <w:trHeight w:val="604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2</w:t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FFF00"/>
          </w:tcPr>
          <w:p>
            <w:pPr>
              <w:spacing w:before="98" w:after="0" w:line="240" w:lineRule="auto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3</w:t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8" w:after="0" w:line="240" w:lineRule="auto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sit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4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f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6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3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at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</w:r>
          </w:p>
        </w:tc>
      </w:tr>
      <w:tr>
        <w:trPr>
          <w:trHeight w:val="510" w:hRule="exact"/>
        </w:trPr>
        <w:tc>
          <w:tcPr>
            <w:tcW w:w="10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333399"/>
          </w:tcPr>
          <w:p>
            <w:pPr>
              <w:spacing w:before="0" w:after="0" w:line="269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  <w:position w:val="-1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  <w:position w:val="-1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  <w:position w:val="-1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3"/>
                <w:w w:val="100"/>
                <w:b/>
                <w:bCs/>
                <w:position w:val="-1"/>
              </w:rPr>
              <w:t>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  <w:position w:val="-1"/>
              </w:rPr>
              <w:t>2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94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333399"/>
          </w:tcPr>
          <w:p>
            <w:pPr>
              <w:spacing w:before="0" w:after="0" w:line="269" w:lineRule="exact"/>
              <w:ind w:left="214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-1"/>
                <w:w w:val="100"/>
                <w:b/>
                <w:bCs/>
                <w:position w:val="-1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1"/>
                <w:w w:val="100"/>
                <w:b/>
                <w:bCs/>
                <w:position w:val="-1"/>
              </w:rPr>
              <w:t>0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  <w:position w:val="-1"/>
              </w:rPr>
              <w:t>7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00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  <w:shd w:val="clear" w:color="auto" w:fill="333399"/>
          </w:tcPr>
          <w:p>
            <w:pPr>
              <w:spacing w:before="0" w:after="0" w:line="269" w:lineRule="exact"/>
              <w:ind w:left="339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2"/>
                <w:w w:val="100"/>
                <w:b/>
                <w:bCs/>
                <w:position w:val="-1"/>
              </w:rPr>
              <w:t>A1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FF0000"/>
                <w:spacing w:val="0"/>
                <w:w w:val="100"/>
                <w:b/>
                <w:bCs/>
                <w:position w:val="-1"/>
              </w:rPr>
              <w:t>4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15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64" w:lineRule="exact"/>
              <w:ind w:left="70" w:right="-20"/>
              <w:jc w:val="left"/>
              <w:rPr>
                <w:rFonts w:ascii="Century Gothic" w:hAnsi="Century Gothic" w:cs="Century Gothic" w:eastAsia="Century Gothic"/>
                <w:sz w:val="22"/>
                <w:szCs w:val="22"/>
              </w:rPr>
            </w:pPr>
            <w:rPr/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P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1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h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asi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n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g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7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1"/>
                <w:w w:val="100"/>
              </w:rPr>
              <w:t>u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s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e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5"/>
                <w:w w:val="100"/>
              </w:rPr>
              <w:t> 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2"/>
                <w:w w:val="100"/>
              </w:rPr>
              <w:t>c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entury Gothic" w:hAnsi="Century Gothic" w:cs="Century Gothic" w:eastAsia="Century Gothic"/>
                <w:sz w:val="22"/>
                <w:szCs w:val="22"/>
                <w:spacing w:val="0"/>
                <w:w w:val="100"/>
              </w:rPr>
              <w:t>s</w:t>
            </w:r>
          </w:p>
        </w:tc>
      </w:tr>
    </w:tbl>
    <w:p>
      <w:pPr>
        <w:spacing w:before="0" w:after="0" w:line="264" w:lineRule="exact"/>
        <w:ind w:left="13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:</w:t>
      </w:r>
      <w:r>
        <w:rPr>
          <w:rFonts w:ascii="Century Gothic" w:hAnsi="Century Gothic" w:cs="Century Gothic" w:eastAsia="Century Gothic"/>
          <w:sz w:val="22"/>
          <w:szCs w:val="22"/>
          <w:spacing w:val="3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5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3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1</w:t>
      </w:r>
      <w:r>
        <w:rPr>
          <w:rFonts w:ascii="Century Gothic" w:hAnsi="Century Gothic" w:cs="Century Gothic" w:eastAsia="Century Gothic"/>
          <w:sz w:val="22"/>
          <w:szCs w:val="22"/>
          <w:spacing w:val="3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3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4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m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,</w:t>
      </w:r>
      <w:r>
        <w:rPr>
          <w:rFonts w:ascii="Century Gothic" w:hAnsi="Century Gothic" w:cs="Century Gothic" w:eastAsia="Century Gothic"/>
          <w:sz w:val="22"/>
          <w:szCs w:val="22"/>
          <w:spacing w:val="2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</w:p>
    <w:p>
      <w:pPr>
        <w:spacing w:before="30" w:after="0" w:line="240" w:lineRule="auto"/>
        <w:ind w:left="13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ab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xp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6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P5</w:t>
      </w:r>
      <w:r>
        <w:rPr>
          <w:rFonts w:ascii="Century Gothic" w:hAnsi="Century Gothic" w:cs="Century Gothic" w:eastAsia="Century Gothic"/>
          <w:sz w:val="22"/>
          <w:szCs w:val="22"/>
          <w:spacing w:val="-7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v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</w:r>
    </w:p>
    <w:p>
      <w:pPr>
        <w:jc w:val="left"/>
        <w:spacing w:after="0"/>
        <w:sectPr>
          <w:pgSz w:w="11920" w:h="16840"/>
          <w:pgMar w:top="1300" w:bottom="280" w:left="1280" w:right="1260"/>
        </w:sectPr>
      </w:pPr>
      <w:rPr/>
    </w:p>
    <w:p>
      <w:pPr>
        <w:spacing w:before="56" w:after="0" w:line="240" w:lineRule="auto"/>
        <w:ind w:left="2092" w:right="-20"/>
        <w:jc w:val="left"/>
        <w:rPr>
          <w:rFonts w:ascii="Century Gothic" w:hAnsi="Century Gothic" w:cs="Century Gothic" w:eastAsia="Century Gothic"/>
          <w:sz w:val="24"/>
          <w:szCs w:val="24"/>
        </w:rPr>
      </w:pPr>
      <w:rPr/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x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3: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6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h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f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5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t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h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2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se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u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d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o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p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a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n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1"/>
          <w:w w:val="100"/>
          <w:b/>
          <w:bCs/>
        </w:rPr>
        <w:t> 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1"/>
          <w:w w:val="100"/>
          <w:b/>
          <w:bCs/>
        </w:rPr>
        <w:t>c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4"/>
          <w:w w:val="100"/>
          <w:b/>
          <w:bCs/>
        </w:rPr>
        <w:t>e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2"/>
          <w:w w:val="100"/>
          <w:b/>
          <w:bCs/>
        </w:rPr>
        <w:t>l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-6"/>
          <w:w w:val="100"/>
          <w:b/>
          <w:bCs/>
        </w:rPr>
        <w:t>s</w:t>
      </w:r>
      <w:r>
        <w:rPr>
          <w:rFonts w:ascii="Century Gothic" w:hAnsi="Century Gothic" w:cs="Century Gothic" w:eastAsia="Century Gothic"/>
          <w:sz w:val="24"/>
          <w:szCs w:val="24"/>
          <w:color w:val="009193"/>
          <w:spacing w:val="0"/>
          <w:w w:val="100"/>
          <w:b/>
          <w:bCs/>
        </w:rPr>
        <w:t>.</w:t>
      </w:r>
      <w:r>
        <w:rPr>
          <w:rFonts w:ascii="Century Gothic" w:hAnsi="Century Gothic" w:cs="Century Gothic" w:eastAsia="Century Gothic"/>
          <w:sz w:val="24"/>
          <w:szCs w:val="24"/>
          <w:color w:val="000000"/>
          <w:spacing w:val="0"/>
          <w:w w:val="10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6" w:right="-20"/>
        <w:jc w:val="left"/>
        <w:rPr>
          <w:rFonts w:ascii="Century Gothic" w:hAnsi="Century Gothic" w:cs="Century Gothic" w:eastAsia="Century Gothic"/>
          <w:sz w:val="22"/>
          <w:szCs w:val="22"/>
        </w:rPr>
      </w:pPr>
      <w:rPr/>
      <w:r>
        <w:rPr>
          <w:rFonts w:ascii="Century Gothic" w:hAnsi="Century Gothic" w:cs="Century Gothic" w:eastAsia="Century Gothic"/>
          <w:sz w:val="22"/>
          <w:szCs w:val="22"/>
          <w:spacing w:val="3"/>
          <w:w w:val="100"/>
        </w:rPr>
        <w:t>[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d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ta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l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f</w:t>
      </w:r>
      <w:r>
        <w:rPr>
          <w:rFonts w:ascii="Century Gothic" w:hAnsi="Century Gothic" w:cs="Century Gothic" w:eastAsia="Century Gothic"/>
          <w:sz w:val="22"/>
          <w:szCs w:val="22"/>
          <w:spacing w:val="-2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ph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(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k)</w:t>
      </w:r>
      <w:r>
        <w:rPr>
          <w:rFonts w:ascii="Century Gothic" w:hAnsi="Century Gothic" w:cs="Century Gothic" w:eastAsia="Century Gothic"/>
          <w:sz w:val="22"/>
          <w:szCs w:val="22"/>
          <w:spacing w:val="-5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P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C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3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g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s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8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q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u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at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i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o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n</w:t>
      </w:r>
      <w:r>
        <w:rPr>
          <w:rFonts w:ascii="Century Gothic" w:hAnsi="Century Gothic" w:cs="Century Gothic" w:eastAsia="Century Gothic"/>
          <w:sz w:val="22"/>
          <w:szCs w:val="22"/>
          <w:spacing w:val="-4"/>
          <w:w w:val="100"/>
        </w:rPr>
        <w:t> </w:t>
      </w:r>
      <w:r>
        <w:rPr>
          <w:rFonts w:ascii="Century Gothic" w:hAnsi="Century Gothic" w:cs="Century Gothic" w:eastAsia="Century Gothic"/>
          <w:sz w:val="22"/>
          <w:szCs w:val="22"/>
          <w:spacing w:val="1"/>
          <w:w w:val="100"/>
        </w:rPr>
        <w:t>h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r</w:t>
      </w:r>
      <w:r>
        <w:rPr>
          <w:rFonts w:ascii="Century Gothic" w:hAnsi="Century Gothic" w:cs="Century Gothic" w:eastAsia="Century Gothic"/>
          <w:sz w:val="22"/>
          <w:szCs w:val="22"/>
          <w:spacing w:val="2"/>
          <w:w w:val="100"/>
        </w:rPr>
        <w:t>e</w:t>
      </w:r>
      <w:r>
        <w:rPr>
          <w:rFonts w:ascii="Century Gothic" w:hAnsi="Century Gothic" w:cs="Century Gothic" w:eastAsia="Century Gothic"/>
          <w:sz w:val="22"/>
          <w:szCs w:val="22"/>
          <w:spacing w:val="-1"/>
          <w:w w:val="100"/>
        </w:rPr>
        <w:t>.</w:t>
      </w:r>
      <w:r>
        <w:rPr>
          <w:rFonts w:ascii="Century Gothic" w:hAnsi="Century Gothic" w:cs="Century Gothic" w:eastAsia="Century Gothic"/>
          <w:sz w:val="22"/>
          <w:szCs w:val="22"/>
          <w:spacing w:val="0"/>
          <w:w w:val="100"/>
        </w:rPr>
        <w:t>]</w:t>
      </w:r>
    </w:p>
    <w:sectPr>
      <w:pgSz w:w="11920" w:h="16840"/>
      <w:pgMar w:top="1340" w:bottom="280" w:left="130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Sylfaen">
    <w:altName w:val="Sylfae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nadaud@centre-cired.fr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www.centre-cired.fr/" TargetMode="External"/><Relationship Id="rId9" Type="http://schemas.openxmlformats.org/officeDocument/2006/relationships/hyperlink" Target="http://www.ecologique-solidaire.gouv.fr/sites/default/files/Projet%20SNBC%20EN.pdf" TargetMode="External"/><Relationship Id="rId10" Type="http://schemas.openxmlformats.org/officeDocument/2006/relationships/hyperlink" Target="http://www.ecologique-solidaire.gouv.fr/sites/default/files/Projet%20SNBC%20EN.pdf" TargetMode="External"/><Relationship Id="rId11" Type="http://schemas.openxmlformats.org/officeDocument/2006/relationships/hyperlink" Target="http://www.euractiv.com/section/energy-environment/news/france-is-a-good-student-with-bad-results-when-it-" TargetMode="External"/><Relationship Id="rId12" Type="http://schemas.openxmlformats.org/officeDocument/2006/relationships/hyperlink" Target="http://www.euractiv.com/section/energy-environment/news/france-is-a-good-student-with-bad-results-when-it-" TargetMode="External"/><Relationship Id="rId13" Type="http://schemas.openxmlformats.org/officeDocument/2006/relationships/hyperlink" Target="http://www.insee.fr/fr/statistiques/4131372?sommaire=4131436" TargetMode="External"/><Relationship Id="rId14" Type="http://schemas.openxmlformats.org/officeDocument/2006/relationships/hyperlink" Target="http://www.insee.fr/fr/statistiques/4131372?sommaire=4131436" TargetMode="External"/><Relationship Id="rId15" Type="http://schemas.openxmlformats.org/officeDocument/2006/relationships/hyperlink" Target="http://www2.centre-cired.fr/IMG/pdf/these_combet_2013-2.pdf" TargetMode="External"/><Relationship Id="rId16" Type="http://schemas.openxmlformats.org/officeDocument/2006/relationships/hyperlink" Target="http://www2.centre-/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cired_wp_2020_81_nadaud.pdf</dc:title>
  <dcterms:created xsi:type="dcterms:W3CDTF">2023-09-27T15:02:00Z</dcterms:created>
  <dcterms:modified xsi:type="dcterms:W3CDTF">2023-09-27T15:02:00Z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2020-09-23T00:00:00Z</vt:filetime>
  </property>
  <property fmtid="{D5CDD505-2E9C-101B-9397-08002B2CF9AE}" pid="3" name="LastSaved">
    <vt:filetime>2023-09-27T00:00:00Z</vt:filetime>
  </property>
</Properties>
</file>